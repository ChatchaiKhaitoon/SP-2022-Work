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D951D" w14:textId="77777777" w:rsidR="00C51B0C" w:rsidRPr="00A15404" w:rsidRDefault="00C51B0C" w:rsidP="00C51B0C"/>
    <w:p w14:paraId="70AE37CC" w14:textId="0D12B46E" w:rsidR="00C51B0C" w:rsidRPr="005B17F3" w:rsidRDefault="00063FDE" w:rsidP="00C51B0C">
      <w:pPr>
        <w:pStyle w:val="FPSystemName"/>
        <w:rPr>
          <w:rFonts w:hint="cs"/>
          <w:sz w:val="28"/>
          <w:szCs w:val="28"/>
        </w:rPr>
      </w:pPr>
      <w:bookmarkStart w:id="0" w:name="_Hlk120561107"/>
      <w:r>
        <w:rPr>
          <w:sz w:val="28"/>
          <w:szCs w:val="28"/>
        </w:rPr>
        <w:t>financial</w:t>
      </w:r>
      <w:r w:rsidR="002336BD">
        <w:rPr>
          <w:rFonts w:hint="cs"/>
          <w:sz w:val="28"/>
          <w:szCs w:val="28"/>
          <w:cs/>
        </w:rPr>
        <w:t xml:space="preserve"> </w:t>
      </w:r>
      <w:r w:rsidR="002336BD">
        <w:rPr>
          <w:sz w:val="28"/>
          <w:szCs w:val="28"/>
        </w:rPr>
        <w:t xml:space="preserve">health Check </w:t>
      </w:r>
    </w:p>
    <w:p w14:paraId="669F8B23" w14:textId="53467199" w:rsidR="00C51B0C" w:rsidRPr="00063FDE" w:rsidRDefault="00FF05DC" w:rsidP="00C51B0C">
      <w:pPr>
        <w:pStyle w:val="FPSystemName"/>
        <w:rPr>
          <w:rFonts w:ascii="Angsana New" w:hAnsi="Angsana New"/>
          <w:b w:val="0"/>
          <w:bCs w:val="0"/>
          <w:sz w:val="36"/>
          <w:szCs w:val="36"/>
        </w:rPr>
      </w:pPr>
      <w:r>
        <w:rPr>
          <w:rFonts w:ascii="Angsana New" w:hAnsi="Angsana New"/>
          <w:b w:val="0"/>
          <w:bCs w:val="0"/>
          <w:sz w:val="36"/>
          <w:szCs w:val="36"/>
        </w:rPr>
        <w:t xml:space="preserve"> </w:t>
      </w:r>
      <w:r w:rsidR="002336BD">
        <w:rPr>
          <w:rFonts w:ascii="Angsana New" w:hAnsi="Angsana New" w:hint="cs"/>
          <w:b w:val="0"/>
          <w:bCs w:val="0"/>
          <w:sz w:val="36"/>
          <w:szCs w:val="36"/>
          <w:cs/>
        </w:rPr>
        <w:t>ระบบเช็คสุขภาพ</w:t>
      </w:r>
      <w:r w:rsidR="00063FDE" w:rsidRPr="00063FDE">
        <w:rPr>
          <w:rFonts w:ascii="Angsana New" w:hAnsi="Angsana New" w:hint="cs"/>
          <w:b w:val="0"/>
          <w:bCs w:val="0"/>
          <w:sz w:val="36"/>
          <w:szCs w:val="36"/>
          <w:cs/>
        </w:rPr>
        <w:t>ทางการเงินส่วนบุคคลผ่าน</w:t>
      </w:r>
      <w:r w:rsidR="00063FDE" w:rsidRPr="00063FDE">
        <w:rPr>
          <w:rFonts w:ascii="Angsana New" w:hAnsi="Angsana New"/>
          <w:b w:val="0"/>
          <w:bCs w:val="0"/>
          <w:sz w:val="36"/>
          <w:szCs w:val="36"/>
        </w:rPr>
        <w:t xml:space="preserve"> Line liff</w:t>
      </w:r>
    </w:p>
    <w:p w14:paraId="11A9ABA3" w14:textId="77777777" w:rsidR="00C51B0C" w:rsidRDefault="00C51B0C" w:rsidP="00C51B0C"/>
    <w:p w14:paraId="352A5199" w14:textId="77777777" w:rsidR="00C51B0C" w:rsidRDefault="00C51B0C" w:rsidP="00C51B0C"/>
    <w:p w14:paraId="33893C11" w14:textId="77777777" w:rsidR="00C51B0C" w:rsidRPr="00A15404" w:rsidRDefault="00C51B0C" w:rsidP="00C51B0C"/>
    <w:p w14:paraId="32D217B7" w14:textId="77777777" w:rsidR="00C51B0C" w:rsidRPr="00A15404" w:rsidRDefault="00C51B0C" w:rsidP="00C51B0C"/>
    <w:p w14:paraId="40E4A285" w14:textId="77777777" w:rsidR="00C51B0C" w:rsidRPr="007E15D6" w:rsidRDefault="00C51B0C" w:rsidP="00C51B0C">
      <w:pPr>
        <w:pStyle w:val="FPNameList"/>
      </w:pPr>
      <w:r w:rsidRPr="007E15D6">
        <w:t>BY</w:t>
      </w:r>
    </w:p>
    <w:p w14:paraId="1E3B9665" w14:textId="77777777" w:rsidR="00C51B0C" w:rsidRPr="007E15D6" w:rsidRDefault="00063FDE" w:rsidP="00C51B0C">
      <w:pPr>
        <w:pStyle w:val="FPNameList"/>
      </w:pPr>
      <w:r>
        <w:t>mr.</w:t>
      </w:r>
      <w:r w:rsidR="00C51B0C" w:rsidRPr="007E15D6">
        <w:t xml:space="preserve"> </w:t>
      </w:r>
      <w:r>
        <w:t>Chatchai</w:t>
      </w:r>
      <w:r w:rsidR="00C51B0C" w:rsidRPr="007E15D6">
        <w:t xml:space="preserve"> </w:t>
      </w:r>
      <w:r>
        <w:t>kraisornsin</w:t>
      </w:r>
      <w:r w:rsidR="00C51B0C" w:rsidRPr="007E15D6">
        <w:tab/>
      </w:r>
      <w:r>
        <w:t>6288086</w:t>
      </w:r>
    </w:p>
    <w:p w14:paraId="6F055E81" w14:textId="77777777" w:rsidR="00C51B0C" w:rsidRDefault="00C51B0C" w:rsidP="00C51B0C"/>
    <w:p w14:paraId="3C077572" w14:textId="77777777" w:rsidR="00C51B0C" w:rsidRDefault="00C51B0C" w:rsidP="00C51B0C"/>
    <w:p w14:paraId="0531768D" w14:textId="77777777" w:rsidR="00C51B0C" w:rsidRDefault="00C51B0C" w:rsidP="00C51B0C"/>
    <w:p w14:paraId="559DB46C" w14:textId="77777777" w:rsidR="00C51B0C" w:rsidRDefault="00C51B0C" w:rsidP="00C51B0C"/>
    <w:p w14:paraId="1E1F6BBA" w14:textId="77777777" w:rsidR="00C51B0C" w:rsidRDefault="00C51B0C" w:rsidP="00C51B0C">
      <w:pPr>
        <w:pStyle w:val="FPNameList"/>
      </w:pPr>
      <w:r>
        <w:t>ADVISOR</w:t>
      </w:r>
    </w:p>
    <w:p w14:paraId="367485E7" w14:textId="77777777" w:rsidR="00C51B0C" w:rsidRDefault="00063FDE" w:rsidP="00C51B0C">
      <w:pPr>
        <w:pStyle w:val="FPNameList"/>
      </w:pPr>
      <w:r>
        <w:t>Asst. prof. dr.</w:t>
      </w:r>
      <w:r w:rsidR="00C51B0C">
        <w:t xml:space="preserve"> </w:t>
      </w:r>
      <w:r>
        <w:t>Srisupa</w:t>
      </w:r>
      <w:r w:rsidR="00C51B0C">
        <w:t xml:space="preserve"> </w:t>
      </w:r>
      <w:r>
        <w:t>palakvangsa na ayudhya</w:t>
      </w:r>
    </w:p>
    <w:p w14:paraId="2F41C5C3" w14:textId="77777777" w:rsidR="00C51B0C" w:rsidRDefault="00C51B0C" w:rsidP="00C51B0C"/>
    <w:p w14:paraId="094C9153" w14:textId="77777777" w:rsidR="00C51B0C" w:rsidRDefault="00C51B0C" w:rsidP="00C51B0C"/>
    <w:p w14:paraId="596FDB91" w14:textId="77777777" w:rsidR="00C51B0C" w:rsidRDefault="00C51B0C" w:rsidP="00C51B0C"/>
    <w:p w14:paraId="33472F48" w14:textId="77777777" w:rsidR="00C51B0C" w:rsidRDefault="00C51B0C" w:rsidP="00C51B0C"/>
    <w:p w14:paraId="4CED9C52" w14:textId="77777777" w:rsidR="00C51B0C" w:rsidRDefault="00C51B0C" w:rsidP="00C51B0C">
      <w:pPr>
        <w:pStyle w:val="FPBottomDesc"/>
      </w:pPr>
      <w:r>
        <w:t>A Senior Project Submitted in Partial Fulfillment of</w:t>
      </w:r>
    </w:p>
    <w:p w14:paraId="5292D459" w14:textId="77777777" w:rsidR="00C51B0C" w:rsidRDefault="00C51B0C" w:rsidP="00C51B0C">
      <w:pPr>
        <w:pStyle w:val="FPBottomDesc"/>
      </w:pPr>
      <w:r>
        <w:t>the Requirements for</w:t>
      </w:r>
    </w:p>
    <w:p w14:paraId="65E93D03" w14:textId="77777777" w:rsidR="00C51B0C" w:rsidRDefault="00C51B0C" w:rsidP="00C51B0C">
      <w:pPr>
        <w:pStyle w:val="FPBottomDesc"/>
      </w:pPr>
    </w:p>
    <w:p w14:paraId="3FD67E65" w14:textId="77777777" w:rsidR="00C51B0C" w:rsidRDefault="00C51B0C" w:rsidP="00C51B0C">
      <w:pPr>
        <w:pStyle w:val="FPBottomDesc"/>
      </w:pPr>
      <w:r>
        <w:t>THE DEGREE OF BACHELOR OF SCIENCE</w:t>
      </w:r>
    </w:p>
    <w:p w14:paraId="22BBCE85" w14:textId="77777777" w:rsidR="00C51B0C" w:rsidRDefault="00C51B0C" w:rsidP="00C51B0C">
      <w:pPr>
        <w:pStyle w:val="FPBottomDesc"/>
      </w:pPr>
      <w:r>
        <w:t>(INFORMATION AND COMMUNICATION TECHNOLOGY)</w:t>
      </w:r>
    </w:p>
    <w:p w14:paraId="19EE9863" w14:textId="77777777" w:rsidR="00C51B0C" w:rsidRDefault="00C51B0C" w:rsidP="00C51B0C">
      <w:pPr>
        <w:pStyle w:val="FPBottomDesc"/>
      </w:pPr>
    </w:p>
    <w:p w14:paraId="7158E029" w14:textId="77777777" w:rsidR="00C51B0C" w:rsidRDefault="00C51B0C" w:rsidP="00C51B0C">
      <w:pPr>
        <w:pStyle w:val="FPBottomDesc"/>
      </w:pPr>
      <w:r>
        <w:t>Faculty of Information and Communication Technology</w:t>
      </w:r>
    </w:p>
    <w:p w14:paraId="799C68B2" w14:textId="77777777" w:rsidR="00C51B0C" w:rsidRDefault="00C51B0C" w:rsidP="00C51B0C">
      <w:pPr>
        <w:pStyle w:val="FPBottomDesc"/>
      </w:pPr>
      <w:r>
        <w:t>Mahidol University</w:t>
      </w:r>
    </w:p>
    <w:p w14:paraId="006972C6" w14:textId="77777777" w:rsidR="00C51B0C" w:rsidRDefault="00063FDE" w:rsidP="00C51B0C">
      <w:pPr>
        <w:pStyle w:val="FPBottomDesc"/>
      </w:pPr>
      <w:r>
        <w:t>2022</w:t>
      </w:r>
    </w:p>
    <w:p w14:paraId="6864BE04" w14:textId="77777777" w:rsidR="00C51B0C" w:rsidRPr="00321393" w:rsidRDefault="00C51B0C" w:rsidP="00C51B0C">
      <w:pPr>
        <w:pStyle w:val="FPBottomDesc"/>
      </w:pPr>
    </w:p>
    <w:p w14:paraId="7BDA801C" w14:textId="77777777" w:rsidR="00C51B0C" w:rsidRDefault="00C51B0C" w:rsidP="00C51B0C"/>
    <w:p w14:paraId="0871A68A" w14:textId="77777777" w:rsidR="0009445E" w:rsidRPr="0009445E" w:rsidRDefault="0009445E" w:rsidP="0009445E">
      <w:pPr>
        <w:jc w:val="center"/>
        <w:rPr>
          <w:b/>
          <w:bCs/>
          <w:sz w:val="28"/>
          <w:szCs w:val="32"/>
        </w:rPr>
      </w:pPr>
      <w:r w:rsidRPr="0009445E">
        <w:rPr>
          <w:b/>
          <w:bCs/>
          <w:sz w:val="28"/>
          <w:szCs w:val="32"/>
        </w:rPr>
        <w:t>COPYRIGHT OF MAHIDOL UNIVERSITY</w:t>
      </w:r>
    </w:p>
    <w:bookmarkEnd w:id="0"/>
    <w:p w14:paraId="6BA85415" w14:textId="77777777" w:rsidR="00C51B0C" w:rsidRDefault="00C51B0C" w:rsidP="0016261F">
      <w:pPr>
        <w:pStyle w:val="ACKTitle"/>
      </w:pPr>
    </w:p>
    <w:p w14:paraId="6997E86A" w14:textId="77777777" w:rsidR="00B76D4B" w:rsidRDefault="00B76D4B" w:rsidP="00B76D4B">
      <w:pPr>
        <w:pStyle w:val="ACKTitle"/>
        <w:jc w:val="left"/>
      </w:pPr>
    </w:p>
    <w:p w14:paraId="28818CE4" w14:textId="363964E3" w:rsidR="00B76D4B" w:rsidRPr="00B76D4B" w:rsidRDefault="00B76D4B" w:rsidP="00B76D4B">
      <w:pPr>
        <w:pStyle w:val="paragraph"/>
        <w:spacing w:before="0" w:beforeAutospacing="0" w:after="0" w:afterAutospacing="0" w:line="360" w:lineRule="auto"/>
        <w:jc w:val="center"/>
        <w:textAlignment w:val="baseline"/>
        <w:rPr>
          <w:sz w:val="18"/>
          <w:szCs w:val="18"/>
        </w:rPr>
      </w:pPr>
      <w:r w:rsidRPr="00B76D4B">
        <w:rPr>
          <w:rStyle w:val="normaltextrun"/>
          <w:b/>
          <w:bCs/>
          <w:color w:val="000000"/>
        </w:rPr>
        <w:lastRenderedPageBreak/>
        <w:t>Acknowledgement</w:t>
      </w:r>
    </w:p>
    <w:p w14:paraId="0D06CAF1" w14:textId="77777777" w:rsidR="00B76D4B" w:rsidRPr="00B76D4B" w:rsidRDefault="00B76D4B" w:rsidP="00B76D4B">
      <w:pPr>
        <w:pStyle w:val="paragraph"/>
        <w:spacing w:before="0" w:beforeAutospacing="0" w:after="0" w:afterAutospacing="0" w:line="360" w:lineRule="auto"/>
        <w:jc w:val="both"/>
        <w:textAlignment w:val="baseline"/>
        <w:rPr>
          <w:sz w:val="18"/>
          <w:szCs w:val="18"/>
        </w:rPr>
      </w:pPr>
      <w:r w:rsidRPr="00B76D4B">
        <w:rPr>
          <w:rStyle w:val="eop"/>
          <w:sz w:val="22"/>
          <w:szCs w:val="22"/>
        </w:rPr>
        <w:t> </w:t>
      </w:r>
    </w:p>
    <w:p w14:paraId="58A4374C" w14:textId="77777777" w:rsidR="00B76D4B" w:rsidRPr="00B76D4B" w:rsidRDefault="00B76D4B" w:rsidP="00B76D4B">
      <w:pPr>
        <w:pStyle w:val="paragraph"/>
        <w:spacing w:before="0" w:beforeAutospacing="0" w:after="0" w:afterAutospacing="0" w:line="360" w:lineRule="auto"/>
        <w:jc w:val="both"/>
        <w:textAlignment w:val="baseline"/>
        <w:rPr>
          <w:sz w:val="18"/>
          <w:szCs w:val="18"/>
        </w:rPr>
      </w:pPr>
      <w:r w:rsidRPr="00B76D4B">
        <w:rPr>
          <w:rStyle w:val="normaltextrun"/>
          <w:color w:val="000000"/>
        </w:rPr>
        <w:t>I would like to express my sincere appreciation to all those who have supported me in completing my senior project.</w:t>
      </w:r>
      <w:r w:rsidRPr="00B76D4B">
        <w:rPr>
          <w:rStyle w:val="eop"/>
          <w:color w:val="000000"/>
        </w:rPr>
        <w:t> </w:t>
      </w:r>
    </w:p>
    <w:p w14:paraId="2EEA3DD8" w14:textId="77777777" w:rsidR="00B76D4B" w:rsidRPr="00B76D4B" w:rsidRDefault="00B76D4B" w:rsidP="00B76D4B">
      <w:pPr>
        <w:pStyle w:val="paragraph"/>
        <w:spacing w:before="0" w:beforeAutospacing="0" w:after="0" w:afterAutospacing="0" w:line="360" w:lineRule="auto"/>
        <w:jc w:val="both"/>
        <w:textAlignment w:val="baseline"/>
        <w:rPr>
          <w:sz w:val="18"/>
          <w:szCs w:val="18"/>
        </w:rPr>
      </w:pPr>
      <w:r w:rsidRPr="00B76D4B">
        <w:rPr>
          <w:rStyle w:val="eop"/>
          <w:color w:val="000000"/>
        </w:rPr>
        <w:t> </w:t>
      </w:r>
    </w:p>
    <w:p w14:paraId="6B535C23" w14:textId="77777777" w:rsidR="00B76D4B" w:rsidRPr="00B76D4B" w:rsidRDefault="00B76D4B" w:rsidP="00B76D4B">
      <w:pPr>
        <w:pStyle w:val="paragraph"/>
        <w:spacing w:before="0" w:beforeAutospacing="0" w:after="0" w:afterAutospacing="0" w:line="360" w:lineRule="auto"/>
        <w:jc w:val="both"/>
        <w:textAlignment w:val="baseline"/>
        <w:rPr>
          <w:sz w:val="18"/>
          <w:szCs w:val="18"/>
        </w:rPr>
      </w:pPr>
      <w:r w:rsidRPr="00B76D4B">
        <w:rPr>
          <w:rStyle w:val="normaltextrun"/>
          <w:color w:val="000000"/>
        </w:rPr>
        <w:t>Firstly, I would like to extend my gratitude to Asst. Prof. Dr. Sudsanguan Ngamsuriyaroj and Dr. Arinchaya Threekunprapa for their invaluable guidance and advice throughout my project. Their expertise and insights on the topic of financial literacy have been instrumental in helping me navigate the project's complexities.</w:t>
      </w:r>
      <w:r w:rsidRPr="00B76D4B">
        <w:rPr>
          <w:rStyle w:val="eop"/>
          <w:color w:val="000000"/>
        </w:rPr>
        <w:t> </w:t>
      </w:r>
    </w:p>
    <w:p w14:paraId="78028E4B" w14:textId="77777777" w:rsidR="00B76D4B" w:rsidRPr="00B76D4B" w:rsidRDefault="00B76D4B" w:rsidP="00B76D4B">
      <w:pPr>
        <w:pStyle w:val="paragraph"/>
        <w:spacing w:before="0" w:beforeAutospacing="0" w:after="0" w:afterAutospacing="0" w:line="360" w:lineRule="auto"/>
        <w:jc w:val="both"/>
        <w:textAlignment w:val="baseline"/>
        <w:rPr>
          <w:sz w:val="18"/>
          <w:szCs w:val="18"/>
        </w:rPr>
      </w:pPr>
      <w:r w:rsidRPr="00B76D4B">
        <w:rPr>
          <w:rStyle w:val="eop"/>
          <w:color w:val="000000"/>
        </w:rPr>
        <w:t> </w:t>
      </w:r>
    </w:p>
    <w:p w14:paraId="1519BC86" w14:textId="77777777" w:rsidR="00B76D4B" w:rsidRPr="00B76D4B" w:rsidRDefault="00B76D4B" w:rsidP="00B76D4B">
      <w:pPr>
        <w:pStyle w:val="paragraph"/>
        <w:spacing w:before="0" w:beforeAutospacing="0" w:after="0" w:afterAutospacing="0" w:line="360" w:lineRule="auto"/>
        <w:jc w:val="both"/>
        <w:textAlignment w:val="baseline"/>
        <w:rPr>
          <w:sz w:val="18"/>
          <w:szCs w:val="18"/>
        </w:rPr>
      </w:pPr>
      <w:r w:rsidRPr="00B76D4B">
        <w:rPr>
          <w:rStyle w:val="normaltextrun"/>
          <w:color w:val="000000"/>
        </w:rPr>
        <w:t>Additionally, I would like to thank my colleagues, classmates, and friends who have provided me with constructive feedback and support throughout the project. Their encouragement and contributions have been invaluable to my success.</w:t>
      </w:r>
      <w:r w:rsidRPr="00B76D4B">
        <w:rPr>
          <w:rStyle w:val="eop"/>
          <w:color w:val="000000"/>
        </w:rPr>
        <w:t> </w:t>
      </w:r>
    </w:p>
    <w:p w14:paraId="17621C1A" w14:textId="77777777" w:rsidR="00B76D4B" w:rsidRPr="00B76D4B" w:rsidRDefault="00B76D4B" w:rsidP="00B76D4B">
      <w:pPr>
        <w:pStyle w:val="paragraph"/>
        <w:spacing w:before="0" w:beforeAutospacing="0" w:after="0" w:afterAutospacing="0" w:line="360" w:lineRule="auto"/>
        <w:jc w:val="both"/>
        <w:textAlignment w:val="baseline"/>
        <w:rPr>
          <w:sz w:val="18"/>
          <w:szCs w:val="18"/>
        </w:rPr>
      </w:pPr>
      <w:r w:rsidRPr="00B76D4B">
        <w:rPr>
          <w:rStyle w:val="eop"/>
          <w:color w:val="000000"/>
        </w:rPr>
        <w:t> </w:t>
      </w:r>
    </w:p>
    <w:p w14:paraId="29DCC67F" w14:textId="77777777" w:rsidR="00B76D4B" w:rsidRPr="00B76D4B" w:rsidRDefault="00B76D4B" w:rsidP="00B76D4B">
      <w:pPr>
        <w:pStyle w:val="paragraph"/>
        <w:spacing w:before="0" w:beforeAutospacing="0" w:after="0" w:afterAutospacing="0" w:line="360" w:lineRule="auto"/>
        <w:jc w:val="both"/>
        <w:textAlignment w:val="baseline"/>
        <w:rPr>
          <w:sz w:val="18"/>
          <w:szCs w:val="18"/>
        </w:rPr>
      </w:pPr>
      <w:r w:rsidRPr="00B76D4B">
        <w:rPr>
          <w:rStyle w:val="normaltextrun"/>
          <w:color w:val="000000"/>
        </w:rPr>
        <w:t>I also would like to acknowledge the organization or college where my senior project was performed for giving me the resources and tools that I needed to successfully complete this assignment.</w:t>
      </w:r>
      <w:r w:rsidRPr="00B76D4B">
        <w:rPr>
          <w:rStyle w:val="eop"/>
          <w:color w:val="000000"/>
        </w:rPr>
        <w:t> </w:t>
      </w:r>
    </w:p>
    <w:p w14:paraId="15B7C0B1" w14:textId="77777777" w:rsidR="00B76D4B" w:rsidRPr="00B76D4B" w:rsidRDefault="00B76D4B" w:rsidP="00B76D4B">
      <w:pPr>
        <w:pStyle w:val="paragraph"/>
        <w:spacing w:before="0" w:beforeAutospacing="0" w:after="0" w:afterAutospacing="0" w:line="360" w:lineRule="auto"/>
        <w:jc w:val="both"/>
        <w:textAlignment w:val="baseline"/>
        <w:rPr>
          <w:sz w:val="18"/>
          <w:szCs w:val="18"/>
        </w:rPr>
      </w:pPr>
      <w:r w:rsidRPr="00B76D4B">
        <w:rPr>
          <w:rStyle w:val="eop"/>
          <w:color w:val="000000"/>
        </w:rPr>
        <w:t> </w:t>
      </w:r>
    </w:p>
    <w:p w14:paraId="456815E0" w14:textId="77777777" w:rsidR="00B76D4B" w:rsidRPr="00B76D4B" w:rsidRDefault="00B76D4B" w:rsidP="00B76D4B">
      <w:pPr>
        <w:pStyle w:val="paragraph"/>
        <w:spacing w:before="0" w:beforeAutospacing="0" w:after="0" w:afterAutospacing="0" w:line="360" w:lineRule="auto"/>
        <w:jc w:val="both"/>
        <w:textAlignment w:val="baseline"/>
        <w:rPr>
          <w:sz w:val="18"/>
          <w:szCs w:val="18"/>
        </w:rPr>
      </w:pPr>
      <w:r w:rsidRPr="00B76D4B">
        <w:rPr>
          <w:rStyle w:val="normaltextrun"/>
          <w:color w:val="000000"/>
        </w:rPr>
        <w:t>Lastly, I would like to express my deep appreciation to my family for their unwavering support and encouragement throughout my academic journey. Their constant support and encouragement have been a source of inspiration and motivation for me.</w:t>
      </w:r>
      <w:r w:rsidRPr="00B76D4B">
        <w:rPr>
          <w:rStyle w:val="eop"/>
          <w:color w:val="000000"/>
        </w:rPr>
        <w:t> </w:t>
      </w:r>
    </w:p>
    <w:p w14:paraId="451C0878" w14:textId="77777777" w:rsidR="00B76D4B" w:rsidRPr="00B76D4B" w:rsidRDefault="00B76D4B" w:rsidP="00B76D4B">
      <w:pPr>
        <w:pStyle w:val="paragraph"/>
        <w:spacing w:before="0" w:beforeAutospacing="0" w:after="0" w:afterAutospacing="0" w:line="360" w:lineRule="auto"/>
        <w:jc w:val="both"/>
        <w:textAlignment w:val="baseline"/>
        <w:rPr>
          <w:sz w:val="18"/>
          <w:szCs w:val="18"/>
        </w:rPr>
      </w:pPr>
      <w:r w:rsidRPr="00B76D4B">
        <w:rPr>
          <w:rStyle w:val="eop"/>
          <w:color w:val="000000"/>
        </w:rPr>
        <w:t> </w:t>
      </w:r>
    </w:p>
    <w:p w14:paraId="5F7DB21E" w14:textId="77777777" w:rsidR="00B76D4B" w:rsidRPr="00B76D4B" w:rsidRDefault="00B76D4B" w:rsidP="00B76D4B">
      <w:pPr>
        <w:pStyle w:val="paragraph"/>
        <w:spacing w:before="0" w:beforeAutospacing="0" w:after="0" w:afterAutospacing="0" w:line="360" w:lineRule="auto"/>
        <w:jc w:val="both"/>
        <w:textAlignment w:val="baseline"/>
        <w:rPr>
          <w:sz w:val="18"/>
          <w:szCs w:val="18"/>
        </w:rPr>
      </w:pPr>
      <w:r w:rsidRPr="00B76D4B">
        <w:rPr>
          <w:rStyle w:val="normaltextrun"/>
          <w:color w:val="000000"/>
        </w:rPr>
        <w:t>Thank you all for your support and contributions towards the completion of my senior project. I am immensely grateful for your guidance and encouragement throughout this journey.</w:t>
      </w:r>
      <w:r w:rsidRPr="00B76D4B">
        <w:rPr>
          <w:rStyle w:val="eop"/>
          <w:color w:val="000000"/>
        </w:rPr>
        <w:t> </w:t>
      </w:r>
    </w:p>
    <w:p w14:paraId="0B964BE6" w14:textId="77777777" w:rsidR="00B76D4B" w:rsidRDefault="00B76D4B" w:rsidP="0016261F">
      <w:pPr>
        <w:pStyle w:val="ACKTitle"/>
      </w:pPr>
    </w:p>
    <w:p w14:paraId="0211A2A1" w14:textId="77777777" w:rsidR="00C7666E" w:rsidRDefault="00C7666E" w:rsidP="0016261F">
      <w:pPr>
        <w:pStyle w:val="ACKTitle"/>
      </w:pPr>
    </w:p>
    <w:p w14:paraId="30871995" w14:textId="77777777" w:rsidR="00C7666E" w:rsidRDefault="00C7666E" w:rsidP="0016261F">
      <w:pPr>
        <w:pStyle w:val="ACKTitle"/>
      </w:pPr>
    </w:p>
    <w:p w14:paraId="0B0EB30F" w14:textId="559EE862" w:rsidR="00C7666E" w:rsidRPr="00C7666E" w:rsidRDefault="00C7666E" w:rsidP="00C7666E">
      <w:pPr>
        <w:pStyle w:val="ACKTitle"/>
        <w:jc w:val="right"/>
        <w:rPr>
          <w:b w:val="0"/>
          <w:bCs w:val="0"/>
          <w:sz w:val="24"/>
          <w:szCs w:val="24"/>
        </w:rPr>
        <w:sectPr w:rsidR="00C7666E" w:rsidRPr="00C7666E" w:rsidSect="00EE3C46">
          <w:type w:val="continuous"/>
          <w:pgSz w:w="11906" w:h="16838" w:code="9"/>
          <w:pgMar w:top="2126" w:right="1418" w:bottom="1418" w:left="2126" w:header="720" w:footer="720" w:gutter="0"/>
          <w:pgNumType w:fmt="lowerRoman"/>
          <w:cols w:space="720"/>
          <w:docGrid w:linePitch="360"/>
        </w:sectPr>
      </w:pPr>
      <w:r w:rsidRPr="00C7666E">
        <w:rPr>
          <w:b w:val="0"/>
          <w:bCs w:val="0"/>
          <w:sz w:val="24"/>
          <w:szCs w:val="24"/>
        </w:rPr>
        <w:t>Mr. chatchai Kraisornsin</w:t>
      </w:r>
    </w:p>
    <w:p w14:paraId="4DF7FF65" w14:textId="518E64A7" w:rsidR="00C51B0C" w:rsidRDefault="002336BD" w:rsidP="00C51B0C">
      <w:pPr>
        <w:pStyle w:val="ABSDescText"/>
      </w:pPr>
      <w:bookmarkStart w:id="1" w:name="_Hlk120561149"/>
      <w:r w:rsidRPr="002336BD">
        <w:lastRenderedPageBreak/>
        <w:t>FINANCIAL HEALTH CHECK</w:t>
      </w:r>
      <w:r>
        <w:rPr>
          <w:rFonts w:hint="cs"/>
          <w:cs/>
        </w:rPr>
        <w:t xml:space="preserve"> </w:t>
      </w:r>
      <w:r>
        <w:t>system</w:t>
      </w:r>
    </w:p>
    <w:p w14:paraId="3E0DA154" w14:textId="77777777" w:rsidR="00C51B0C" w:rsidRDefault="00C51B0C" w:rsidP="00C51B0C">
      <w:pPr>
        <w:pStyle w:val="ABSDescText"/>
      </w:pPr>
    </w:p>
    <w:p w14:paraId="2BF2F2FA" w14:textId="236BDAB0" w:rsidR="00C51B0C" w:rsidRDefault="00C7666E" w:rsidP="00C51B0C">
      <w:pPr>
        <w:pStyle w:val="ABSDescText"/>
      </w:pPr>
      <w:r>
        <w:t>mr.</w:t>
      </w:r>
      <w:r w:rsidR="00C82A8F">
        <w:t xml:space="preserve"> </w:t>
      </w:r>
      <w:r w:rsidR="0016261F">
        <w:t>chatchai</w:t>
      </w:r>
      <w:r w:rsidR="00C51B0C">
        <w:t xml:space="preserve"> </w:t>
      </w:r>
      <w:r w:rsidR="0016261F">
        <w:t>kraisornsin</w:t>
      </w:r>
      <w:r w:rsidR="00C51B0C">
        <w:tab/>
      </w:r>
      <w:r w:rsidR="00F34EC5">
        <w:t>6288086</w:t>
      </w:r>
      <w:r w:rsidR="00C51B0C">
        <w:t xml:space="preserve"> ITCS/B</w:t>
      </w:r>
    </w:p>
    <w:p w14:paraId="22602408" w14:textId="77777777" w:rsidR="00C51B0C" w:rsidRDefault="00C51B0C" w:rsidP="00C51B0C">
      <w:pPr>
        <w:pStyle w:val="ABSDescText"/>
      </w:pPr>
    </w:p>
    <w:p w14:paraId="5D531E1F" w14:textId="77777777" w:rsidR="00C51B0C" w:rsidRDefault="00C51B0C" w:rsidP="00C51B0C">
      <w:pPr>
        <w:pStyle w:val="ABSDescText"/>
      </w:pPr>
      <w:r>
        <w:t>B.S</w:t>
      </w:r>
      <w:r w:rsidR="00C82A8F">
        <w:rPr>
          <w:caps w:val="0"/>
        </w:rPr>
        <w:t>c</w:t>
      </w:r>
      <w:r>
        <w:t>.</w:t>
      </w:r>
      <w:r w:rsidR="003852E5">
        <w:t xml:space="preserve"> </w:t>
      </w:r>
      <w:r>
        <w:t>(INFORMATION AND COMMUNICATION TECHNOLOGY)</w:t>
      </w:r>
    </w:p>
    <w:p w14:paraId="58B77595" w14:textId="77777777" w:rsidR="00C51B0C" w:rsidRDefault="00C51B0C" w:rsidP="00C51B0C">
      <w:pPr>
        <w:pStyle w:val="ABSDescText"/>
      </w:pPr>
    </w:p>
    <w:p w14:paraId="1126CBAB" w14:textId="77777777" w:rsidR="00C51B0C" w:rsidRPr="009076FD" w:rsidRDefault="00C51B0C" w:rsidP="00C51B0C">
      <w:pPr>
        <w:pStyle w:val="ABSDescText"/>
      </w:pPr>
      <w:r>
        <w:t xml:space="preserve">PROJECT ADVISOR: </w:t>
      </w:r>
      <w:r w:rsidR="00F34EC5">
        <w:t>asst. prof. dr.</w:t>
      </w:r>
      <w:r>
        <w:t xml:space="preserve"> </w:t>
      </w:r>
      <w:r w:rsidR="00F34EC5">
        <w:t>srisupa</w:t>
      </w:r>
      <w:r>
        <w:t xml:space="preserve"> </w:t>
      </w:r>
      <w:r w:rsidR="00F34EC5">
        <w:t>na ayudhya</w:t>
      </w:r>
    </w:p>
    <w:p w14:paraId="1860203D" w14:textId="77777777" w:rsidR="00C51B0C" w:rsidRDefault="00C51B0C" w:rsidP="00C51B0C">
      <w:pPr>
        <w:pStyle w:val="ABSDescText"/>
      </w:pPr>
    </w:p>
    <w:p w14:paraId="3AC171B8" w14:textId="77777777" w:rsidR="00C51B0C" w:rsidRDefault="00C51B0C" w:rsidP="00C51B0C">
      <w:pPr>
        <w:pStyle w:val="ABSTitle"/>
      </w:pPr>
      <w:bookmarkStart w:id="2" w:name="_Toc163384516"/>
      <w:bookmarkStart w:id="3" w:name="_Toc163409022"/>
      <w:bookmarkStart w:id="4" w:name="_Toc433050263"/>
      <w:r>
        <w:t>ABSTRACT</w:t>
      </w:r>
      <w:bookmarkEnd w:id="2"/>
      <w:bookmarkEnd w:id="3"/>
      <w:bookmarkEnd w:id="4"/>
    </w:p>
    <w:p w14:paraId="2A34641B" w14:textId="77777777" w:rsidR="00C51B0C" w:rsidRDefault="00C51B0C" w:rsidP="00C51B0C">
      <w:pPr>
        <w:pStyle w:val="ABSDescText"/>
      </w:pPr>
    </w:p>
    <w:p w14:paraId="36F1257E" w14:textId="77777777" w:rsidR="00E914F2" w:rsidRDefault="00E914F2" w:rsidP="00501CEE">
      <w:pPr>
        <w:pStyle w:val="StyleABSParagraph15linesFirstline15cm"/>
      </w:pPr>
    </w:p>
    <w:p w14:paraId="5C3829C4" w14:textId="77777777" w:rsidR="00E914F2" w:rsidRDefault="00E914F2" w:rsidP="007B26EA">
      <w:pPr>
        <w:pStyle w:val="StyleABSParagraph15linesFirstline15cm"/>
        <w:rPr>
          <w:caps w:val="0"/>
        </w:rPr>
      </w:pPr>
      <w:r>
        <w:rPr>
          <w:caps w:val="0"/>
        </w:rPr>
        <w:t>In today’s era, one of the skills needed to live a life of properity for all ages. That’s financial literacy skills. Financial skills include knowledge</w:t>
      </w:r>
      <w:r w:rsidR="00066DDC">
        <w:rPr>
          <w:caps w:val="0"/>
        </w:rPr>
        <w:t>, behavior and financial attitude. Which is an important factor in financial management. Thai people are uncertain in allocating their savings. They were at 40.6 percent and were not interested in saving at 5.7 percent, with only 19.7 percent having a share of savings before spending money, in addition, some have more money savings. But without the knowledge that do not know to grow to create value and to generate Muti-income.</w:t>
      </w:r>
    </w:p>
    <w:p w14:paraId="71A7199E" w14:textId="77777777" w:rsidR="00E914F2" w:rsidRDefault="00E914F2" w:rsidP="007B26EA">
      <w:pPr>
        <w:pStyle w:val="StyleABSParagraph15linesFirstline15cm"/>
        <w:rPr>
          <w:caps w:val="0"/>
        </w:rPr>
      </w:pPr>
    </w:p>
    <w:p w14:paraId="328EC54D" w14:textId="77777777" w:rsidR="00066DDC" w:rsidRDefault="00E914F2" w:rsidP="007B26EA">
      <w:pPr>
        <w:pStyle w:val="StyleABSParagraph15linesFirstline15cm"/>
        <w:rPr>
          <w:caps w:val="0"/>
        </w:rPr>
      </w:pPr>
      <w:r>
        <w:rPr>
          <w:caps w:val="0"/>
        </w:rPr>
        <w:t>Considering the cause of such problems, it is found that these problems are caused by management and financial planning. Effective is not enough, however, these problems it is something that can track one’s financial behavior can prevent and develop having good management before retirement will create a new conceptual framework to be able to create effective financial health with the support of personal financial advisors who gradually give advice to manage your finances to have financial freedom</w:t>
      </w:r>
    </w:p>
    <w:p w14:paraId="2A33DB0A" w14:textId="77777777" w:rsidR="00501CEE" w:rsidRDefault="00501CEE" w:rsidP="007B26EA">
      <w:pPr>
        <w:pStyle w:val="StyleABSParagraph15linesFirstline15cm"/>
        <w:rPr>
          <w:caps w:val="0"/>
        </w:rPr>
      </w:pPr>
    </w:p>
    <w:p w14:paraId="2266CDB9" w14:textId="1C8714A8" w:rsidR="00C51B0C" w:rsidRDefault="00066DDC" w:rsidP="007B26EA">
      <w:pPr>
        <w:pStyle w:val="StyleABSParagraph15linesFirstline15cm"/>
      </w:pPr>
      <w:r>
        <w:rPr>
          <w:caps w:val="0"/>
        </w:rPr>
        <w:t xml:space="preserve">For this reason, the developers have introduced a system celled </w:t>
      </w:r>
      <w:r w:rsidR="00E14B98">
        <w:rPr>
          <w:caps w:val="0"/>
        </w:rPr>
        <w:t>Personalized financial advisor</w:t>
      </w:r>
      <w:r>
        <w:rPr>
          <w:caps w:val="0"/>
        </w:rPr>
        <w:t xml:space="preserve"> as one of the tools for everyone to assess and rate their financial health at all levels along with giving advice on managing personal finances including setting the goals in each plans for collecting money in each period</w:t>
      </w:r>
      <w:r w:rsidR="00501CEE">
        <w:rPr>
          <w:rFonts w:hint="cs"/>
          <w:caps w:val="0"/>
          <w:cs/>
        </w:rPr>
        <w:t xml:space="preserve"> </w:t>
      </w:r>
      <w:r w:rsidR="00501CEE" w:rsidRPr="00501CEE">
        <w:rPr>
          <w:caps w:val="0"/>
        </w:rPr>
        <w:t xml:space="preserve">For this reason, the developers have introduced a system called </w:t>
      </w:r>
      <w:r w:rsidR="00E14B98">
        <w:rPr>
          <w:caps w:val="0"/>
        </w:rPr>
        <w:t>Personalized financial advisor</w:t>
      </w:r>
      <w:r w:rsidR="00501CEE" w:rsidRPr="00501CEE">
        <w:rPr>
          <w:caps w:val="0"/>
        </w:rPr>
        <w:t xml:space="preserve"> as one of the tools for everyone to assess and rate their financial health at all levels. along with giving advice on managing personal finances including setting goals in various financial plans For collecting money in each period, in addition, "</w:t>
      </w:r>
      <w:r w:rsidR="00E14B98" w:rsidRPr="00E14B98">
        <w:rPr>
          <w:caps w:val="0"/>
        </w:rPr>
        <w:t xml:space="preserve"> </w:t>
      </w:r>
      <w:r w:rsidR="00E14B98">
        <w:rPr>
          <w:caps w:val="0"/>
        </w:rPr>
        <w:t>Personalized financial advisor</w:t>
      </w:r>
      <w:r w:rsidR="00E14B98" w:rsidRPr="00501CEE">
        <w:rPr>
          <w:caps w:val="0"/>
        </w:rPr>
        <w:t xml:space="preserve"> </w:t>
      </w:r>
      <w:r w:rsidR="00501CEE" w:rsidRPr="00501CEE">
        <w:rPr>
          <w:caps w:val="0"/>
        </w:rPr>
        <w:t xml:space="preserve">" also </w:t>
      </w:r>
      <w:r w:rsidR="00501CEE" w:rsidRPr="00501CEE">
        <w:rPr>
          <w:caps w:val="0"/>
        </w:rPr>
        <w:lastRenderedPageBreak/>
        <w:t xml:space="preserve">has special features. Developed after the </w:t>
      </w:r>
      <w:r w:rsidR="00501CEE" w:rsidRPr="00501CEE">
        <w:rPr>
          <w:caps w:val="0"/>
          <w:cs/>
        </w:rPr>
        <w:t xml:space="preserve">6 </w:t>
      </w:r>
      <w:r w:rsidR="00501CEE" w:rsidRPr="00501CEE">
        <w:rPr>
          <w:caps w:val="0"/>
        </w:rPr>
        <w:t xml:space="preserve">Jars theory, </w:t>
      </w:r>
      <w:r w:rsidR="002336BD">
        <w:rPr>
          <w:caps w:val="0"/>
        </w:rPr>
        <w:t>9</w:t>
      </w:r>
      <w:r w:rsidR="00501CEE" w:rsidRPr="00501CEE">
        <w:rPr>
          <w:caps w:val="0"/>
          <w:cs/>
        </w:rPr>
        <w:t xml:space="preserve"> </w:t>
      </w:r>
      <w:r w:rsidR="00501CEE" w:rsidRPr="00501CEE">
        <w:rPr>
          <w:caps w:val="0"/>
        </w:rPr>
        <w:t>Jars</w:t>
      </w:r>
      <w:r w:rsidR="002336BD">
        <w:rPr>
          <w:caps w:val="0"/>
        </w:rPr>
        <w:t xml:space="preserve"> and suggeswtion</w:t>
      </w:r>
      <w:r w:rsidR="00501CEE" w:rsidRPr="00501CEE">
        <w:rPr>
          <w:caps w:val="0"/>
        </w:rPr>
        <w:t xml:space="preserve"> will help</w:t>
      </w:r>
      <w:r w:rsidR="00501CEE">
        <w:rPr>
          <w:rFonts w:hint="cs"/>
          <w:caps w:val="0"/>
          <w:cs/>
        </w:rPr>
        <w:t xml:space="preserve"> </w:t>
      </w:r>
      <w:r w:rsidR="00501CEE" w:rsidRPr="00501CEE">
        <w:rPr>
          <w:caps w:val="0"/>
        </w:rPr>
        <w:t>you manage your finances more efficiently. and is more clear as well</w:t>
      </w:r>
    </w:p>
    <w:bookmarkEnd w:id="1"/>
    <w:p w14:paraId="5CEF09CC" w14:textId="77777777" w:rsidR="00C51B0C" w:rsidRDefault="00C51B0C" w:rsidP="00C51B0C">
      <w:pPr>
        <w:pStyle w:val="ABSParagraph15lines"/>
      </w:pPr>
    </w:p>
    <w:p w14:paraId="5957BDE9" w14:textId="77777777" w:rsidR="00C51B0C" w:rsidRPr="00810E82" w:rsidRDefault="00C51B0C" w:rsidP="00C51B0C">
      <w:pPr>
        <w:pStyle w:val="ABSParagraph15lines"/>
      </w:pPr>
    </w:p>
    <w:p w14:paraId="161D7594" w14:textId="77777777" w:rsidR="00C51B0C" w:rsidRDefault="00C51B0C" w:rsidP="00C51B0C">
      <w:pPr>
        <w:pStyle w:val="ABSDescText"/>
      </w:pPr>
    </w:p>
    <w:p w14:paraId="033471C1" w14:textId="77777777" w:rsidR="00C51B0C" w:rsidRDefault="00C51B0C" w:rsidP="00C51B0C">
      <w:pPr>
        <w:pStyle w:val="ABSDescText"/>
      </w:pPr>
    </w:p>
    <w:p w14:paraId="0DFCBB6E" w14:textId="77777777" w:rsidR="00C51B0C" w:rsidRDefault="00C51B0C" w:rsidP="00C51B0C">
      <w:pPr>
        <w:pStyle w:val="ABSDescText"/>
      </w:pPr>
    </w:p>
    <w:p w14:paraId="33AF14ED" w14:textId="77777777" w:rsidR="00C51B0C" w:rsidRDefault="00C51B0C" w:rsidP="00C51B0C">
      <w:pPr>
        <w:pStyle w:val="ABSDescText"/>
      </w:pPr>
    </w:p>
    <w:p w14:paraId="5EC287C9" w14:textId="77777777" w:rsidR="00C51B0C" w:rsidRDefault="00C51B0C" w:rsidP="00C51B0C">
      <w:pPr>
        <w:pStyle w:val="ABSDescText"/>
      </w:pPr>
    </w:p>
    <w:p w14:paraId="67E012FE" w14:textId="77777777" w:rsidR="00C51B0C" w:rsidRDefault="00C51B0C" w:rsidP="00C51B0C">
      <w:pPr>
        <w:pStyle w:val="ABSDescText"/>
      </w:pPr>
    </w:p>
    <w:p w14:paraId="1A458679" w14:textId="77777777" w:rsidR="00C51B0C" w:rsidRDefault="00C51B0C" w:rsidP="00C51B0C">
      <w:pPr>
        <w:pStyle w:val="ABSDescText"/>
      </w:pPr>
    </w:p>
    <w:p w14:paraId="78448E85" w14:textId="77777777" w:rsidR="00C51B0C" w:rsidRDefault="00C51B0C" w:rsidP="00C51B0C">
      <w:pPr>
        <w:pStyle w:val="ABSDescText"/>
      </w:pPr>
    </w:p>
    <w:p w14:paraId="791C77DA" w14:textId="77777777" w:rsidR="00C51B0C" w:rsidRDefault="00C51B0C" w:rsidP="00C51B0C">
      <w:pPr>
        <w:pStyle w:val="ABSDescText"/>
      </w:pPr>
    </w:p>
    <w:p w14:paraId="542EE9FE" w14:textId="77777777" w:rsidR="00C51B0C" w:rsidRDefault="00C51B0C" w:rsidP="00C51B0C">
      <w:pPr>
        <w:pStyle w:val="ABSDescText"/>
      </w:pPr>
    </w:p>
    <w:p w14:paraId="26D3A298" w14:textId="77777777" w:rsidR="00C51B0C" w:rsidRDefault="00C51B0C" w:rsidP="00C51B0C">
      <w:pPr>
        <w:pStyle w:val="ABSDescText"/>
      </w:pPr>
    </w:p>
    <w:p w14:paraId="20117B96" w14:textId="77777777" w:rsidR="00C51B0C" w:rsidRDefault="00C51B0C" w:rsidP="00C51B0C">
      <w:pPr>
        <w:pStyle w:val="ABSDescText"/>
      </w:pPr>
    </w:p>
    <w:p w14:paraId="59BEDF37" w14:textId="77777777" w:rsidR="00C51B0C" w:rsidRDefault="00C51B0C" w:rsidP="00C51B0C">
      <w:pPr>
        <w:pStyle w:val="ABSDescText"/>
      </w:pPr>
    </w:p>
    <w:p w14:paraId="0A8623E4" w14:textId="77777777" w:rsidR="00C51B0C" w:rsidRDefault="00C51B0C" w:rsidP="00C51B0C">
      <w:pPr>
        <w:pStyle w:val="ABSDescText"/>
      </w:pPr>
    </w:p>
    <w:p w14:paraId="571B8C50" w14:textId="77777777" w:rsidR="00C51B0C" w:rsidRDefault="00C51B0C" w:rsidP="00C51B0C">
      <w:pPr>
        <w:pStyle w:val="ABSDescText"/>
      </w:pPr>
    </w:p>
    <w:p w14:paraId="56E2B287" w14:textId="77777777" w:rsidR="00C51B0C" w:rsidRDefault="00C51B0C" w:rsidP="00C51B0C">
      <w:pPr>
        <w:pStyle w:val="ABSDescText"/>
      </w:pPr>
    </w:p>
    <w:p w14:paraId="51E7BA3C" w14:textId="77777777" w:rsidR="00C51B0C" w:rsidRDefault="00C51B0C" w:rsidP="00C51B0C">
      <w:pPr>
        <w:pStyle w:val="ABSDescText"/>
      </w:pPr>
    </w:p>
    <w:p w14:paraId="41E07DCB" w14:textId="77777777" w:rsidR="00C51B0C" w:rsidRDefault="00C51B0C" w:rsidP="00C51B0C">
      <w:pPr>
        <w:pStyle w:val="ABSDescText"/>
      </w:pPr>
    </w:p>
    <w:p w14:paraId="5C46A119" w14:textId="77777777" w:rsidR="00C51B0C" w:rsidRDefault="00C51B0C" w:rsidP="00C51B0C">
      <w:pPr>
        <w:pStyle w:val="ABSDescText"/>
      </w:pPr>
    </w:p>
    <w:p w14:paraId="1C9F1972" w14:textId="77777777" w:rsidR="00C51B0C" w:rsidRDefault="00C51B0C" w:rsidP="00C51B0C">
      <w:pPr>
        <w:pStyle w:val="ABSDescText"/>
      </w:pPr>
    </w:p>
    <w:p w14:paraId="1E9FEA55" w14:textId="77777777" w:rsidR="00C51B0C" w:rsidRDefault="00C51B0C" w:rsidP="00C51B0C">
      <w:pPr>
        <w:pStyle w:val="ABSDescText"/>
      </w:pPr>
    </w:p>
    <w:p w14:paraId="77ED7007" w14:textId="77777777" w:rsidR="00C51B0C" w:rsidRDefault="00C51B0C" w:rsidP="00C51B0C">
      <w:pPr>
        <w:pStyle w:val="ABSDescText"/>
      </w:pPr>
    </w:p>
    <w:p w14:paraId="6AEFC2BD" w14:textId="77777777" w:rsidR="00C51B0C" w:rsidRDefault="00C51B0C" w:rsidP="00C51B0C">
      <w:pPr>
        <w:pStyle w:val="ABSDescText"/>
      </w:pPr>
    </w:p>
    <w:p w14:paraId="0B0EB2CA" w14:textId="77777777" w:rsidR="00C51B0C" w:rsidRDefault="00C51B0C" w:rsidP="00C51B0C">
      <w:pPr>
        <w:pStyle w:val="ABSDescText"/>
      </w:pPr>
    </w:p>
    <w:p w14:paraId="4DEDB909" w14:textId="77777777" w:rsidR="00C51B0C" w:rsidRDefault="00C51B0C" w:rsidP="00C51B0C">
      <w:pPr>
        <w:pStyle w:val="ABSDescText"/>
      </w:pPr>
    </w:p>
    <w:p w14:paraId="33E07D50" w14:textId="77777777" w:rsidR="00C51B0C" w:rsidRDefault="00C51B0C" w:rsidP="00C51B0C">
      <w:pPr>
        <w:pStyle w:val="ABSDescText"/>
      </w:pPr>
    </w:p>
    <w:p w14:paraId="4634473F" w14:textId="77777777" w:rsidR="00AB5039" w:rsidRDefault="00AB5039" w:rsidP="00C51B0C">
      <w:pPr>
        <w:pStyle w:val="ABSKeyWord"/>
      </w:pPr>
    </w:p>
    <w:p w14:paraId="5E9E05EA" w14:textId="77777777" w:rsidR="00AB5039" w:rsidRDefault="00AB5039" w:rsidP="00C51B0C">
      <w:pPr>
        <w:pStyle w:val="ABSKeyWord"/>
      </w:pPr>
    </w:p>
    <w:p w14:paraId="6F55CD87" w14:textId="77777777" w:rsidR="00AB5039" w:rsidRDefault="00AB5039" w:rsidP="00C51B0C">
      <w:pPr>
        <w:pStyle w:val="ABSKeyWord"/>
      </w:pPr>
    </w:p>
    <w:p w14:paraId="49BAA6FC" w14:textId="2F969D46" w:rsidR="00C51B0C" w:rsidRDefault="00C82A8F" w:rsidP="00C51B0C">
      <w:pPr>
        <w:pStyle w:val="ABSKeyWord"/>
      </w:pPr>
      <w:r>
        <w:t>KEY</w:t>
      </w:r>
      <w:r w:rsidR="00C51B0C">
        <w:t xml:space="preserve">WORDS : </w:t>
      </w:r>
      <w:r w:rsidR="00F34EC5">
        <w:t xml:space="preserve">Financial </w:t>
      </w:r>
      <w:r w:rsidR="002336BD">
        <w:t>literacy</w:t>
      </w:r>
      <w:r w:rsidR="00F34EC5">
        <w:t xml:space="preserve"> / LINe liff / money management /</w:t>
      </w:r>
      <w:r w:rsidR="00E3088C">
        <w:t xml:space="preserve"> financial freedom / suggetion / </w:t>
      </w:r>
      <w:r w:rsidR="007603B8">
        <w:t>6 jars</w:t>
      </w:r>
    </w:p>
    <w:p w14:paraId="18A4DD9A" w14:textId="77777777" w:rsidR="00AB5039" w:rsidRDefault="00C51B0C" w:rsidP="00C51B0C">
      <w:pPr>
        <w:pStyle w:val="ABSDescText"/>
      </w:pPr>
      <w:r>
        <w:fldChar w:fldCharType="begin"/>
      </w:r>
      <w:r>
        <w:instrText xml:space="preserve"> MACROBUTTON  AcceptAllChangesInDoc &lt;Number of Pages&gt; </w:instrText>
      </w:r>
      <w:r>
        <w:fldChar w:fldCharType="end"/>
      </w:r>
      <w:r>
        <w:t>P.</w:t>
      </w:r>
    </w:p>
    <w:p w14:paraId="07D61E70" w14:textId="2F046961" w:rsidR="00C51B0C" w:rsidRDefault="00AB5039" w:rsidP="00C51B0C">
      <w:pPr>
        <w:pStyle w:val="ABSDescText"/>
      </w:pPr>
      <w:r>
        <w:br w:type="page"/>
      </w:r>
      <w:r w:rsidR="006372E7">
        <w:rPr>
          <w:rFonts w:hint="cs"/>
          <w:cs/>
        </w:rPr>
        <w:lastRenderedPageBreak/>
        <w:t>โครงการ</w:t>
      </w:r>
      <w:r w:rsidR="00B76D4B">
        <w:rPr>
          <w:rFonts w:hint="cs"/>
          <w:cs/>
        </w:rPr>
        <w:t>ระบบประเมินสุขภาพ</w:t>
      </w:r>
      <w:r w:rsidR="006372E7">
        <w:rPr>
          <w:rFonts w:hint="cs"/>
          <w:cs/>
        </w:rPr>
        <w:t>ทางการเงินส่วนบุคคลผ่านไลน์สำหรับบุคคลทั่วไป</w:t>
      </w:r>
    </w:p>
    <w:p w14:paraId="3C5A58B9" w14:textId="77777777" w:rsidR="00C51B0C" w:rsidRDefault="00C51B0C" w:rsidP="00C51B0C">
      <w:pPr>
        <w:pStyle w:val="ABSDescText"/>
      </w:pPr>
    </w:p>
    <w:p w14:paraId="710A8739" w14:textId="77777777" w:rsidR="00C51B0C" w:rsidRDefault="006372E7" w:rsidP="00C51B0C">
      <w:pPr>
        <w:pStyle w:val="ABSDescText"/>
      </w:pPr>
      <w:r>
        <w:rPr>
          <w:rFonts w:hint="cs"/>
          <w:cs/>
        </w:rPr>
        <w:t>นาย ชัชชัย</w:t>
      </w:r>
      <w:r w:rsidR="00C51B0C">
        <w:rPr>
          <w:rFonts w:hint="cs"/>
          <w:cs/>
        </w:rPr>
        <w:t xml:space="preserve"> </w:t>
      </w:r>
      <w:r>
        <w:rPr>
          <w:rFonts w:hint="cs"/>
          <w:cs/>
        </w:rPr>
        <w:t>ไกรสรสินธุ์</w:t>
      </w:r>
      <w:r w:rsidR="00C51B0C">
        <w:rPr>
          <w:rFonts w:hint="cs"/>
          <w:cs/>
        </w:rPr>
        <w:tab/>
      </w:r>
      <w:r>
        <w:t>6288086</w:t>
      </w:r>
      <w:r w:rsidR="00C51B0C">
        <w:t xml:space="preserve"> ITCS/B</w:t>
      </w:r>
    </w:p>
    <w:p w14:paraId="3BF283A1" w14:textId="77777777" w:rsidR="00C51B0C" w:rsidRDefault="00C51B0C" w:rsidP="00C51B0C">
      <w:pPr>
        <w:pStyle w:val="ABSDescText"/>
      </w:pPr>
    </w:p>
    <w:p w14:paraId="61B07CF2" w14:textId="77777777" w:rsidR="00C51B0C" w:rsidRDefault="00C51B0C" w:rsidP="00C51B0C">
      <w:pPr>
        <w:pStyle w:val="ABSDescText"/>
      </w:pPr>
      <w:r>
        <w:rPr>
          <w:rFonts w:hint="cs"/>
          <w:cs/>
        </w:rPr>
        <w:t xml:space="preserve">วท.บ. </w:t>
      </w:r>
      <w:r>
        <w:t>(</w:t>
      </w:r>
      <w:r>
        <w:rPr>
          <w:rFonts w:hint="cs"/>
          <w:cs/>
        </w:rPr>
        <w:t>เทคโนโลยีสารสนเทศและการสื่อสาร</w:t>
      </w:r>
      <w:r>
        <w:t>)</w:t>
      </w:r>
    </w:p>
    <w:p w14:paraId="4AB6385D" w14:textId="77777777" w:rsidR="00C51B0C" w:rsidRDefault="00C51B0C" w:rsidP="00C51B0C">
      <w:pPr>
        <w:pStyle w:val="ABSDescText"/>
      </w:pPr>
    </w:p>
    <w:p w14:paraId="4B9D2991" w14:textId="77777777" w:rsidR="00C51B0C" w:rsidRDefault="00C51B0C" w:rsidP="00C51B0C">
      <w:pPr>
        <w:pStyle w:val="ABSDescText"/>
      </w:pPr>
      <w:r>
        <w:rPr>
          <w:rFonts w:hint="cs"/>
          <w:cs/>
        </w:rPr>
        <w:t>อาจารย์ที่ปรึกษาโครงการ</w:t>
      </w:r>
      <w:r>
        <w:t xml:space="preserve">: </w:t>
      </w:r>
      <w:r w:rsidR="006372E7">
        <w:rPr>
          <w:rFonts w:hint="cs"/>
          <w:cs/>
        </w:rPr>
        <w:t>ผู้ช่วยศาสตราจารย์ ดร</w:t>
      </w:r>
      <w:r w:rsidR="006372E7">
        <w:t>.</w:t>
      </w:r>
      <w:r>
        <w:rPr>
          <w:rFonts w:hint="cs"/>
          <w:cs/>
        </w:rPr>
        <w:t xml:space="preserve"> </w:t>
      </w:r>
      <w:r w:rsidR="006372E7">
        <w:rPr>
          <w:rFonts w:hint="cs"/>
          <w:cs/>
        </w:rPr>
        <w:t>ศรีสุภา</w:t>
      </w:r>
      <w:r>
        <w:rPr>
          <w:rFonts w:hint="cs"/>
          <w:cs/>
        </w:rPr>
        <w:t xml:space="preserve"> </w:t>
      </w:r>
      <w:r w:rsidR="006372E7">
        <w:rPr>
          <w:rFonts w:hint="cs"/>
          <w:cs/>
        </w:rPr>
        <w:t>ปาลกะวงศ์ ณ อยุธยา</w:t>
      </w:r>
    </w:p>
    <w:p w14:paraId="67507B16" w14:textId="77777777" w:rsidR="00C51B0C" w:rsidRDefault="00C51B0C" w:rsidP="00C51B0C">
      <w:pPr>
        <w:pStyle w:val="ABSDescText"/>
      </w:pPr>
    </w:p>
    <w:p w14:paraId="158EEBE9" w14:textId="77777777" w:rsidR="00C51B0C" w:rsidRDefault="00C51B0C" w:rsidP="007B26EA">
      <w:pPr>
        <w:pStyle w:val="StyleABSParagraphFirstline15cm"/>
        <w:jc w:val="center"/>
      </w:pPr>
      <w:bookmarkStart w:id="5" w:name="_Toc165626637"/>
      <w:bookmarkStart w:id="6" w:name="_Toc165626746"/>
      <w:bookmarkStart w:id="7" w:name="_Toc181675674"/>
      <w:bookmarkStart w:id="8" w:name="_Toc183533723"/>
      <w:r>
        <w:rPr>
          <w:rFonts w:hint="cs"/>
          <w:cs/>
        </w:rPr>
        <w:t>บทคัดย่อ</w:t>
      </w:r>
      <w:bookmarkEnd w:id="5"/>
      <w:bookmarkEnd w:id="6"/>
      <w:bookmarkEnd w:id="7"/>
      <w:bookmarkEnd w:id="8"/>
    </w:p>
    <w:p w14:paraId="26FD1938" w14:textId="77777777" w:rsidR="00C51B0C" w:rsidRDefault="00C51B0C" w:rsidP="00C51B0C">
      <w:pPr>
        <w:pStyle w:val="ABSTitle"/>
      </w:pPr>
    </w:p>
    <w:p w14:paraId="56BD4F6F" w14:textId="77777777" w:rsidR="00571972" w:rsidRPr="00571972" w:rsidRDefault="00571972" w:rsidP="00571972">
      <w:pPr>
        <w:pStyle w:val="StyleABSParagraphFirstline15cm"/>
        <w:jc w:val="thaiDistribute"/>
        <w:rPr>
          <w:rFonts w:ascii="Angsana New" w:hAnsi="Angsana New"/>
          <w:sz w:val="32"/>
        </w:rPr>
      </w:pPr>
      <w:r w:rsidRPr="00571972">
        <w:rPr>
          <w:rFonts w:ascii="Angsana New" w:hAnsi="Angsana New"/>
          <w:sz w:val="32"/>
          <w:cs/>
        </w:rPr>
        <w:t xml:space="preserve">ในยุคปัจจุบันหนึ่งในทักษะที่จำเป็นในการใช้ชีวิตอย่างอุดมสุขของทุกๆช่วงวัย นั่นคือทักษะความรู้ทางการเงิน โดยทักษะทางการเงินจะประกอบไปด้วย ความรู้ พฤติกรรม และทัศนคติทางการเงิน ที่เป็นปัจจัยสำคัญในการบริหารการเงิน อย่างไรก็ตาม พฤติกรรมการจัดสรรเงินออม คนไทยมีความไม่แน่นอนในการจัดสรรเงินออม อยู่ที่ร้อยละ </w:t>
      </w:r>
      <w:r w:rsidRPr="00571972">
        <w:rPr>
          <w:rFonts w:ascii="Angsana New" w:hAnsi="Angsana New"/>
          <w:sz w:val="32"/>
        </w:rPr>
        <w:t>40.6</w:t>
      </w:r>
      <w:r w:rsidRPr="00571972">
        <w:rPr>
          <w:rFonts w:ascii="Angsana New" w:hAnsi="Angsana New"/>
          <w:sz w:val="32"/>
          <w:cs/>
        </w:rPr>
        <w:t xml:space="preserve"> และไม่สนใจเรื่องการออมเงินอยู่ที่ร้อยละ </w:t>
      </w:r>
      <w:r w:rsidRPr="00571972">
        <w:rPr>
          <w:rFonts w:ascii="Angsana New" w:hAnsi="Angsana New"/>
          <w:sz w:val="32"/>
        </w:rPr>
        <w:t>5.7</w:t>
      </w:r>
      <w:r w:rsidRPr="00571972">
        <w:rPr>
          <w:rFonts w:ascii="Angsana New" w:hAnsi="Angsana New"/>
          <w:sz w:val="32"/>
          <w:cs/>
        </w:rPr>
        <w:t xml:space="preserve"> โดยมีเพียงร้อยละ </w:t>
      </w:r>
      <w:r w:rsidRPr="00571972">
        <w:rPr>
          <w:rFonts w:ascii="Angsana New" w:hAnsi="Angsana New"/>
          <w:sz w:val="32"/>
        </w:rPr>
        <w:t>19.7</w:t>
      </w:r>
      <w:r w:rsidRPr="00571972">
        <w:rPr>
          <w:rFonts w:ascii="Angsana New" w:hAnsi="Angsana New"/>
          <w:sz w:val="32"/>
          <w:cs/>
        </w:rPr>
        <w:t xml:space="preserve"> ที่มีการแบ่งส่วน ของเงินออมไว้ก่อนที่จะนำเงินไปจับจ่ายใช้สอย การตัดสินใจซื้อสิ่งต่างๆ โดยน้อยที่จะมีการเปรียบเทียบข้อมูลข้อมูลผลิตภัณฑ์ก่อนจะใช้จ่ายเงิน และ บางคนมีเงินเก็บเงินออม แต่ไม่มีความรู้มีเงินไม่รู้จะทำอย่างไรให้งอกเงย เพื่อสร้างคุณค่าและเป็นรายได้หลายๆทาง </w:t>
      </w:r>
    </w:p>
    <w:p w14:paraId="379D4A37" w14:textId="77777777" w:rsidR="00571972" w:rsidRPr="00571972" w:rsidRDefault="00571972" w:rsidP="00571972">
      <w:pPr>
        <w:pStyle w:val="StyleABSParagraphFirstline15cm"/>
        <w:ind w:firstLine="0"/>
        <w:jc w:val="thaiDistribute"/>
        <w:rPr>
          <w:rFonts w:ascii="Angsana New" w:hAnsi="Angsana New"/>
          <w:sz w:val="32"/>
        </w:rPr>
      </w:pPr>
    </w:p>
    <w:p w14:paraId="2834E13F" w14:textId="77777777" w:rsidR="00571972" w:rsidRPr="00571972" w:rsidRDefault="00571972" w:rsidP="00571972">
      <w:pPr>
        <w:pStyle w:val="StyleABSParagraphFirstline15cm"/>
        <w:jc w:val="thaiDistribute"/>
        <w:rPr>
          <w:rFonts w:ascii="Angsana New" w:hAnsi="Angsana New"/>
          <w:sz w:val="32"/>
        </w:rPr>
      </w:pPr>
      <w:r w:rsidRPr="00571972">
        <w:rPr>
          <w:rFonts w:ascii="Angsana New" w:hAnsi="Angsana New"/>
          <w:sz w:val="32"/>
          <w:cs/>
        </w:rPr>
        <w:t xml:space="preserve">พิจารณาถึงสาเหตุของปัญหาดังกล่าวจะพบว่าปัญหาต่างๆเหล่านี้ เกิดจากการ บริหาร และวางแผนการเงิน ที่มีประสิทธิภาพ ไม่เพียงพอ อย่างไรก็ตามปัญหาเหล่านี้ เป็นสิ่งที่สามารถติดตามพฤติกรรมทางการเงินของตนเอง ป้องกันและพัฒนาได้ การมีการบริหารการจัดการเงินที่ดีก่อนวัยเกษียณ จะสร้างกรอบความคิดใหม่ ที่จะสามารถสร้างสุขภาพทางการเงินให้มีประสิทธิภาพ โดยมีการสนับสนุนจากที่ปรึกษาการเงินส่วนบุคคลที่ค่อยให้คำแนะนำให้การบริหารการเงินให้มีอิสรภาพทางการเงินที่ดีนั่นเอง </w:t>
      </w:r>
    </w:p>
    <w:p w14:paraId="0FB1E962" w14:textId="77777777" w:rsidR="00571972" w:rsidRPr="00571972" w:rsidRDefault="00571972" w:rsidP="00571972">
      <w:pPr>
        <w:pStyle w:val="StyleABSParagraphFirstline15cm"/>
        <w:ind w:firstLine="0"/>
        <w:jc w:val="thaiDistribute"/>
        <w:rPr>
          <w:rFonts w:ascii="Angsana New" w:hAnsi="Angsana New"/>
          <w:sz w:val="32"/>
        </w:rPr>
      </w:pPr>
    </w:p>
    <w:p w14:paraId="3753109F" w14:textId="5DC996D1" w:rsidR="00C51B0C" w:rsidRPr="007B26EA" w:rsidRDefault="00571972" w:rsidP="00571972">
      <w:pPr>
        <w:pStyle w:val="StyleABSParagraphFirstline15cm"/>
        <w:jc w:val="thaiDistribute"/>
        <w:rPr>
          <w:rFonts w:ascii="Angsana New" w:hAnsi="Angsana New"/>
          <w:sz w:val="32"/>
          <w:cs/>
        </w:rPr>
      </w:pPr>
      <w:r w:rsidRPr="00571972">
        <w:rPr>
          <w:rFonts w:ascii="Angsana New" w:hAnsi="Angsana New"/>
          <w:sz w:val="32"/>
          <w:cs/>
        </w:rPr>
        <w:t>ไว้เหตุนี้คณะผู้พัฒนาจึงนำเสนอระบบ</w:t>
      </w:r>
      <w:r w:rsidR="002336BD">
        <w:rPr>
          <w:rFonts w:ascii="Angsana New" w:hAnsi="Angsana New" w:hint="cs"/>
          <w:sz w:val="32"/>
          <w:cs/>
        </w:rPr>
        <w:t>เช็คสุขภาพการเงินส่วนบุคคล</w:t>
      </w:r>
      <w:r w:rsidRPr="00571972">
        <w:rPr>
          <w:rFonts w:ascii="Angsana New" w:hAnsi="Angsana New"/>
          <w:sz w:val="32"/>
        </w:rPr>
        <w:t xml:space="preserve"> </w:t>
      </w:r>
      <w:r w:rsidRPr="00571972">
        <w:rPr>
          <w:rFonts w:ascii="Angsana New" w:hAnsi="Angsana New"/>
          <w:sz w:val="32"/>
          <w:cs/>
        </w:rPr>
        <w:t xml:space="preserve">เพื่อเป็นหนึ่งในเครื่องมือสำหรับทุกคนในการประเมินและการให้คะแนนสุขภาพทางการเงินในทุกๆระดับ พร้อมกับการให้คำแนะนำในการบริหารจัดการการเงินส่วนบุคคล รวมถึงการตั้งเป้าหมายในแผนการเงินรูปแบบต่างๆ สำหรับสะสมเงินในแต่ละช่วงเวลา นอกจากนี้ยังมีฟีเจอร์พิเศษ ที่ถูกพัฒนาต่อจากทฤษฎี </w:t>
      </w:r>
      <w:r w:rsidRPr="00571972">
        <w:rPr>
          <w:rFonts w:ascii="Angsana New" w:hAnsi="Angsana New"/>
          <w:sz w:val="32"/>
        </w:rPr>
        <w:t xml:space="preserve">6 Jars </w:t>
      </w:r>
      <w:r w:rsidRPr="00571972">
        <w:rPr>
          <w:rFonts w:ascii="Angsana New" w:hAnsi="Angsana New"/>
          <w:sz w:val="32"/>
          <w:cs/>
        </w:rPr>
        <w:t xml:space="preserve">นั่นคือ </w:t>
      </w:r>
      <w:r w:rsidR="002336BD">
        <w:rPr>
          <w:rFonts w:ascii="Angsana New" w:hAnsi="Angsana New"/>
          <w:sz w:val="32"/>
        </w:rPr>
        <w:t>9</w:t>
      </w:r>
      <w:r w:rsidRPr="00571972">
        <w:rPr>
          <w:rFonts w:ascii="Angsana New" w:hAnsi="Angsana New"/>
          <w:sz w:val="32"/>
        </w:rPr>
        <w:t xml:space="preserve"> Jars </w:t>
      </w:r>
      <w:r w:rsidRPr="00571972">
        <w:rPr>
          <w:rFonts w:ascii="Angsana New" w:hAnsi="Angsana New"/>
          <w:sz w:val="32"/>
          <w:cs/>
        </w:rPr>
        <w:t>ที่จะช่วยให้คุณจัดสรรการเงินได้อย่างมีประสิทธิภาพมากกว่า และมีความชัดเจนกว่าอีกด้วย</w:t>
      </w:r>
    </w:p>
    <w:p w14:paraId="08B16A33" w14:textId="77777777" w:rsidR="00C51B0C" w:rsidRDefault="00C51B0C" w:rsidP="007B26EA">
      <w:pPr>
        <w:pStyle w:val="StyleABSParagraphFirstline15cm"/>
      </w:pPr>
    </w:p>
    <w:p w14:paraId="1943D01E" w14:textId="77777777" w:rsidR="00C51B0C" w:rsidRPr="003E35B1" w:rsidRDefault="00C51B0C" w:rsidP="007B26EA">
      <w:pPr>
        <w:pStyle w:val="StyleABSParagraphFirstline15cm"/>
        <w:rPr>
          <w:cs/>
        </w:rPr>
      </w:pPr>
    </w:p>
    <w:p w14:paraId="5993BB1B" w14:textId="77777777" w:rsidR="00C51B0C" w:rsidRDefault="00C51B0C" w:rsidP="00AB5039">
      <w:pPr>
        <w:pStyle w:val="ABSDescText"/>
        <w:ind w:firstLine="851"/>
        <w:jc w:val="both"/>
      </w:pPr>
    </w:p>
    <w:p w14:paraId="137DDB18" w14:textId="77777777" w:rsidR="00C51B0C" w:rsidRDefault="00C51B0C" w:rsidP="00AB5039">
      <w:pPr>
        <w:pStyle w:val="ABSDescText"/>
        <w:ind w:firstLine="851"/>
        <w:jc w:val="both"/>
      </w:pPr>
    </w:p>
    <w:p w14:paraId="5E4AEADA" w14:textId="77777777" w:rsidR="00C51B0C" w:rsidRDefault="00C51B0C" w:rsidP="00AB5039">
      <w:pPr>
        <w:pStyle w:val="ABSDescText"/>
        <w:ind w:firstLine="851"/>
        <w:jc w:val="both"/>
      </w:pPr>
    </w:p>
    <w:p w14:paraId="7B20A3CE" w14:textId="77777777" w:rsidR="00C51B0C" w:rsidRDefault="00C51B0C" w:rsidP="00AB5039">
      <w:pPr>
        <w:pStyle w:val="ABSDescText"/>
        <w:ind w:firstLine="851"/>
        <w:jc w:val="both"/>
      </w:pPr>
    </w:p>
    <w:p w14:paraId="2E390448" w14:textId="77777777" w:rsidR="00C51B0C" w:rsidRDefault="00C51B0C" w:rsidP="00AB5039">
      <w:pPr>
        <w:pStyle w:val="ABSDescText"/>
        <w:ind w:firstLine="851"/>
        <w:jc w:val="both"/>
      </w:pPr>
    </w:p>
    <w:p w14:paraId="5C660E1A" w14:textId="77777777" w:rsidR="00C51B0C" w:rsidRDefault="00C51B0C" w:rsidP="00AB5039">
      <w:pPr>
        <w:pStyle w:val="ABSDescText"/>
        <w:ind w:firstLine="851"/>
        <w:jc w:val="both"/>
      </w:pPr>
    </w:p>
    <w:p w14:paraId="5237F461" w14:textId="77777777" w:rsidR="00C51B0C" w:rsidRDefault="00C51B0C" w:rsidP="00AB5039">
      <w:pPr>
        <w:pStyle w:val="ABSDescText"/>
        <w:ind w:firstLine="851"/>
        <w:jc w:val="both"/>
      </w:pPr>
    </w:p>
    <w:p w14:paraId="47A70D85" w14:textId="77777777" w:rsidR="00C51B0C" w:rsidRDefault="00C51B0C" w:rsidP="00AB5039">
      <w:pPr>
        <w:pStyle w:val="ABSDescText"/>
        <w:ind w:firstLine="851"/>
        <w:jc w:val="both"/>
      </w:pPr>
    </w:p>
    <w:p w14:paraId="6EBE90D0" w14:textId="77777777" w:rsidR="00C51B0C" w:rsidRDefault="00C51B0C" w:rsidP="00AB5039">
      <w:pPr>
        <w:pStyle w:val="ABSDescText"/>
        <w:ind w:firstLine="851"/>
        <w:jc w:val="both"/>
      </w:pPr>
    </w:p>
    <w:p w14:paraId="1FC6722D" w14:textId="77777777" w:rsidR="00C51B0C" w:rsidRDefault="00C51B0C" w:rsidP="00AB5039">
      <w:pPr>
        <w:pStyle w:val="ABSDescText"/>
        <w:ind w:firstLine="851"/>
        <w:jc w:val="both"/>
      </w:pPr>
    </w:p>
    <w:p w14:paraId="1B16F082" w14:textId="77777777" w:rsidR="00C51B0C" w:rsidRDefault="00C51B0C" w:rsidP="00AB5039">
      <w:pPr>
        <w:pStyle w:val="ABSDescText"/>
        <w:ind w:firstLine="851"/>
        <w:jc w:val="both"/>
      </w:pPr>
    </w:p>
    <w:p w14:paraId="5A155BA1" w14:textId="77777777" w:rsidR="00C51B0C" w:rsidRDefault="00C51B0C" w:rsidP="00AB5039">
      <w:pPr>
        <w:pStyle w:val="ABSDescText"/>
        <w:ind w:firstLine="851"/>
        <w:jc w:val="both"/>
      </w:pPr>
    </w:p>
    <w:p w14:paraId="0069165E" w14:textId="77777777" w:rsidR="00C51B0C" w:rsidRDefault="00C51B0C" w:rsidP="00AB5039">
      <w:pPr>
        <w:pStyle w:val="ABSDescText"/>
        <w:ind w:firstLine="851"/>
        <w:jc w:val="both"/>
      </w:pPr>
    </w:p>
    <w:p w14:paraId="5A8BD6AF" w14:textId="77777777" w:rsidR="00C51B0C" w:rsidRDefault="00C51B0C" w:rsidP="00AB5039">
      <w:pPr>
        <w:pStyle w:val="ABSDescText"/>
        <w:ind w:firstLine="851"/>
        <w:jc w:val="both"/>
      </w:pPr>
    </w:p>
    <w:p w14:paraId="41B7DCCE" w14:textId="77777777" w:rsidR="00C51B0C" w:rsidRDefault="00C51B0C" w:rsidP="00AB5039">
      <w:pPr>
        <w:pStyle w:val="ABSDescText"/>
        <w:ind w:firstLine="851"/>
        <w:jc w:val="both"/>
      </w:pPr>
    </w:p>
    <w:p w14:paraId="459E9BE9" w14:textId="77777777" w:rsidR="00C51B0C" w:rsidRDefault="00C51B0C" w:rsidP="00AB5039">
      <w:pPr>
        <w:pStyle w:val="ABSDescText"/>
        <w:ind w:firstLine="851"/>
        <w:jc w:val="both"/>
      </w:pPr>
    </w:p>
    <w:p w14:paraId="70D001A6" w14:textId="77777777" w:rsidR="00C51B0C" w:rsidRDefault="00C51B0C" w:rsidP="00AB5039">
      <w:pPr>
        <w:pStyle w:val="ABSDescText"/>
        <w:ind w:firstLine="851"/>
        <w:jc w:val="both"/>
      </w:pPr>
    </w:p>
    <w:p w14:paraId="76DC2C7F" w14:textId="77777777" w:rsidR="00C51B0C" w:rsidRDefault="00C51B0C" w:rsidP="00AB5039">
      <w:pPr>
        <w:pStyle w:val="ABSDescText"/>
        <w:ind w:firstLine="851"/>
        <w:jc w:val="both"/>
      </w:pPr>
    </w:p>
    <w:p w14:paraId="77A3F341" w14:textId="77777777" w:rsidR="00C51B0C" w:rsidRDefault="00C51B0C" w:rsidP="00AB5039">
      <w:pPr>
        <w:pStyle w:val="ABSDescText"/>
        <w:ind w:firstLine="851"/>
        <w:jc w:val="both"/>
      </w:pPr>
    </w:p>
    <w:p w14:paraId="67B7ECD6" w14:textId="77777777" w:rsidR="00C51B0C" w:rsidRDefault="00C51B0C" w:rsidP="00AB5039">
      <w:pPr>
        <w:pStyle w:val="ABSDescText"/>
        <w:ind w:firstLine="851"/>
        <w:jc w:val="both"/>
      </w:pPr>
    </w:p>
    <w:p w14:paraId="1605C10F" w14:textId="77777777" w:rsidR="00C51B0C" w:rsidRDefault="00C51B0C" w:rsidP="00AB5039">
      <w:pPr>
        <w:pStyle w:val="ABSDescText"/>
        <w:ind w:firstLine="851"/>
        <w:jc w:val="both"/>
      </w:pPr>
    </w:p>
    <w:p w14:paraId="75CC24D4" w14:textId="77777777" w:rsidR="00C51B0C" w:rsidRDefault="00C51B0C" w:rsidP="00AB5039">
      <w:pPr>
        <w:pStyle w:val="ABSDescText"/>
        <w:ind w:firstLine="851"/>
        <w:jc w:val="both"/>
      </w:pPr>
    </w:p>
    <w:p w14:paraId="33ADC4B0" w14:textId="77777777" w:rsidR="00C51B0C" w:rsidRDefault="00C51B0C" w:rsidP="00AB5039">
      <w:pPr>
        <w:pStyle w:val="ABSDescText"/>
        <w:ind w:firstLine="851"/>
      </w:pPr>
    </w:p>
    <w:p w14:paraId="2C5F6E87" w14:textId="77777777" w:rsidR="00AB5039" w:rsidRDefault="00AB5039" w:rsidP="00AB5039">
      <w:pPr>
        <w:pStyle w:val="ABSDescText"/>
        <w:ind w:firstLine="851"/>
      </w:pPr>
    </w:p>
    <w:p w14:paraId="641FFBAB" w14:textId="77777777" w:rsidR="00AB5039" w:rsidRDefault="00AB5039" w:rsidP="00AB5039">
      <w:pPr>
        <w:pStyle w:val="ABSDescText"/>
        <w:ind w:firstLine="851"/>
      </w:pPr>
    </w:p>
    <w:p w14:paraId="3A06CC07" w14:textId="77777777" w:rsidR="00AB5039" w:rsidRDefault="00AB5039" w:rsidP="00AB5039">
      <w:pPr>
        <w:pStyle w:val="ABSDescText"/>
        <w:ind w:firstLine="851"/>
      </w:pPr>
    </w:p>
    <w:p w14:paraId="31CDFA84" w14:textId="5E4D6DFE" w:rsidR="00C51B0C" w:rsidRDefault="002336BD" w:rsidP="00AB5039">
      <w:pPr>
        <w:pStyle w:val="ABSDescText"/>
      </w:pPr>
      <w:r>
        <w:t>40</w:t>
      </w:r>
      <w:r w:rsidR="00C51B0C">
        <w:rPr>
          <w:rFonts w:hint="cs"/>
          <w:cs/>
        </w:rPr>
        <w:t xml:space="preserve"> หน้า</w:t>
      </w:r>
    </w:p>
    <w:p w14:paraId="461068DA" w14:textId="77777777" w:rsidR="00C51B0C" w:rsidRDefault="00C51B0C" w:rsidP="00AB5039">
      <w:pPr>
        <w:pStyle w:val="ABSDescText"/>
        <w:sectPr w:rsidR="00C51B0C" w:rsidSect="00EE3C46">
          <w:headerReference w:type="even" r:id="rId8"/>
          <w:headerReference w:type="default" r:id="rId9"/>
          <w:footerReference w:type="even" r:id="rId10"/>
          <w:footerReference w:type="default" r:id="rId11"/>
          <w:pgSz w:w="11906" w:h="16838" w:code="9"/>
          <w:pgMar w:top="2126" w:right="1418" w:bottom="1418" w:left="2126" w:header="720" w:footer="720" w:gutter="0"/>
          <w:pgNumType w:fmt="lowerRoman"/>
          <w:cols w:space="720"/>
          <w:formProt w:val="0"/>
          <w:docGrid w:linePitch="360"/>
        </w:sectPr>
      </w:pPr>
    </w:p>
    <w:p w14:paraId="7E93574C" w14:textId="77777777" w:rsidR="00C51B0C" w:rsidRPr="00BB5210" w:rsidRDefault="00C51B0C" w:rsidP="00BB5210">
      <w:pPr>
        <w:jc w:val="center"/>
        <w:rPr>
          <w:b/>
          <w:bCs/>
          <w:sz w:val="28"/>
          <w:szCs w:val="32"/>
        </w:rPr>
      </w:pPr>
      <w:bookmarkStart w:id="9" w:name="_Toc163409024"/>
      <w:bookmarkStart w:id="10" w:name="_Toc183533724"/>
      <w:r w:rsidRPr="00BB5210">
        <w:rPr>
          <w:b/>
          <w:bCs/>
          <w:sz w:val="28"/>
          <w:szCs w:val="32"/>
        </w:rPr>
        <w:lastRenderedPageBreak/>
        <w:t>CONTENT</w:t>
      </w:r>
      <w:bookmarkEnd w:id="9"/>
      <w:bookmarkEnd w:id="10"/>
      <w:r w:rsidRPr="00BB5210">
        <w:rPr>
          <w:b/>
          <w:bCs/>
          <w:sz w:val="28"/>
          <w:szCs w:val="32"/>
        </w:rPr>
        <w:t>S</w:t>
      </w:r>
    </w:p>
    <w:p w14:paraId="7588F239" w14:textId="45278E85" w:rsidR="00BD2567" w:rsidRDefault="00BD2567" w:rsidP="00BD2567">
      <w:pPr>
        <w:pStyle w:val="TOC1"/>
        <w:rPr>
          <w:rFonts w:asciiTheme="minorHAnsi" w:eastAsiaTheme="minorEastAsia" w:hAnsiTheme="minorHAnsi" w:cstheme="minorBidi"/>
          <w:noProof/>
          <w:sz w:val="22"/>
        </w:rPr>
      </w:pPr>
      <w:r>
        <w:fldChar w:fldCharType="begin"/>
      </w:r>
      <w:r>
        <w:instrText xml:space="preserve"> TOC \h \z \t "ACK : Title,1,ABS : Title,1,TOC : Title,1" </w:instrText>
      </w:r>
      <w:r>
        <w:fldChar w:fldCharType="separate"/>
      </w:r>
      <w:hyperlink w:anchor="_Toc433050262" w:history="1">
        <w:r w:rsidRPr="00D30A62">
          <w:rPr>
            <w:rStyle w:val="Hyperlink"/>
            <w:noProof/>
          </w:rPr>
          <w:t>ACKNOWLEDGEMENTS</w:t>
        </w:r>
        <w:r>
          <w:rPr>
            <w:noProof/>
            <w:webHidden/>
          </w:rPr>
          <w:tab/>
        </w:r>
        <w:r>
          <w:rPr>
            <w:noProof/>
            <w:webHidden/>
          </w:rPr>
          <w:fldChar w:fldCharType="begin"/>
        </w:r>
        <w:r>
          <w:rPr>
            <w:noProof/>
            <w:webHidden/>
          </w:rPr>
          <w:instrText xml:space="preserve"> PAGEREF _Toc433050262 \h </w:instrText>
        </w:r>
        <w:r>
          <w:rPr>
            <w:noProof/>
            <w:webHidden/>
          </w:rPr>
          <w:fldChar w:fldCharType="separate"/>
        </w:r>
        <w:r w:rsidR="002A1251">
          <w:rPr>
            <w:b/>
            <w:bCs/>
            <w:noProof/>
            <w:webHidden/>
          </w:rPr>
          <w:t>Error! Bookmark not defined.</w:t>
        </w:r>
        <w:r>
          <w:rPr>
            <w:noProof/>
            <w:webHidden/>
          </w:rPr>
          <w:fldChar w:fldCharType="end"/>
        </w:r>
      </w:hyperlink>
    </w:p>
    <w:p w14:paraId="21C1590A" w14:textId="54D70C3E" w:rsidR="00BD2567" w:rsidRDefault="00000000" w:rsidP="00BD2567">
      <w:pPr>
        <w:pStyle w:val="TOC1"/>
        <w:rPr>
          <w:rFonts w:asciiTheme="minorHAnsi" w:eastAsiaTheme="minorEastAsia" w:hAnsiTheme="minorHAnsi" w:cstheme="minorBidi"/>
          <w:noProof/>
          <w:sz w:val="22"/>
        </w:rPr>
      </w:pPr>
      <w:hyperlink w:anchor="_Toc433050263" w:history="1">
        <w:r w:rsidR="00BD2567" w:rsidRPr="00D30A62">
          <w:rPr>
            <w:rStyle w:val="Hyperlink"/>
            <w:noProof/>
          </w:rPr>
          <w:t>ABSTRACT</w:t>
        </w:r>
        <w:r w:rsidR="00BD2567">
          <w:rPr>
            <w:noProof/>
            <w:webHidden/>
          </w:rPr>
          <w:tab/>
        </w:r>
        <w:r w:rsidR="00BD2567">
          <w:rPr>
            <w:noProof/>
            <w:webHidden/>
          </w:rPr>
          <w:fldChar w:fldCharType="begin"/>
        </w:r>
        <w:r w:rsidR="00BD2567">
          <w:rPr>
            <w:noProof/>
            <w:webHidden/>
          </w:rPr>
          <w:instrText xml:space="preserve"> PAGEREF _Toc433050263 \h </w:instrText>
        </w:r>
        <w:r w:rsidR="00BD2567">
          <w:rPr>
            <w:noProof/>
            <w:webHidden/>
          </w:rPr>
        </w:r>
        <w:r w:rsidR="00BD2567">
          <w:rPr>
            <w:noProof/>
            <w:webHidden/>
          </w:rPr>
          <w:fldChar w:fldCharType="separate"/>
        </w:r>
        <w:r w:rsidR="002A1251">
          <w:rPr>
            <w:noProof/>
            <w:webHidden/>
          </w:rPr>
          <w:t>iii</w:t>
        </w:r>
        <w:r w:rsidR="00BD2567">
          <w:rPr>
            <w:noProof/>
            <w:webHidden/>
          </w:rPr>
          <w:fldChar w:fldCharType="end"/>
        </w:r>
      </w:hyperlink>
    </w:p>
    <w:p w14:paraId="11819081" w14:textId="13DB574D" w:rsidR="00BD2567" w:rsidRDefault="00000000" w:rsidP="00BD2567">
      <w:pPr>
        <w:pStyle w:val="TOC1"/>
        <w:rPr>
          <w:rFonts w:asciiTheme="minorHAnsi" w:eastAsiaTheme="minorEastAsia" w:hAnsiTheme="minorHAnsi" w:cstheme="minorBidi"/>
          <w:noProof/>
          <w:sz w:val="22"/>
        </w:rPr>
      </w:pPr>
      <w:hyperlink w:anchor="_Toc433050264" w:history="1">
        <w:r w:rsidR="00BD2567" w:rsidRPr="00D30A62">
          <w:rPr>
            <w:rStyle w:val="Hyperlink"/>
            <w:noProof/>
          </w:rPr>
          <w:t>LIST OF TABLES</w:t>
        </w:r>
        <w:r w:rsidR="00BD2567">
          <w:rPr>
            <w:noProof/>
            <w:webHidden/>
          </w:rPr>
          <w:tab/>
        </w:r>
        <w:r w:rsidR="00BD2567">
          <w:rPr>
            <w:noProof/>
            <w:webHidden/>
          </w:rPr>
          <w:fldChar w:fldCharType="begin"/>
        </w:r>
        <w:r w:rsidR="00BD2567">
          <w:rPr>
            <w:noProof/>
            <w:webHidden/>
          </w:rPr>
          <w:instrText xml:space="preserve"> PAGEREF _Toc433050264 \h </w:instrText>
        </w:r>
        <w:r w:rsidR="00BD2567">
          <w:rPr>
            <w:noProof/>
            <w:webHidden/>
          </w:rPr>
        </w:r>
        <w:r w:rsidR="00BD2567">
          <w:rPr>
            <w:noProof/>
            <w:webHidden/>
          </w:rPr>
          <w:fldChar w:fldCharType="separate"/>
        </w:r>
        <w:r w:rsidR="002A1251">
          <w:rPr>
            <w:noProof/>
            <w:webHidden/>
          </w:rPr>
          <w:t>ix</w:t>
        </w:r>
        <w:r w:rsidR="00BD2567">
          <w:rPr>
            <w:noProof/>
            <w:webHidden/>
          </w:rPr>
          <w:fldChar w:fldCharType="end"/>
        </w:r>
      </w:hyperlink>
    </w:p>
    <w:p w14:paraId="32915D5C" w14:textId="7B3E8784" w:rsidR="00BD2567" w:rsidRDefault="00000000" w:rsidP="00BD2567">
      <w:pPr>
        <w:pStyle w:val="TOC1"/>
        <w:rPr>
          <w:rFonts w:asciiTheme="minorHAnsi" w:eastAsiaTheme="minorEastAsia" w:hAnsiTheme="minorHAnsi" w:cstheme="minorBidi"/>
          <w:noProof/>
          <w:sz w:val="22"/>
        </w:rPr>
      </w:pPr>
      <w:hyperlink w:anchor="_Toc433050265" w:history="1">
        <w:r w:rsidR="00BD2567" w:rsidRPr="00D30A62">
          <w:rPr>
            <w:rStyle w:val="Hyperlink"/>
            <w:noProof/>
          </w:rPr>
          <w:t>LIST OF FIGURES</w:t>
        </w:r>
        <w:r w:rsidR="00BD2567">
          <w:rPr>
            <w:noProof/>
            <w:webHidden/>
          </w:rPr>
          <w:tab/>
        </w:r>
        <w:r w:rsidR="00BD2567">
          <w:rPr>
            <w:noProof/>
            <w:webHidden/>
          </w:rPr>
          <w:fldChar w:fldCharType="begin"/>
        </w:r>
        <w:r w:rsidR="00BD2567">
          <w:rPr>
            <w:noProof/>
            <w:webHidden/>
          </w:rPr>
          <w:instrText xml:space="preserve"> PAGEREF _Toc433050265 \h </w:instrText>
        </w:r>
        <w:r w:rsidR="00BD2567">
          <w:rPr>
            <w:noProof/>
            <w:webHidden/>
          </w:rPr>
        </w:r>
        <w:r w:rsidR="00BD2567">
          <w:rPr>
            <w:noProof/>
            <w:webHidden/>
          </w:rPr>
          <w:fldChar w:fldCharType="separate"/>
        </w:r>
        <w:r w:rsidR="002A1251">
          <w:rPr>
            <w:noProof/>
            <w:webHidden/>
          </w:rPr>
          <w:t>x</w:t>
        </w:r>
        <w:r w:rsidR="00BD2567">
          <w:rPr>
            <w:noProof/>
            <w:webHidden/>
          </w:rPr>
          <w:fldChar w:fldCharType="end"/>
        </w:r>
      </w:hyperlink>
    </w:p>
    <w:p w14:paraId="0DB76A9E" w14:textId="77777777" w:rsidR="00BD2567" w:rsidRDefault="00BD2567" w:rsidP="00BD2567">
      <w:pPr>
        <w:outlineLvl w:val="0"/>
      </w:pPr>
      <w:r>
        <w:fldChar w:fldCharType="end"/>
      </w:r>
    </w:p>
    <w:p w14:paraId="5081DADB" w14:textId="55637496" w:rsidR="00BD2567" w:rsidRDefault="00BD2567" w:rsidP="00BD2567">
      <w:pPr>
        <w:pStyle w:val="TOC2"/>
        <w:rPr>
          <w:rFonts w:asciiTheme="minorHAnsi" w:eastAsiaTheme="minorEastAsia" w:hAnsiTheme="minorHAnsi" w:cstheme="minorBidi"/>
          <w:b w:val="0"/>
          <w:caps w:val="0"/>
          <w:noProof/>
          <w:sz w:val="22"/>
        </w:rPr>
      </w:pPr>
      <w:r>
        <w:fldChar w:fldCharType="begin"/>
      </w:r>
      <w:r>
        <w:instrText xml:space="preserve"> TOC \h \z \t "Heading 1,2,Heading 2,3,Heading 3,4,REF : Title,1,BIO : Title,1" </w:instrText>
      </w:r>
      <w:r>
        <w:fldChar w:fldCharType="separate"/>
      </w:r>
      <w:hyperlink w:anchor="_Toc433052088" w:history="1">
        <w:r>
          <w:rPr>
            <w:rFonts w:asciiTheme="minorHAnsi" w:eastAsiaTheme="minorEastAsia" w:hAnsiTheme="minorHAnsi" w:cstheme="minorBidi"/>
            <w:b w:val="0"/>
            <w:caps w:val="0"/>
            <w:noProof/>
            <w:sz w:val="22"/>
          </w:rPr>
          <w:tab/>
        </w:r>
        <w:r w:rsidRPr="00CE43CB">
          <w:rPr>
            <w:rStyle w:val="Hyperlink"/>
            <w:noProof/>
          </w:rPr>
          <w:t>Introduction</w:t>
        </w:r>
        <w:r>
          <w:rPr>
            <w:noProof/>
            <w:webHidden/>
          </w:rPr>
          <w:tab/>
        </w:r>
        <w:r>
          <w:rPr>
            <w:noProof/>
            <w:webHidden/>
          </w:rPr>
          <w:fldChar w:fldCharType="begin"/>
        </w:r>
        <w:r>
          <w:rPr>
            <w:noProof/>
            <w:webHidden/>
          </w:rPr>
          <w:instrText xml:space="preserve"> PAGEREF _Toc433052088 \h </w:instrText>
        </w:r>
        <w:r>
          <w:rPr>
            <w:noProof/>
            <w:webHidden/>
          </w:rPr>
        </w:r>
        <w:r>
          <w:rPr>
            <w:noProof/>
            <w:webHidden/>
          </w:rPr>
          <w:fldChar w:fldCharType="separate"/>
        </w:r>
        <w:r w:rsidR="002A1251">
          <w:rPr>
            <w:noProof/>
            <w:webHidden/>
          </w:rPr>
          <w:t>1</w:t>
        </w:r>
        <w:r>
          <w:rPr>
            <w:noProof/>
            <w:webHidden/>
          </w:rPr>
          <w:fldChar w:fldCharType="end"/>
        </w:r>
      </w:hyperlink>
    </w:p>
    <w:p w14:paraId="20B5EAE3" w14:textId="3D121928" w:rsidR="00BD2567" w:rsidRDefault="00000000" w:rsidP="00BD2567">
      <w:pPr>
        <w:pStyle w:val="TOC3"/>
        <w:rPr>
          <w:rFonts w:asciiTheme="minorHAnsi" w:eastAsiaTheme="minorEastAsia" w:hAnsiTheme="minorHAnsi" w:cstheme="minorBidi"/>
          <w:caps w:val="0"/>
          <w:noProof/>
          <w:sz w:val="22"/>
        </w:rPr>
      </w:pPr>
      <w:hyperlink w:anchor="_Toc433052089" w:history="1">
        <w:r w:rsidR="00BD2567" w:rsidRPr="00CE43CB">
          <w:rPr>
            <w:rStyle w:val="Hyperlink"/>
            <w:noProof/>
            <w14:scene3d>
              <w14:camera w14:prst="orthographicFront"/>
              <w14:lightRig w14:rig="threePt" w14:dir="t">
                <w14:rot w14:lat="0" w14:lon="0" w14:rev="0"/>
              </w14:lightRig>
            </w14:scene3d>
          </w:rPr>
          <w:t>1.1</w:t>
        </w:r>
        <w:r w:rsidR="00BD2567">
          <w:rPr>
            <w:rFonts w:asciiTheme="minorHAnsi" w:eastAsiaTheme="minorEastAsia" w:hAnsiTheme="minorHAnsi" w:cstheme="minorBidi"/>
            <w:caps w:val="0"/>
            <w:noProof/>
            <w:sz w:val="22"/>
          </w:rPr>
          <w:tab/>
        </w:r>
        <w:r w:rsidR="00BD2567" w:rsidRPr="00CE43CB">
          <w:rPr>
            <w:rStyle w:val="Hyperlink"/>
            <w:noProof/>
          </w:rPr>
          <w:t>Motivation</w:t>
        </w:r>
        <w:r w:rsidR="00BD2567">
          <w:rPr>
            <w:noProof/>
            <w:webHidden/>
          </w:rPr>
          <w:tab/>
        </w:r>
        <w:r w:rsidR="00BD2567">
          <w:rPr>
            <w:noProof/>
            <w:webHidden/>
          </w:rPr>
          <w:fldChar w:fldCharType="begin"/>
        </w:r>
        <w:r w:rsidR="00BD2567">
          <w:rPr>
            <w:noProof/>
            <w:webHidden/>
          </w:rPr>
          <w:instrText xml:space="preserve"> PAGEREF _Toc433052089 \h </w:instrText>
        </w:r>
        <w:r w:rsidR="00BD2567">
          <w:rPr>
            <w:noProof/>
            <w:webHidden/>
          </w:rPr>
        </w:r>
        <w:r w:rsidR="00BD2567">
          <w:rPr>
            <w:noProof/>
            <w:webHidden/>
          </w:rPr>
          <w:fldChar w:fldCharType="separate"/>
        </w:r>
        <w:r w:rsidR="002A1251">
          <w:rPr>
            <w:noProof/>
            <w:webHidden/>
          </w:rPr>
          <w:t>1</w:t>
        </w:r>
        <w:r w:rsidR="00BD2567">
          <w:rPr>
            <w:noProof/>
            <w:webHidden/>
          </w:rPr>
          <w:fldChar w:fldCharType="end"/>
        </w:r>
      </w:hyperlink>
    </w:p>
    <w:p w14:paraId="7E00CC72" w14:textId="354EF46F" w:rsidR="00BD2567" w:rsidRDefault="00000000" w:rsidP="00BD2567">
      <w:pPr>
        <w:pStyle w:val="TOC3"/>
        <w:rPr>
          <w:rFonts w:asciiTheme="minorHAnsi" w:eastAsiaTheme="minorEastAsia" w:hAnsiTheme="minorHAnsi" w:cstheme="minorBidi"/>
          <w:caps w:val="0"/>
          <w:noProof/>
          <w:sz w:val="22"/>
        </w:rPr>
      </w:pPr>
      <w:hyperlink w:anchor="_Toc433052090" w:history="1">
        <w:r w:rsidR="00BD2567" w:rsidRPr="00CE43CB">
          <w:rPr>
            <w:rStyle w:val="Hyperlink"/>
            <w:noProof/>
            <w14:scene3d>
              <w14:camera w14:prst="orthographicFront"/>
              <w14:lightRig w14:rig="threePt" w14:dir="t">
                <w14:rot w14:lat="0" w14:lon="0" w14:rev="0"/>
              </w14:lightRig>
            </w14:scene3d>
          </w:rPr>
          <w:t>1.2</w:t>
        </w:r>
        <w:r w:rsidR="00BD2567">
          <w:rPr>
            <w:rFonts w:asciiTheme="minorHAnsi" w:eastAsiaTheme="minorEastAsia" w:hAnsiTheme="minorHAnsi" w:cstheme="minorBidi"/>
            <w:caps w:val="0"/>
            <w:noProof/>
            <w:sz w:val="22"/>
          </w:rPr>
          <w:tab/>
        </w:r>
        <w:r w:rsidR="00BD2567" w:rsidRPr="00CE43CB">
          <w:rPr>
            <w:rStyle w:val="Hyperlink"/>
            <w:noProof/>
          </w:rPr>
          <w:t>Problem Statement</w:t>
        </w:r>
        <w:r w:rsidR="00BD2567">
          <w:rPr>
            <w:noProof/>
            <w:webHidden/>
          </w:rPr>
          <w:tab/>
        </w:r>
        <w:r w:rsidR="00BD2567">
          <w:rPr>
            <w:noProof/>
            <w:webHidden/>
          </w:rPr>
          <w:fldChar w:fldCharType="begin"/>
        </w:r>
        <w:r w:rsidR="00BD2567">
          <w:rPr>
            <w:noProof/>
            <w:webHidden/>
          </w:rPr>
          <w:instrText xml:space="preserve"> PAGEREF _Toc433052090 \h </w:instrText>
        </w:r>
        <w:r w:rsidR="00BD2567">
          <w:rPr>
            <w:noProof/>
            <w:webHidden/>
          </w:rPr>
        </w:r>
        <w:r w:rsidR="00BD2567">
          <w:rPr>
            <w:noProof/>
            <w:webHidden/>
          </w:rPr>
          <w:fldChar w:fldCharType="separate"/>
        </w:r>
        <w:r w:rsidR="002A1251">
          <w:rPr>
            <w:noProof/>
            <w:webHidden/>
          </w:rPr>
          <w:t>2</w:t>
        </w:r>
        <w:r w:rsidR="00BD2567">
          <w:rPr>
            <w:noProof/>
            <w:webHidden/>
          </w:rPr>
          <w:fldChar w:fldCharType="end"/>
        </w:r>
      </w:hyperlink>
    </w:p>
    <w:p w14:paraId="7FB02447" w14:textId="02F463BB" w:rsidR="00BD2567" w:rsidRDefault="00000000" w:rsidP="00BD2567">
      <w:pPr>
        <w:pStyle w:val="TOC3"/>
        <w:rPr>
          <w:rFonts w:asciiTheme="minorHAnsi" w:eastAsiaTheme="minorEastAsia" w:hAnsiTheme="minorHAnsi" w:cstheme="minorBidi"/>
          <w:caps w:val="0"/>
          <w:noProof/>
          <w:sz w:val="22"/>
        </w:rPr>
      </w:pPr>
      <w:hyperlink w:anchor="_Toc433052091" w:history="1">
        <w:r w:rsidR="00BD2567" w:rsidRPr="00CE43CB">
          <w:rPr>
            <w:rStyle w:val="Hyperlink"/>
            <w:noProof/>
            <w14:scene3d>
              <w14:camera w14:prst="orthographicFront"/>
              <w14:lightRig w14:rig="threePt" w14:dir="t">
                <w14:rot w14:lat="0" w14:lon="0" w14:rev="0"/>
              </w14:lightRig>
            </w14:scene3d>
          </w:rPr>
          <w:t>1.3</w:t>
        </w:r>
        <w:r w:rsidR="00BD2567">
          <w:rPr>
            <w:rFonts w:asciiTheme="minorHAnsi" w:eastAsiaTheme="minorEastAsia" w:hAnsiTheme="minorHAnsi" w:cstheme="minorBidi"/>
            <w:caps w:val="0"/>
            <w:noProof/>
            <w:sz w:val="22"/>
          </w:rPr>
          <w:tab/>
        </w:r>
        <w:r w:rsidR="00BD2567" w:rsidRPr="00CE43CB">
          <w:rPr>
            <w:rStyle w:val="Hyperlink"/>
            <w:noProof/>
          </w:rPr>
          <w:t>Objectives of the Project</w:t>
        </w:r>
        <w:r w:rsidR="00BD2567">
          <w:rPr>
            <w:noProof/>
            <w:webHidden/>
          </w:rPr>
          <w:tab/>
        </w:r>
        <w:r w:rsidR="00BD2567">
          <w:rPr>
            <w:noProof/>
            <w:webHidden/>
          </w:rPr>
          <w:fldChar w:fldCharType="begin"/>
        </w:r>
        <w:r w:rsidR="00BD2567">
          <w:rPr>
            <w:noProof/>
            <w:webHidden/>
          </w:rPr>
          <w:instrText xml:space="preserve"> PAGEREF _Toc433052091 \h </w:instrText>
        </w:r>
        <w:r w:rsidR="00BD2567">
          <w:rPr>
            <w:noProof/>
            <w:webHidden/>
          </w:rPr>
        </w:r>
        <w:r w:rsidR="00BD2567">
          <w:rPr>
            <w:noProof/>
            <w:webHidden/>
          </w:rPr>
          <w:fldChar w:fldCharType="separate"/>
        </w:r>
        <w:r w:rsidR="002A1251">
          <w:rPr>
            <w:noProof/>
            <w:webHidden/>
          </w:rPr>
          <w:t>2</w:t>
        </w:r>
        <w:r w:rsidR="00BD2567">
          <w:rPr>
            <w:noProof/>
            <w:webHidden/>
          </w:rPr>
          <w:fldChar w:fldCharType="end"/>
        </w:r>
      </w:hyperlink>
    </w:p>
    <w:p w14:paraId="236CA32B" w14:textId="2192AF98" w:rsidR="00BD2567" w:rsidRDefault="00000000" w:rsidP="00BD2567">
      <w:pPr>
        <w:pStyle w:val="TOC3"/>
        <w:rPr>
          <w:rFonts w:asciiTheme="minorHAnsi" w:eastAsiaTheme="minorEastAsia" w:hAnsiTheme="minorHAnsi" w:cstheme="minorBidi"/>
          <w:caps w:val="0"/>
          <w:noProof/>
          <w:sz w:val="22"/>
        </w:rPr>
      </w:pPr>
      <w:hyperlink w:anchor="_Toc433052092" w:history="1">
        <w:r w:rsidR="00BD2567" w:rsidRPr="00CE43CB">
          <w:rPr>
            <w:rStyle w:val="Hyperlink"/>
            <w:noProof/>
            <w14:scene3d>
              <w14:camera w14:prst="orthographicFront"/>
              <w14:lightRig w14:rig="threePt" w14:dir="t">
                <w14:rot w14:lat="0" w14:lon="0" w14:rev="0"/>
              </w14:lightRig>
            </w14:scene3d>
          </w:rPr>
          <w:t>1.4</w:t>
        </w:r>
        <w:r w:rsidR="00BD2567">
          <w:rPr>
            <w:rFonts w:asciiTheme="minorHAnsi" w:eastAsiaTheme="minorEastAsia" w:hAnsiTheme="minorHAnsi" w:cstheme="minorBidi"/>
            <w:caps w:val="0"/>
            <w:noProof/>
            <w:sz w:val="22"/>
          </w:rPr>
          <w:tab/>
        </w:r>
        <w:r w:rsidR="00BD2567" w:rsidRPr="00CE43CB">
          <w:rPr>
            <w:rStyle w:val="Hyperlink"/>
            <w:noProof/>
          </w:rPr>
          <w:t>Scope of the Project</w:t>
        </w:r>
        <w:r w:rsidR="00BD2567">
          <w:rPr>
            <w:noProof/>
            <w:webHidden/>
          </w:rPr>
          <w:tab/>
        </w:r>
        <w:r w:rsidR="00BD2567">
          <w:rPr>
            <w:noProof/>
            <w:webHidden/>
          </w:rPr>
          <w:fldChar w:fldCharType="begin"/>
        </w:r>
        <w:r w:rsidR="00BD2567">
          <w:rPr>
            <w:noProof/>
            <w:webHidden/>
          </w:rPr>
          <w:instrText xml:space="preserve"> PAGEREF _Toc433052092 \h </w:instrText>
        </w:r>
        <w:r w:rsidR="00BD2567">
          <w:rPr>
            <w:noProof/>
            <w:webHidden/>
          </w:rPr>
        </w:r>
        <w:r w:rsidR="00BD2567">
          <w:rPr>
            <w:noProof/>
            <w:webHidden/>
          </w:rPr>
          <w:fldChar w:fldCharType="separate"/>
        </w:r>
        <w:r w:rsidR="002A1251">
          <w:rPr>
            <w:noProof/>
            <w:webHidden/>
          </w:rPr>
          <w:t>3</w:t>
        </w:r>
        <w:r w:rsidR="00BD2567">
          <w:rPr>
            <w:noProof/>
            <w:webHidden/>
          </w:rPr>
          <w:fldChar w:fldCharType="end"/>
        </w:r>
      </w:hyperlink>
    </w:p>
    <w:p w14:paraId="19BC6757" w14:textId="77F7841F" w:rsidR="00BD2567" w:rsidRDefault="00000000" w:rsidP="00BD2567">
      <w:pPr>
        <w:pStyle w:val="TOC3"/>
        <w:rPr>
          <w:rFonts w:asciiTheme="minorHAnsi" w:eastAsiaTheme="minorEastAsia" w:hAnsiTheme="minorHAnsi" w:cstheme="minorBidi"/>
          <w:caps w:val="0"/>
          <w:noProof/>
          <w:sz w:val="22"/>
        </w:rPr>
      </w:pPr>
      <w:hyperlink w:anchor="_Toc433052093" w:history="1">
        <w:r w:rsidR="00BD2567" w:rsidRPr="00CE43CB">
          <w:rPr>
            <w:rStyle w:val="Hyperlink"/>
            <w:noProof/>
            <w14:scene3d>
              <w14:camera w14:prst="orthographicFront"/>
              <w14:lightRig w14:rig="threePt" w14:dir="t">
                <w14:rot w14:lat="0" w14:lon="0" w14:rev="0"/>
              </w14:lightRig>
            </w14:scene3d>
          </w:rPr>
          <w:t>1.5</w:t>
        </w:r>
        <w:r w:rsidR="00BD2567">
          <w:rPr>
            <w:rFonts w:asciiTheme="minorHAnsi" w:eastAsiaTheme="minorEastAsia" w:hAnsiTheme="minorHAnsi" w:cstheme="minorBidi"/>
            <w:caps w:val="0"/>
            <w:noProof/>
            <w:sz w:val="22"/>
          </w:rPr>
          <w:tab/>
        </w:r>
        <w:r w:rsidR="00BD2567" w:rsidRPr="00CE43CB">
          <w:rPr>
            <w:rStyle w:val="Hyperlink"/>
            <w:noProof/>
          </w:rPr>
          <w:t>Expected Benefits</w:t>
        </w:r>
        <w:r w:rsidR="00BD2567">
          <w:rPr>
            <w:noProof/>
            <w:webHidden/>
          </w:rPr>
          <w:tab/>
        </w:r>
        <w:r w:rsidR="00BD2567">
          <w:rPr>
            <w:noProof/>
            <w:webHidden/>
          </w:rPr>
          <w:fldChar w:fldCharType="begin"/>
        </w:r>
        <w:r w:rsidR="00BD2567">
          <w:rPr>
            <w:noProof/>
            <w:webHidden/>
          </w:rPr>
          <w:instrText xml:space="preserve"> PAGEREF _Toc433052093 \h </w:instrText>
        </w:r>
        <w:r w:rsidR="00BD2567">
          <w:rPr>
            <w:noProof/>
            <w:webHidden/>
          </w:rPr>
        </w:r>
        <w:r w:rsidR="00BD2567">
          <w:rPr>
            <w:noProof/>
            <w:webHidden/>
          </w:rPr>
          <w:fldChar w:fldCharType="separate"/>
        </w:r>
        <w:r w:rsidR="002A1251">
          <w:rPr>
            <w:noProof/>
            <w:webHidden/>
          </w:rPr>
          <w:t>3</w:t>
        </w:r>
        <w:r w:rsidR="00BD2567">
          <w:rPr>
            <w:noProof/>
            <w:webHidden/>
          </w:rPr>
          <w:fldChar w:fldCharType="end"/>
        </w:r>
      </w:hyperlink>
    </w:p>
    <w:p w14:paraId="6BD5295A" w14:textId="75A5A072" w:rsidR="00BD2567" w:rsidRDefault="00000000" w:rsidP="00BD2567">
      <w:pPr>
        <w:pStyle w:val="TOC3"/>
        <w:rPr>
          <w:rFonts w:asciiTheme="minorHAnsi" w:eastAsiaTheme="minorEastAsia" w:hAnsiTheme="minorHAnsi" w:cstheme="minorBidi"/>
          <w:caps w:val="0"/>
          <w:noProof/>
          <w:sz w:val="22"/>
        </w:rPr>
      </w:pPr>
      <w:hyperlink w:anchor="_Toc433052094" w:history="1">
        <w:r w:rsidR="00BD2567" w:rsidRPr="00CE43CB">
          <w:rPr>
            <w:rStyle w:val="Hyperlink"/>
            <w:noProof/>
            <w14:scene3d>
              <w14:camera w14:prst="orthographicFront"/>
              <w14:lightRig w14:rig="threePt" w14:dir="t">
                <w14:rot w14:lat="0" w14:lon="0" w14:rev="0"/>
              </w14:lightRig>
            </w14:scene3d>
          </w:rPr>
          <w:t>1.6</w:t>
        </w:r>
        <w:r w:rsidR="00BD2567">
          <w:rPr>
            <w:rFonts w:asciiTheme="minorHAnsi" w:eastAsiaTheme="minorEastAsia" w:hAnsiTheme="minorHAnsi" w:cstheme="minorBidi"/>
            <w:caps w:val="0"/>
            <w:noProof/>
            <w:sz w:val="22"/>
          </w:rPr>
          <w:tab/>
        </w:r>
        <w:r w:rsidR="00BD2567" w:rsidRPr="00CE43CB">
          <w:rPr>
            <w:rStyle w:val="Hyperlink"/>
            <w:noProof/>
          </w:rPr>
          <w:t>Organization of the Document</w:t>
        </w:r>
        <w:r w:rsidR="00BD2567">
          <w:rPr>
            <w:noProof/>
            <w:webHidden/>
          </w:rPr>
          <w:tab/>
        </w:r>
        <w:r w:rsidR="00BD2567">
          <w:rPr>
            <w:noProof/>
            <w:webHidden/>
          </w:rPr>
          <w:fldChar w:fldCharType="begin"/>
        </w:r>
        <w:r w:rsidR="00BD2567">
          <w:rPr>
            <w:noProof/>
            <w:webHidden/>
          </w:rPr>
          <w:instrText xml:space="preserve"> PAGEREF _Toc433052094 \h </w:instrText>
        </w:r>
        <w:r w:rsidR="00BD2567">
          <w:rPr>
            <w:noProof/>
            <w:webHidden/>
          </w:rPr>
        </w:r>
        <w:r w:rsidR="00BD2567">
          <w:rPr>
            <w:noProof/>
            <w:webHidden/>
          </w:rPr>
          <w:fldChar w:fldCharType="separate"/>
        </w:r>
        <w:r w:rsidR="002A1251">
          <w:rPr>
            <w:noProof/>
            <w:webHidden/>
          </w:rPr>
          <w:t>3</w:t>
        </w:r>
        <w:r w:rsidR="00BD2567">
          <w:rPr>
            <w:noProof/>
            <w:webHidden/>
          </w:rPr>
          <w:fldChar w:fldCharType="end"/>
        </w:r>
      </w:hyperlink>
    </w:p>
    <w:p w14:paraId="6BA05D1A" w14:textId="6F472394" w:rsidR="00BD2567" w:rsidRDefault="00000000" w:rsidP="00BD2567">
      <w:pPr>
        <w:pStyle w:val="TOC2"/>
        <w:rPr>
          <w:rFonts w:asciiTheme="minorHAnsi" w:eastAsiaTheme="minorEastAsia" w:hAnsiTheme="minorHAnsi" w:cstheme="minorBidi"/>
          <w:b w:val="0"/>
          <w:caps w:val="0"/>
          <w:noProof/>
          <w:sz w:val="22"/>
        </w:rPr>
      </w:pPr>
      <w:hyperlink w:anchor="_Toc433052095" w:history="1">
        <w:r w:rsidR="00BD2567">
          <w:rPr>
            <w:rFonts w:asciiTheme="minorHAnsi" w:eastAsiaTheme="minorEastAsia" w:hAnsiTheme="minorHAnsi" w:cstheme="minorBidi"/>
            <w:b w:val="0"/>
            <w:caps w:val="0"/>
            <w:noProof/>
            <w:sz w:val="22"/>
          </w:rPr>
          <w:tab/>
        </w:r>
        <w:r w:rsidR="00BD2567" w:rsidRPr="00CE43CB">
          <w:rPr>
            <w:rStyle w:val="Hyperlink"/>
            <w:noProof/>
          </w:rPr>
          <w:t>Background</w:t>
        </w:r>
        <w:r w:rsidR="00BD2567">
          <w:rPr>
            <w:noProof/>
            <w:webHidden/>
          </w:rPr>
          <w:tab/>
        </w:r>
        <w:r w:rsidR="00BD2567">
          <w:rPr>
            <w:noProof/>
            <w:webHidden/>
          </w:rPr>
          <w:fldChar w:fldCharType="begin"/>
        </w:r>
        <w:r w:rsidR="00BD2567">
          <w:rPr>
            <w:noProof/>
            <w:webHidden/>
          </w:rPr>
          <w:instrText xml:space="preserve"> PAGEREF _Toc433052095 \h </w:instrText>
        </w:r>
        <w:r w:rsidR="00BD2567">
          <w:rPr>
            <w:noProof/>
            <w:webHidden/>
          </w:rPr>
        </w:r>
        <w:r w:rsidR="00BD2567">
          <w:rPr>
            <w:noProof/>
            <w:webHidden/>
          </w:rPr>
          <w:fldChar w:fldCharType="separate"/>
        </w:r>
        <w:r w:rsidR="002A1251">
          <w:rPr>
            <w:noProof/>
            <w:webHidden/>
          </w:rPr>
          <w:t>4</w:t>
        </w:r>
        <w:r w:rsidR="00BD2567">
          <w:rPr>
            <w:noProof/>
            <w:webHidden/>
          </w:rPr>
          <w:fldChar w:fldCharType="end"/>
        </w:r>
      </w:hyperlink>
    </w:p>
    <w:p w14:paraId="02208E95" w14:textId="09669561" w:rsidR="00BD2567" w:rsidRDefault="00000000" w:rsidP="00BD2567">
      <w:pPr>
        <w:pStyle w:val="TOC3"/>
        <w:rPr>
          <w:noProof/>
        </w:rPr>
      </w:pPr>
      <w:hyperlink w:anchor="_Toc433052096" w:history="1">
        <w:r w:rsidR="00BD2567" w:rsidRPr="00CE43CB">
          <w:rPr>
            <w:rStyle w:val="Hyperlink"/>
            <w:noProof/>
            <w14:scene3d>
              <w14:camera w14:prst="orthographicFront"/>
              <w14:lightRig w14:rig="threePt" w14:dir="t">
                <w14:rot w14:lat="0" w14:lon="0" w14:rev="0"/>
              </w14:lightRig>
            </w14:scene3d>
          </w:rPr>
          <w:t>2.1</w:t>
        </w:r>
        <w:r w:rsidR="00BD2567">
          <w:rPr>
            <w:rFonts w:asciiTheme="minorHAnsi" w:eastAsiaTheme="minorEastAsia" w:hAnsiTheme="minorHAnsi" w:cstheme="minorBidi"/>
            <w:caps w:val="0"/>
            <w:noProof/>
            <w:sz w:val="22"/>
          </w:rPr>
          <w:tab/>
        </w:r>
        <w:r w:rsidR="0051143C">
          <w:rPr>
            <w:rStyle w:val="Hyperlink"/>
            <w:noProof/>
          </w:rPr>
          <w:t>Overview of the financial literacy</w:t>
        </w:r>
        <w:r w:rsidR="00BD2567">
          <w:rPr>
            <w:noProof/>
            <w:webHidden/>
          </w:rPr>
          <w:tab/>
        </w:r>
        <w:r w:rsidR="00BD2567">
          <w:rPr>
            <w:noProof/>
            <w:webHidden/>
          </w:rPr>
          <w:fldChar w:fldCharType="begin"/>
        </w:r>
        <w:r w:rsidR="00BD2567">
          <w:rPr>
            <w:noProof/>
            <w:webHidden/>
          </w:rPr>
          <w:instrText xml:space="preserve"> PAGEREF _Toc433052096 \h </w:instrText>
        </w:r>
        <w:r w:rsidR="00BD2567">
          <w:rPr>
            <w:noProof/>
            <w:webHidden/>
          </w:rPr>
          <w:fldChar w:fldCharType="separate"/>
        </w:r>
        <w:r w:rsidR="002A1251">
          <w:rPr>
            <w:b/>
            <w:bCs/>
            <w:noProof/>
            <w:webHidden/>
          </w:rPr>
          <w:t>Error! Bookmark not defined.</w:t>
        </w:r>
        <w:r w:rsidR="00BD2567">
          <w:rPr>
            <w:noProof/>
            <w:webHidden/>
          </w:rPr>
          <w:fldChar w:fldCharType="end"/>
        </w:r>
      </w:hyperlink>
      <w:r w:rsidR="00AF4F5A">
        <w:rPr>
          <w:noProof/>
        </w:rPr>
        <w:t>4</w:t>
      </w:r>
    </w:p>
    <w:p w14:paraId="360A9F67" w14:textId="77777777" w:rsidR="0051143C" w:rsidRDefault="0051143C" w:rsidP="0051143C">
      <w:pPr>
        <w:ind w:firstLine="720"/>
        <w:rPr>
          <w:rFonts w:eastAsiaTheme="minorEastAsia"/>
        </w:rPr>
      </w:pPr>
      <w:r>
        <w:rPr>
          <w:rFonts w:eastAsiaTheme="minorEastAsia"/>
        </w:rPr>
        <w:t xml:space="preserve">2.2 </w:t>
      </w:r>
      <w:r w:rsidR="00974DDD">
        <w:rPr>
          <w:rFonts w:eastAsiaTheme="minorEastAsia"/>
        </w:rPr>
        <w:tab/>
      </w:r>
      <w:r>
        <w:rPr>
          <w:rFonts w:eastAsiaTheme="minorEastAsia"/>
        </w:rPr>
        <w:t>MONEY INDEX</w:t>
      </w:r>
      <w:r w:rsidR="00AF4F5A">
        <w:rPr>
          <w:rFonts w:eastAsiaTheme="minorEastAsia"/>
        </w:rPr>
        <w:t>……………………………………………………….</w:t>
      </w:r>
      <w:r w:rsidR="00A73F98">
        <w:rPr>
          <w:rFonts w:eastAsiaTheme="minorEastAsia"/>
        </w:rPr>
        <w:t>5</w:t>
      </w:r>
    </w:p>
    <w:p w14:paraId="509211E1" w14:textId="77777777" w:rsidR="0051143C" w:rsidRDefault="0051143C" w:rsidP="0051143C">
      <w:pPr>
        <w:ind w:firstLine="720"/>
        <w:rPr>
          <w:rFonts w:eastAsiaTheme="minorEastAsia"/>
        </w:rPr>
      </w:pPr>
      <w:r>
        <w:rPr>
          <w:rFonts w:eastAsiaTheme="minorEastAsia"/>
        </w:rPr>
        <w:t>2.3</w:t>
      </w:r>
      <w:r>
        <w:rPr>
          <w:rFonts w:eastAsiaTheme="minorEastAsia"/>
        </w:rPr>
        <w:tab/>
        <w:t xml:space="preserve">SIX JARS SAVING </w:t>
      </w:r>
      <w:r w:rsidR="00AF4F5A">
        <w:rPr>
          <w:rFonts w:eastAsiaTheme="minorEastAsia"/>
        </w:rPr>
        <w:t>METHOD</w:t>
      </w:r>
      <w:r w:rsidR="00A73F98">
        <w:rPr>
          <w:rFonts w:eastAsiaTheme="minorEastAsia"/>
        </w:rPr>
        <w:t>………………………………………..6</w:t>
      </w:r>
    </w:p>
    <w:p w14:paraId="0EC4BEF5" w14:textId="77777777" w:rsidR="00AF4F5A" w:rsidRDefault="00AF4F5A" w:rsidP="0051143C">
      <w:pPr>
        <w:ind w:firstLine="720"/>
        <w:rPr>
          <w:rFonts w:eastAsiaTheme="minorEastAsia"/>
        </w:rPr>
      </w:pPr>
      <w:r>
        <w:rPr>
          <w:rFonts w:eastAsiaTheme="minorEastAsia"/>
        </w:rPr>
        <w:t>2.4</w:t>
      </w:r>
      <w:r>
        <w:rPr>
          <w:rFonts w:eastAsiaTheme="minorEastAsia"/>
        </w:rPr>
        <w:tab/>
        <w:t>PERSONAL FINANCIAL MANAGEMENT</w:t>
      </w:r>
      <w:r w:rsidR="00A73F98">
        <w:rPr>
          <w:rFonts w:eastAsiaTheme="minorEastAsia"/>
        </w:rPr>
        <w:t>…………………………8</w:t>
      </w:r>
    </w:p>
    <w:p w14:paraId="2CDE64CB" w14:textId="77777777" w:rsidR="00AF4F5A" w:rsidRDefault="00AF4F5A" w:rsidP="0051143C">
      <w:pPr>
        <w:ind w:firstLine="720"/>
        <w:rPr>
          <w:rFonts w:eastAsiaTheme="minorEastAsia"/>
        </w:rPr>
      </w:pPr>
      <w:r>
        <w:rPr>
          <w:rFonts w:eastAsiaTheme="minorEastAsia"/>
        </w:rPr>
        <w:t>2.5</w:t>
      </w:r>
      <w:r>
        <w:rPr>
          <w:rFonts w:eastAsiaTheme="minorEastAsia"/>
        </w:rPr>
        <w:tab/>
        <w:t>OVERVIEW OF COMPETITORS</w:t>
      </w:r>
      <w:r w:rsidR="00A73F98">
        <w:rPr>
          <w:rFonts w:eastAsiaTheme="minorEastAsia"/>
        </w:rPr>
        <w:t>…………………………………….9</w:t>
      </w:r>
    </w:p>
    <w:p w14:paraId="6ACD8487" w14:textId="77777777" w:rsidR="00AF4F5A" w:rsidRDefault="00AF4F5A" w:rsidP="0051143C">
      <w:pPr>
        <w:ind w:firstLine="720"/>
        <w:rPr>
          <w:rFonts w:eastAsiaTheme="minorEastAsia"/>
        </w:rPr>
      </w:pPr>
      <w:r>
        <w:rPr>
          <w:rFonts w:eastAsiaTheme="minorEastAsia"/>
        </w:rPr>
        <w:t>2.6</w:t>
      </w:r>
      <w:r>
        <w:rPr>
          <w:rFonts w:eastAsiaTheme="minorEastAsia"/>
        </w:rPr>
        <w:tab/>
        <w:t>COMPETITOR ANALYSIS</w:t>
      </w:r>
      <w:r w:rsidR="00A73F98">
        <w:rPr>
          <w:rFonts w:eastAsiaTheme="minorEastAsia"/>
        </w:rPr>
        <w:t>………………………………………….12</w:t>
      </w:r>
    </w:p>
    <w:p w14:paraId="69622581" w14:textId="77777777" w:rsidR="00AF4F5A" w:rsidRDefault="00AF4F5A" w:rsidP="0051143C">
      <w:pPr>
        <w:ind w:firstLine="720"/>
        <w:rPr>
          <w:rFonts w:eastAsiaTheme="minorEastAsia"/>
        </w:rPr>
      </w:pPr>
      <w:r>
        <w:rPr>
          <w:rFonts w:eastAsiaTheme="minorEastAsia"/>
        </w:rPr>
        <w:t>2.7</w:t>
      </w:r>
      <w:r>
        <w:rPr>
          <w:rFonts w:eastAsiaTheme="minorEastAsia"/>
        </w:rPr>
        <w:tab/>
        <w:t>OVERVIEW OF THE TOOL AND TECHNOLOGIES</w:t>
      </w:r>
      <w:r w:rsidR="00A73F98">
        <w:rPr>
          <w:rFonts w:eastAsiaTheme="minorEastAsia"/>
        </w:rPr>
        <w:t>……………..13</w:t>
      </w:r>
    </w:p>
    <w:p w14:paraId="7545A671" w14:textId="77777777" w:rsidR="00AF4F5A" w:rsidRPr="0051143C" w:rsidRDefault="00AF4F5A" w:rsidP="0051143C">
      <w:pPr>
        <w:ind w:firstLine="720"/>
        <w:rPr>
          <w:rFonts w:eastAsiaTheme="minorEastAsia"/>
        </w:rPr>
      </w:pPr>
      <w:r>
        <w:rPr>
          <w:rFonts w:eastAsiaTheme="minorEastAsia"/>
        </w:rPr>
        <w:t>2.8</w:t>
      </w:r>
      <w:r>
        <w:rPr>
          <w:rFonts w:eastAsiaTheme="minorEastAsia"/>
        </w:rPr>
        <w:tab/>
        <w:t>TERMINOLOGIES</w:t>
      </w:r>
      <w:r w:rsidR="00A73F98">
        <w:rPr>
          <w:rFonts w:eastAsiaTheme="minorEastAsia"/>
        </w:rPr>
        <w:t>…………………………………………………..14</w:t>
      </w:r>
    </w:p>
    <w:p w14:paraId="0C0F426D" w14:textId="48921ADE" w:rsidR="00BD2567" w:rsidRDefault="00000000" w:rsidP="00BD2567">
      <w:pPr>
        <w:pStyle w:val="TOC2"/>
        <w:rPr>
          <w:rFonts w:asciiTheme="minorHAnsi" w:eastAsiaTheme="minorEastAsia" w:hAnsiTheme="minorHAnsi" w:cstheme="minorBidi"/>
          <w:b w:val="0"/>
          <w:caps w:val="0"/>
          <w:noProof/>
          <w:sz w:val="22"/>
        </w:rPr>
      </w:pPr>
      <w:hyperlink w:anchor="_Toc433052097" w:history="1">
        <w:r w:rsidR="00BD2567">
          <w:rPr>
            <w:rFonts w:asciiTheme="minorHAnsi" w:eastAsiaTheme="minorEastAsia" w:hAnsiTheme="minorHAnsi" w:cstheme="minorBidi"/>
            <w:b w:val="0"/>
            <w:caps w:val="0"/>
            <w:noProof/>
            <w:sz w:val="22"/>
          </w:rPr>
          <w:tab/>
        </w:r>
        <w:r w:rsidR="00BD2567" w:rsidRPr="00CE43CB">
          <w:rPr>
            <w:rStyle w:val="Hyperlink"/>
            <w:noProof/>
          </w:rPr>
          <w:t>Analysis and Design</w:t>
        </w:r>
        <w:r w:rsidR="00BD2567">
          <w:rPr>
            <w:noProof/>
            <w:webHidden/>
          </w:rPr>
          <w:tab/>
        </w:r>
        <w:r w:rsidR="00BD2567">
          <w:rPr>
            <w:noProof/>
            <w:webHidden/>
          </w:rPr>
          <w:fldChar w:fldCharType="begin"/>
        </w:r>
        <w:r w:rsidR="00BD2567">
          <w:rPr>
            <w:noProof/>
            <w:webHidden/>
          </w:rPr>
          <w:instrText xml:space="preserve"> PAGEREF _Toc433052097 \h </w:instrText>
        </w:r>
        <w:r w:rsidR="00BD2567">
          <w:rPr>
            <w:noProof/>
            <w:webHidden/>
          </w:rPr>
        </w:r>
        <w:r w:rsidR="00BD2567">
          <w:rPr>
            <w:noProof/>
            <w:webHidden/>
          </w:rPr>
          <w:fldChar w:fldCharType="separate"/>
        </w:r>
        <w:r w:rsidR="002A1251">
          <w:rPr>
            <w:noProof/>
            <w:webHidden/>
          </w:rPr>
          <w:t>16</w:t>
        </w:r>
        <w:r w:rsidR="00BD2567">
          <w:rPr>
            <w:noProof/>
            <w:webHidden/>
          </w:rPr>
          <w:fldChar w:fldCharType="end"/>
        </w:r>
      </w:hyperlink>
    </w:p>
    <w:p w14:paraId="40740F5D" w14:textId="77777777" w:rsidR="00BD2567" w:rsidRDefault="00000000" w:rsidP="00BD2567">
      <w:pPr>
        <w:pStyle w:val="TOC3"/>
        <w:rPr>
          <w:rFonts w:asciiTheme="minorHAnsi" w:eastAsiaTheme="minorEastAsia" w:hAnsiTheme="minorHAnsi" w:cstheme="minorBidi"/>
          <w:caps w:val="0"/>
          <w:noProof/>
          <w:sz w:val="22"/>
        </w:rPr>
      </w:pPr>
      <w:hyperlink w:anchor="_Toc433052098" w:history="1">
        <w:r w:rsidR="00BD2567" w:rsidRPr="00CE43CB">
          <w:rPr>
            <w:rStyle w:val="Hyperlink"/>
            <w:noProof/>
            <w14:scene3d>
              <w14:camera w14:prst="orthographicFront"/>
              <w14:lightRig w14:rig="threePt" w14:dir="t">
                <w14:rot w14:lat="0" w14:lon="0" w14:rev="0"/>
              </w14:lightRig>
            </w14:scene3d>
          </w:rPr>
          <w:t>3.1</w:t>
        </w:r>
        <w:r w:rsidR="00BD2567">
          <w:rPr>
            <w:rFonts w:asciiTheme="minorHAnsi" w:eastAsiaTheme="minorEastAsia" w:hAnsiTheme="minorHAnsi" w:cstheme="minorBidi"/>
            <w:caps w:val="0"/>
            <w:noProof/>
            <w:sz w:val="22"/>
          </w:rPr>
          <w:tab/>
        </w:r>
        <w:r w:rsidR="00BD2567" w:rsidRPr="00CE43CB">
          <w:rPr>
            <w:rStyle w:val="Hyperlink"/>
            <w:noProof/>
          </w:rPr>
          <w:t>S</w:t>
        </w:r>
        <w:r w:rsidR="00571972">
          <w:rPr>
            <w:rStyle w:val="Hyperlink"/>
            <w:noProof/>
          </w:rPr>
          <w:t>olution design</w:t>
        </w:r>
        <w:r w:rsidR="00BD2567">
          <w:rPr>
            <w:noProof/>
            <w:webHidden/>
          </w:rPr>
          <w:tab/>
        </w:r>
        <w:r w:rsidR="00A73F98">
          <w:rPr>
            <w:noProof/>
            <w:webHidden/>
          </w:rPr>
          <w:t>16</w:t>
        </w:r>
      </w:hyperlink>
    </w:p>
    <w:p w14:paraId="3F7E2C5D" w14:textId="77777777" w:rsidR="00BD2567" w:rsidRDefault="00000000" w:rsidP="00A73F98">
      <w:pPr>
        <w:pStyle w:val="TOC3"/>
        <w:rPr>
          <w:noProof/>
        </w:rPr>
      </w:pPr>
      <w:hyperlink w:anchor="_Toc433052099" w:history="1">
        <w:r w:rsidR="00BD2567" w:rsidRPr="00CE43CB">
          <w:rPr>
            <w:rStyle w:val="Hyperlink"/>
            <w:noProof/>
            <w14:scene3d>
              <w14:camera w14:prst="orthographicFront"/>
              <w14:lightRig w14:rig="threePt" w14:dir="t">
                <w14:rot w14:lat="0" w14:lon="0" w14:rev="0"/>
              </w14:lightRig>
            </w14:scene3d>
          </w:rPr>
          <w:t>3.2</w:t>
        </w:r>
        <w:r w:rsidR="00BD2567">
          <w:rPr>
            <w:rFonts w:asciiTheme="minorHAnsi" w:eastAsiaTheme="minorEastAsia" w:hAnsiTheme="minorHAnsi" w:cstheme="minorBidi"/>
            <w:caps w:val="0"/>
            <w:noProof/>
            <w:sz w:val="22"/>
          </w:rPr>
          <w:tab/>
        </w:r>
        <w:r w:rsidR="00A73F98">
          <w:rPr>
            <w:rStyle w:val="Hyperlink"/>
            <w:noProof/>
          </w:rPr>
          <w:t>FUTURE WORK</w:t>
        </w:r>
        <w:r w:rsidR="00BD2567">
          <w:rPr>
            <w:noProof/>
            <w:webHidden/>
          </w:rPr>
          <w:tab/>
        </w:r>
        <w:r w:rsidR="00A73F98">
          <w:rPr>
            <w:noProof/>
            <w:webHidden/>
          </w:rPr>
          <w:t>20</w:t>
        </w:r>
      </w:hyperlink>
    </w:p>
    <w:p w14:paraId="6CE3CA09" w14:textId="0FFDCB71" w:rsidR="00C7666E" w:rsidRDefault="00C7666E" w:rsidP="00C7666E">
      <w:pPr>
        <w:pStyle w:val="TOC2"/>
        <w:rPr>
          <w:rFonts w:asciiTheme="minorHAnsi" w:eastAsiaTheme="minorEastAsia" w:hAnsiTheme="minorHAnsi" w:cstheme="minorBidi"/>
          <w:b w:val="0"/>
          <w:caps w:val="0"/>
          <w:noProof/>
          <w:sz w:val="22"/>
        </w:rPr>
      </w:pPr>
      <w:hyperlink w:anchor="_Toc433052097" w:history="1">
        <w:r>
          <w:rPr>
            <w:rFonts w:asciiTheme="minorHAnsi" w:eastAsiaTheme="minorEastAsia" w:hAnsiTheme="minorHAnsi" w:cstheme="minorBidi"/>
            <w:b w:val="0"/>
            <w:caps w:val="0"/>
            <w:noProof/>
            <w:sz w:val="22"/>
          </w:rPr>
          <w:tab/>
        </w:r>
        <w:r>
          <w:rPr>
            <w:rStyle w:val="Hyperlink"/>
            <w:noProof/>
          </w:rPr>
          <w:t>implement</w:t>
        </w:r>
        <w:r w:rsidR="00BB1B4C">
          <w:rPr>
            <w:rStyle w:val="Hyperlink"/>
            <w:noProof/>
          </w:rPr>
          <w:t>ation</w:t>
        </w:r>
        <w:r>
          <w:rPr>
            <w:noProof/>
            <w:webHidden/>
          </w:rPr>
          <w:tab/>
        </w:r>
        <w:r>
          <w:rPr>
            <w:noProof/>
            <w:webHidden/>
          </w:rPr>
          <w:fldChar w:fldCharType="begin"/>
        </w:r>
        <w:r>
          <w:rPr>
            <w:noProof/>
            <w:webHidden/>
          </w:rPr>
          <w:instrText xml:space="preserve"> PAGEREF _Toc433052097 \h </w:instrText>
        </w:r>
        <w:r>
          <w:rPr>
            <w:noProof/>
            <w:webHidden/>
          </w:rPr>
        </w:r>
        <w:r>
          <w:rPr>
            <w:noProof/>
            <w:webHidden/>
          </w:rPr>
          <w:fldChar w:fldCharType="separate"/>
        </w:r>
        <w:r w:rsidR="002A1251">
          <w:rPr>
            <w:noProof/>
            <w:webHidden/>
          </w:rPr>
          <w:t>16</w:t>
        </w:r>
        <w:r>
          <w:rPr>
            <w:noProof/>
            <w:webHidden/>
          </w:rPr>
          <w:fldChar w:fldCharType="end"/>
        </w:r>
      </w:hyperlink>
    </w:p>
    <w:p w14:paraId="79CA9CD3" w14:textId="636C6989" w:rsidR="00C7666E" w:rsidRDefault="00C7666E" w:rsidP="00C7666E">
      <w:pPr>
        <w:pStyle w:val="TOC3"/>
        <w:rPr>
          <w:rFonts w:asciiTheme="minorHAnsi" w:eastAsiaTheme="minorEastAsia" w:hAnsiTheme="minorHAnsi" w:cstheme="minorBidi"/>
          <w:caps w:val="0"/>
          <w:noProof/>
          <w:sz w:val="22"/>
        </w:rPr>
      </w:pPr>
      <w:hyperlink w:anchor="_Toc433052098" w:history="1">
        <w:r w:rsidRPr="00CE43CB">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caps w:val="0"/>
            <w:noProof/>
            <w:sz w:val="22"/>
          </w:rPr>
          <w:tab/>
        </w:r>
        <w:r w:rsidR="00BB1B4C">
          <w:rPr>
            <w:rStyle w:val="Hyperlink"/>
            <w:noProof/>
          </w:rPr>
          <w:t>hardware and software requirement</w:t>
        </w:r>
        <w:r>
          <w:rPr>
            <w:noProof/>
            <w:webHidden/>
          </w:rPr>
          <w:tab/>
          <w:t>16</w:t>
        </w:r>
      </w:hyperlink>
    </w:p>
    <w:p w14:paraId="6CEF37AC" w14:textId="765B3017" w:rsidR="00C7666E" w:rsidRDefault="00BB1B4C" w:rsidP="00C7666E">
      <w:pPr>
        <w:pStyle w:val="TOC3"/>
        <w:rPr>
          <w:noProof/>
        </w:rPr>
      </w:pPr>
      <w:r>
        <w:tab/>
      </w:r>
      <w:hyperlink w:anchor="_Toc433052099" w:history="1">
        <w:r w:rsidR="00C7666E" w:rsidRPr="00CE43CB">
          <w:rPr>
            <w:rStyle w:val="Hyperlink"/>
            <w:noProof/>
            <w14:scene3d>
              <w14:camera w14:prst="orthographicFront"/>
              <w14:lightRig w14:rig="threePt" w14:dir="t">
                <w14:rot w14:lat="0" w14:lon="0" w14:rev="0"/>
              </w14:lightRig>
            </w14:scene3d>
          </w:rPr>
          <w:t>3.</w:t>
        </w:r>
        <w:r>
          <w:rPr>
            <w:rStyle w:val="Hyperlink"/>
            <w:noProof/>
            <w14:scene3d>
              <w14:camera w14:prst="orthographicFront"/>
              <w14:lightRig w14:rig="threePt" w14:dir="t">
                <w14:rot w14:lat="0" w14:lon="0" w14:rev="0"/>
              </w14:lightRig>
            </w14:scene3d>
          </w:rPr>
          <w:t>1.1</w:t>
        </w:r>
        <w:r w:rsidR="00C7666E">
          <w:rPr>
            <w:rFonts w:asciiTheme="minorHAnsi" w:eastAsiaTheme="minorEastAsia" w:hAnsiTheme="minorHAnsi" w:cstheme="minorBidi"/>
            <w:caps w:val="0"/>
            <w:noProof/>
            <w:sz w:val="22"/>
          </w:rPr>
          <w:tab/>
        </w:r>
        <w:r>
          <w:rPr>
            <w:rStyle w:val="Hyperlink"/>
            <w:noProof/>
          </w:rPr>
          <w:t>requirement</w:t>
        </w:r>
        <w:r w:rsidR="00C7666E">
          <w:rPr>
            <w:noProof/>
            <w:webHidden/>
          </w:rPr>
          <w:tab/>
          <w:t>20</w:t>
        </w:r>
      </w:hyperlink>
    </w:p>
    <w:p w14:paraId="62BD8972" w14:textId="3C92EF89" w:rsidR="00C7666E" w:rsidRDefault="00C7666E" w:rsidP="00C7666E">
      <w:pPr>
        <w:pStyle w:val="TOC2"/>
        <w:rPr>
          <w:rFonts w:asciiTheme="minorHAnsi" w:eastAsiaTheme="minorEastAsia" w:hAnsiTheme="minorHAnsi" w:cstheme="minorBidi"/>
          <w:b w:val="0"/>
          <w:caps w:val="0"/>
          <w:noProof/>
          <w:sz w:val="22"/>
        </w:rPr>
      </w:pPr>
      <w:hyperlink w:anchor="_Toc433052097" w:history="1">
        <w:r>
          <w:rPr>
            <w:rFonts w:asciiTheme="minorHAnsi" w:eastAsiaTheme="minorEastAsia" w:hAnsiTheme="minorHAnsi" w:cstheme="minorBidi"/>
            <w:b w:val="0"/>
            <w:caps w:val="0"/>
            <w:noProof/>
            <w:sz w:val="22"/>
          </w:rPr>
          <w:tab/>
        </w:r>
        <w:r w:rsidR="00BB1B4C">
          <w:rPr>
            <w:rStyle w:val="Hyperlink"/>
            <w:noProof/>
          </w:rPr>
          <w:t>Testing and evaluation</w:t>
        </w:r>
        <w:r>
          <w:rPr>
            <w:noProof/>
            <w:webHidden/>
          </w:rPr>
          <w:tab/>
        </w:r>
        <w:r>
          <w:rPr>
            <w:noProof/>
            <w:webHidden/>
          </w:rPr>
          <w:fldChar w:fldCharType="begin"/>
        </w:r>
        <w:r>
          <w:rPr>
            <w:noProof/>
            <w:webHidden/>
          </w:rPr>
          <w:instrText xml:space="preserve"> PAGEREF _Toc433052097 \h </w:instrText>
        </w:r>
        <w:r>
          <w:rPr>
            <w:noProof/>
            <w:webHidden/>
          </w:rPr>
        </w:r>
        <w:r>
          <w:rPr>
            <w:noProof/>
            <w:webHidden/>
          </w:rPr>
          <w:fldChar w:fldCharType="separate"/>
        </w:r>
        <w:r w:rsidR="002A1251">
          <w:rPr>
            <w:noProof/>
            <w:webHidden/>
          </w:rPr>
          <w:t>16</w:t>
        </w:r>
        <w:r>
          <w:rPr>
            <w:noProof/>
            <w:webHidden/>
          </w:rPr>
          <w:fldChar w:fldCharType="end"/>
        </w:r>
      </w:hyperlink>
    </w:p>
    <w:p w14:paraId="1C4ECAE2" w14:textId="0836F561" w:rsidR="00C7666E" w:rsidRDefault="00C7666E" w:rsidP="00C7666E">
      <w:pPr>
        <w:pStyle w:val="TOC3"/>
        <w:rPr>
          <w:rFonts w:asciiTheme="minorHAnsi" w:eastAsiaTheme="minorEastAsia" w:hAnsiTheme="minorHAnsi" w:cstheme="minorBidi"/>
          <w:caps w:val="0"/>
          <w:noProof/>
          <w:sz w:val="22"/>
        </w:rPr>
      </w:pPr>
      <w:hyperlink w:anchor="_Toc433052098" w:history="1">
        <w:r w:rsidRPr="00CE43CB">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caps w:val="0"/>
            <w:noProof/>
            <w:sz w:val="22"/>
          </w:rPr>
          <w:tab/>
        </w:r>
        <w:r w:rsidR="00BB1B4C">
          <w:rPr>
            <w:rStyle w:val="Hyperlink"/>
            <w:noProof/>
          </w:rPr>
          <w:t>unit test</w:t>
        </w:r>
        <w:r>
          <w:rPr>
            <w:noProof/>
            <w:webHidden/>
          </w:rPr>
          <w:tab/>
          <w:t>16</w:t>
        </w:r>
      </w:hyperlink>
    </w:p>
    <w:p w14:paraId="15CA0C3B" w14:textId="7A2BC821" w:rsidR="00C7666E" w:rsidRDefault="00C7666E" w:rsidP="00C7666E">
      <w:pPr>
        <w:pStyle w:val="TOC3"/>
        <w:rPr>
          <w:noProof/>
        </w:rPr>
      </w:pPr>
      <w:hyperlink w:anchor="_Toc433052099" w:history="1">
        <w:r w:rsidRPr="00CE43CB">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caps w:val="0"/>
            <w:noProof/>
            <w:sz w:val="22"/>
          </w:rPr>
          <w:tab/>
        </w:r>
        <w:r w:rsidR="00BB1B4C">
          <w:rPr>
            <w:rStyle w:val="Hyperlink"/>
            <w:noProof/>
          </w:rPr>
          <w:t>Gathering requirements</w:t>
        </w:r>
        <w:r>
          <w:rPr>
            <w:noProof/>
            <w:webHidden/>
          </w:rPr>
          <w:tab/>
          <w:t>20</w:t>
        </w:r>
      </w:hyperlink>
    </w:p>
    <w:p w14:paraId="7AE95017" w14:textId="203EDE18" w:rsidR="00BB1B4C" w:rsidRPr="00BB1B4C" w:rsidRDefault="00BB1B4C" w:rsidP="00BB1B4C">
      <w:r>
        <w:lastRenderedPageBreak/>
        <w:tab/>
        <w:t>3.3 UER TESTING AND EVALUATION RESULT………………………..20</w:t>
      </w:r>
    </w:p>
    <w:p w14:paraId="293A2F6A" w14:textId="4475821D" w:rsidR="00C7666E" w:rsidRDefault="00C7666E" w:rsidP="00C7666E">
      <w:pPr>
        <w:pStyle w:val="TOC2"/>
        <w:rPr>
          <w:rFonts w:asciiTheme="minorHAnsi" w:eastAsiaTheme="minorEastAsia" w:hAnsiTheme="minorHAnsi" w:cstheme="minorBidi"/>
          <w:b w:val="0"/>
          <w:caps w:val="0"/>
          <w:noProof/>
          <w:sz w:val="22"/>
        </w:rPr>
      </w:pPr>
      <w:hyperlink w:anchor="_Toc433052097" w:history="1">
        <w:r>
          <w:rPr>
            <w:rFonts w:asciiTheme="minorHAnsi" w:eastAsiaTheme="minorEastAsia" w:hAnsiTheme="minorHAnsi" w:cstheme="minorBidi"/>
            <w:b w:val="0"/>
            <w:caps w:val="0"/>
            <w:noProof/>
            <w:sz w:val="22"/>
          </w:rPr>
          <w:tab/>
        </w:r>
        <w:r w:rsidR="00BB1B4C">
          <w:rPr>
            <w:rStyle w:val="Hyperlink"/>
            <w:noProof/>
          </w:rPr>
          <w:t>conclusion</w:t>
        </w:r>
        <w:r>
          <w:rPr>
            <w:noProof/>
            <w:webHidden/>
          </w:rPr>
          <w:tab/>
        </w:r>
        <w:r>
          <w:rPr>
            <w:noProof/>
            <w:webHidden/>
          </w:rPr>
          <w:fldChar w:fldCharType="begin"/>
        </w:r>
        <w:r>
          <w:rPr>
            <w:noProof/>
            <w:webHidden/>
          </w:rPr>
          <w:instrText xml:space="preserve"> PAGEREF _Toc433052097 \h </w:instrText>
        </w:r>
        <w:r>
          <w:rPr>
            <w:noProof/>
            <w:webHidden/>
          </w:rPr>
        </w:r>
        <w:r>
          <w:rPr>
            <w:noProof/>
            <w:webHidden/>
          </w:rPr>
          <w:fldChar w:fldCharType="separate"/>
        </w:r>
        <w:r w:rsidR="002A1251">
          <w:rPr>
            <w:noProof/>
            <w:webHidden/>
          </w:rPr>
          <w:t>16</w:t>
        </w:r>
        <w:r>
          <w:rPr>
            <w:noProof/>
            <w:webHidden/>
          </w:rPr>
          <w:fldChar w:fldCharType="end"/>
        </w:r>
      </w:hyperlink>
    </w:p>
    <w:p w14:paraId="3839BD5D" w14:textId="7A54511C" w:rsidR="00C7666E" w:rsidRDefault="00C7666E" w:rsidP="00C7666E">
      <w:pPr>
        <w:pStyle w:val="TOC3"/>
        <w:rPr>
          <w:rFonts w:asciiTheme="minorHAnsi" w:eastAsiaTheme="minorEastAsia" w:hAnsiTheme="minorHAnsi" w:cstheme="minorBidi"/>
          <w:caps w:val="0"/>
          <w:noProof/>
          <w:sz w:val="22"/>
        </w:rPr>
      </w:pPr>
      <w:hyperlink w:anchor="_Toc433052098" w:history="1">
        <w:r w:rsidRPr="00CE43CB">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caps w:val="0"/>
            <w:noProof/>
            <w:sz w:val="22"/>
          </w:rPr>
          <w:tab/>
        </w:r>
        <w:r w:rsidR="00BB1B4C">
          <w:rPr>
            <w:rStyle w:val="Hyperlink"/>
            <w:noProof/>
          </w:rPr>
          <w:t>Benefits</w:t>
        </w:r>
        <w:r>
          <w:rPr>
            <w:noProof/>
            <w:webHidden/>
          </w:rPr>
          <w:tab/>
          <w:t>16</w:t>
        </w:r>
      </w:hyperlink>
    </w:p>
    <w:p w14:paraId="1A227A0B" w14:textId="20DDA4E9" w:rsidR="00C7666E" w:rsidRDefault="00C7666E" w:rsidP="00C7666E">
      <w:pPr>
        <w:pStyle w:val="TOC3"/>
        <w:rPr>
          <w:noProof/>
        </w:rPr>
      </w:pPr>
      <w:hyperlink w:anchor="_Toc433052099" w:history="1">
        <w:r w:rsidRPr="00CE43CB">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caps w:val="0"/>
            <w:noProof/>
            <w:sz w:val="22"/>
          </w:rPr>
          <w:tab/>
        </w:r>
        <w:r w:rsidR="00BB1B4C">
          <w:rPr>
            <w:rStyle w:val="Hyperlink"/>
            <w:noProof/>
          </w:rPr>
          <w:t>Problem and limitations</w:t>
        </w:r>
        <w:r>
          <w:rPr>
            <w:noProof/>
            <w:webHidden/>
          </w:rPr>
          <w:tab/>
          <w:t>20</w:t>
        </w:r>
      </w:hyperlink>
    </w:p>
    <w:p w14:paraId="2C950D3E" w14:textId="5AD59575" w:rsidR="00BB1B4C" w:rsidRPr="00BB1B4C" w:rsidRDefault="00BB1B4C" w:rsidP="00BB1B4C">
      <w:r>
        <w:tab/>
        <w:t>3.3     FUTURE WORK</w:t>
      </w:r>
    </w:p>
    <w:p w14:paraId="70CE66AD" w14:textId="75675A64" w:rsidR="00C7666E" w:rsidRPr="00C7666E" w:rsidRDefault="00C7666E" w:rsidP="00C7666E"/>
    <w:p w14:paraId="17A07BCB" w14:textId="77777777" w:rsidR="006B0550" w:rsidRPr="006B0550" w:rsidRDefault="006B0550" w:rsidP="006B0550">
      <w:pPr>
        <w:rPr>
          <w:rFonts w:eastAsiaTheme="minorEastAsia"/>
        </w:rPr>
      </w:pPr>
    </w:p>
    <w:p w14:paraId="6678D3DC" w14:textId="77777777" w:rsidR="00BD2567" w:rsidRDefault="00BD2567" w:rsidP="00571972">
      <w:pPr>
        <w:pStyle w:val="TOC4"/>
        <w:ind w:left="0" w:firstLine="0"/>
        <w:rPr>
          <w:rFonts w:asciiTheme="minorHAnsi" w:eastAsiaTheme="minorEastAsia" w:hAnsiTheme="minorHAnsi" w:cstheme="minorBidi"/>
          <w:caps w:val="0"/>
          <w:noProof/>
          <w:sz w:val="22"/>
        </w:rPr>
      </w:pPr>
    </w:p>
    <w:p w14:paraId="4464843A" w14:textId="77777777" w:rsidR="00571972" w:rsidRPr="00571972" w:rsidRDefault="00571972" w:rsidP="00571972">
      <w:pPr>
        <w:pStyle w:val="TOC4"/>
        <w:ind w:left="0" w:firstLine="0"/>
        <w:rPr>
          <w:rFonts w:asciiTheme="minorHAnsi" w:eastAsiaTheme="minorEastAsia" w:hAnsiTheme="minorHAnsi" w:cstheme="minorBidi"/>
          <w:caps w:val="0"/>
          <w:noProof/>
          <w:sz w:val="22"/>
        </w:rPr>
      </w:pPr>
    </w:p>
    <w:p w14:paraId="5F316EB9" w14:textId="77777777" w:rsidR="00571972" w:rsidRPr="00571972" w:rsidRDefault="00571972" w:rsidP="00571972">
      <w:pPr>
        <w:rPr>
          <w:rFonts w:eastAsiaTheme="minorEastAsia"/>
        </w:rPr>
      </w:pPr>
    </w:p>
    <w:p w14:paraId="06719E41" w14:textId="77777777" w:rsidR="00DE0DF7" w:rsidRDefault="00BD2567" w:rsidP="00BD2567">
      <w:r>
        <w:fldChar w:fldCharType="end"/>
      </w:r>
    </w:p>
    <w:p w14:paraId="4FD0DE6E" w14:textId="77777777" w:rsidR="00BB5210" w:rsidRPr="00BB5210" w:rsidRDefault="00BB5210" w:rsidP="00BB5210">
      <w:pPr>
        <w:pStyle w:val="TOCTitle"/>
        <w:spacing w:after="0"/>
        <w:rPr>
          <w:sz w:val="24"/>
          <w:szCs w:val="24"/>
        </w:rPr>
      </w:pPr>
    </w:p>
    <w:p w14:paraId="1AF2125B" w14:textId="77777777" w:rsidR="00BB5210" w:rsidRPr="00BB5210" w:rsidRDefault="00BB5210" w:rsidP="00BB5210">
      <w:pPr>
        <w:pStyle w:val="TOCTitle"/>
        <w:spacing w:after="0"/>
        <w:rPr>
          <w:sz w:val="24"/>
          <w:szCs w:val="24"/>
        </w:rPr>
      </w:pPr>
    </w:p>
    <w:p w14:paraId="53B6F237" w14:textId="77777777" w:rsidR="00C51B0C" w:rsidRDefault="00C51B0C" w:rsidP="00C36010">
      <w:pPr>
        <w:pStyle w:val="TOCPageText"/>
      </w:pPr>
    </w:p>
    <w:p w14:paraId="2C771AEC" w14:textId="77777777" w:rsidR="00C51B0C" w:rsidRDefault="00C51B0C" w:rsidP="00C51B0C">
      <w:pPr>
        <w:pStyle w:val="TOCTitle"/>
      </w:pPr>
      <w:r>
        <w:br w:type="page"/>
      </w:r>
      <w:bookmarkStart w:id="11" w:name="_Toc163409025"/>
      <w:bookmarkStart w:id="12" w:name="_Toc433050264"/>
      <w:r>
        <w:lastRenderedPageBreak/>
        <w:t>LIST OF TABLES</w:t>
      </w:r>
      <w:bookmarkEnd w:id="11"/>
      <w:bookmarkEnd w:id="12"/>
    </w:p>
    <w:p w14:paraId="70509BA2" w14:textId="77777777" w:rsidR="00A73F98" w:rsidRDefault="00A73F98" w:rsidP="00074187">
      <w:pPr>
        <w:pStyle w:val="TXTParagraph"/>
        <w:jc w:val="left"/>
      </w:pPr>
      <w:r>
        <w:t>Table 2.1 Competitor analysis features</w:t>
      </w:r>
      <w:r w:rsidR="00074187">
        <w:t>……………………………………….12</w:t>
      </w:r>
    </w:p>
    <w:p w14:paraId="5F6F9621" w14:textId="77777777" w:rsidR="00C51B0C" w:rsidRPr="00B23750" w:rsidRDefault="00C51B0C" w:rsidP="00C51B0C"/>
    <w:p w14:paraId="56DF48A1" w14:textId="77777777" w:rsidR="00C51B0C" w:rsidRDefault="00C51B0C" w:rsidP="00C51B0C">
      <w:pPr>
        <w:pStyle w:val="TOCTitle"/>
      </w:pPr>
      <w:r>
        <w:br w:type="page"/>
      </w:r>
      <w:bookmarkStart w:id="13" w:name="_Toc163409026"/>
      <w:bookmarkStart w:id="14" w:name="_Toc433050265"/>
      <w:r>
        <w:lastRenderedPageBreak/>
        <w:t>LIST OF FIGURES</w:t>
      </w:r>
      <w:bookmarkEnd w:id="13"/>
      <w:bookmarkEnd w:id="14"/>
    </w:p>
    <w:p w14:paraId="4EF21DC2" w14:textId="77777777" w:rsidR="00BD37B6" w:rsidRDefault="00BD37B6" w:rsidP="00BD37B6">
      <w:pPr>
        <w:pStyle w:val="TOCPageText"/>
        <w:jc w:val="left"/>
      </w:pPr>
      <w:r>
        <w:t>Figure 2.1 Good financial health</w:t>
      </w:r>
      <w:r w:rsidR="00074187">
        <w:t>………………………………………………………5</w:t>
      </w:r>
    </w:p>
    <w:p w14:paraId="396C6A14" w14:textId="77777777" w:rsidR="00BD37B6" w:rsidRDefault="00BD37B6" w:rsidP="00BD37B6">
      <w:pPr>
        <w:pStyle w:val="TOCPageText"/>
        <w:jc w:val="left"/>
      </w:pPr>
      <w:r>
        <w:t>Figure 2.2 Ratio of Money Index</w:t>
      </w:r>
      <w:r w:rsidR="00074187">
        <w:t>……………………………………………………...5</w:t>
      </w:r>
    </w:p>
    <w:p w14:paraId="0F2E4980" w14:textId="77777777" w:rsidR="00BD37B6" w:rsidRDefault="00BD37B6" w:rsidP="00BD37B6">
      <w:pPr>
        <w:pStyle w:val="TOCPageText"/>
        <w:jc w:val="left"/>
      </w:pPr>
      <w:r>
        <w:t>Figure 2.3 Six Jars saving technique</w:t>
      </w:r>
      <w:r w:rsidR="00074187">
        <w:t>…………………………………………………..7</w:t>
      </w:r>
    </w:p>
    <w:p w14:paraId="7DC66ADE" w14:textId="77777777" w:rsidR="00BD37B6" w:rsidRDefault="00BD37B6" w:rsidP="00BD37B6">
      <w:pPr>
        <w:pStyle w:val="TOCPageText"/>
        <w:jc w:val="left"/>
      </w:pPr>
      <w:r>
        <w:t>Figure 2.4 Personal financial advisor application</w:t>
      </w:r>
      <w:r w:rsidR="00074187">
        <w:t>……………………………………10</w:t>
      </w:r>
    </w:p>
    <w:p w14:paraId="3FFECFC4" w14:textId="77777777" w:rsidR="00BD37B6" w:rsidRDefault="00BD37B6" w:rsidP="00BD37B6">
      <w:pPr>
        <w:pStyle w:val="TOCPageText"/>
        <w:jc w:val="left"/>
      </w:pPr>
      <w:r>
        <w:t>Figure 2.5 Planme program interface</w:t>
      </w:r>
      <w:r w:rsidR="00074187">
        <w:t>…………………………………………………11</w:t>
      </w:r>
    </w:p>
    <w:p w14:paraId="2D757BA1" w14:textId="77777777" w:rsidR="00BD37B6" w:rsidRDefault="00BD37B6" w:rsidP="00BD37B6">
      <w:pPr>
        <w:pStyle w:val="TOCPageText"/>
        <w:jc w:val="left"/>
      </w:pPr>
      <w:r>
        <w:t>Figure 2.6 Lumpsum application interface</w:t>
      </w:r>
      <w:r w:rsidR="00074187">
        <w:t>…………………………………………...11</w:t>
      </w:r>
    </w:p>
    <w:p w14:paraId="0F1498C5" w14:textId="77777777" w:rsidR="00BD37B6" w:rsidRDefault="00BD37B6" w:rsidP="00BD37B6">
      <w:pPr>
        <w:pStyle w:val="TOCPageText"/>
        <w:jc w:val="left"/>
      </w:pPr>
      <w:r>
        <w:t>Figure 2.7 Line LIFF</w:t>
      </w:r>
      <w:r w:rsidR="00074187">
        <w:t>…………………………………………………………………13</w:t>
      </w:r>
    </w:p>
    <w:p w14:paraId="243589C5" w14:textId="77777777" w:rsidR="00BD37B6" w:rsidRDefault="00BD37B6" w:rsidP="00BD37B6">
      <w:pPr>
        <w:pStyle w:val="TOCPageText"/>
        <w:jc w:val="left"/>
      </w:pPr>
      <w:r>
        <w:t>Figure 2.8 Line ChatBot</w:t>
      </w:r>
      <w:r w:rsidR="00074187">
        <w:t>……………………………………………………………...13</w:t>
      </w:r>
    </w:p>
    <w:p w14:paraId="34F319FE" w14:textId="77777777" w:rsidR="00BD37B6" w:rsidRDefault="00BD37B6" w:rsidP="00BD37B6">
      <w:pPr>
        <w:pStyle w:val="TOCPageText"/>
        <w:jc w:val="left"/>
      </w:pPr>
      <w:r>
        <w:t>Figure 3.1 Overview of Personalized Financial Advisor System</w:t>
      </w:r>
      <w:r w:rsidR="00074187">
        <w:t>…………………….16</w:t>
      </w:r>
    </w:p>
    <w:p w14:paraId="6D38ED6D" w14:textId="77777777" w:rsidR="00BD37B6" w:rsidRDefault="00BD37B6" w:rsidP="00BD37B6">
      <w:pPr>
        <w:pStyle w:val="TOCPageText"/>
        <w:jc w:val="left"/>
      </w:pPr>
      <w:r>
        <w:t>Figure 3.2 Overview of Personalized Financial Advisor System (2)</w:t>
      </w:r>
      <w:r w:rsidR="00074187">
        <w:t>…………………17</w:t>
      </w:r>
    </w:p>
    <w:p w14:paraId="3BF96BBA" w14:textId="77777777" w:rsidR="00BD37B6" w:rsidRDefault="00BD37B6" w:rsidP="00BD37B6">
      <w:pPr>
        <w:pStyle w:val="TOCPageText"/>
        <w:jc w:val="left"/>
      </w:pPr>
      <w:r>
        <w:t>Figure 3.3 Overview of Personalized Financial Advisor System (3)</w:t>
      </w:r>
      <w:r w:rsidR="00074187">
        <w:t>…………………17</w:t>
      </w:r>
    </w:p>
    <w:p w14:paraId="6AA6A598" w14:textId="77777777" w:rsidR="00BD37B6" w:rsidRDefault="00BD37B6" w:rsidP="00BD37B6">
      <w:pPr>
        <w:pStyle w:val="TOCPageText"/>
        <w:jc w:val="left"/>
      </w:pPr>
      <w:r>
        <w:t>Figure 3.4 Input to Money Index</w:t>
      </w:r>
      <w:r w:rsidR="00074187">
        <w:t>……………………………………………………..18</w:t>
      </w:r>
    </w:p>
    <w:p w14:paraId="162BAF0F" w14:textId="77777777" w:rsidR="00BD37B6" w:rsidRDefault="00BD37B6" w:rsidP="00BD37B6">
      <w:pPr>
        <w:pStyle w:val="TOCPageText"/>
        <w:jc w:val="left"/>
      </w:pPr>
      <w:r>
        <w:t>Figure 3.5 Sugguestions of each level</w:t>
      </w:r>
      <w:r w:rsidR="00074187">
        <w:t>………………………………………………..19</w:t>
      </w:r>
    </w:p>
    <w:p w14:paraId="24E78913" w14:textId="77777777" w:rsidR="00C51B0C" w:rsidRDefault="00BD37B6" w:rsidP="00BD37B6">
      <w:pPr>
        <w:pStyle w:val="TOCPageText"/>
        <w:jc w:val="left"/>
      </w:pPr>
      <w:r>
        <w:t>Figure 3.6 Ratio of 8 Jars money management</w:t>
      </w:r>
      <w:r w:rsidR="00074187">
        <w:t>………………………………………19</w:t>
      </w:r>
    </w:p>
    <w:p w14:paraId="61826156" w14:textId="77777777" w:rsidR="00082855" w:rsidRDefault="00C51B0C" w:rsidP="00C36010">
      <w:pPr>
        <w:pStyle w:val="TableofFigures"/>
        <w:rPr>
          <w:rFonts w:asciiTheme="minorHAnsi" w:eastAsiaTheme="minorEastAsia" w:hAnsiTheme="minorHAnsi" w:cstheme="minorBidi"/>
          <w:sz w:val="22"/>
        </w:rPr>
      </w:pPr>
      <w:r>
        <w:fldChar w:fldCharType="begin"/>
      </w:r>
      <w:r>
        <w:instrText xml:space="preserve"> TOC \h \z \c "Figure" </w:instrText>
      </w:r>
      <w:r>
        <w:fldChar w:fldCharType="separate"/>
      </w:r>
    </w:p>
    <w:p w14:paraId="61DD0C5D" w14:textId="77777777" w:rsidR="00C51B0C" w:rsidRPr="00AA75C3" w:rsidRDefault="00C51B0C" w:rsidP="00C51B0C">
      <w:pPr>
        <w:pStyle w:val="TableofFigures"/>
      </w:pPr>
      <w:r>
        <w:fldChar w:fldCharType="end"/>
      </w:r>
    </w:p>
    <w:p w14:paraId="783029BE" w14:textId="77777777" w:rsidR="00C51B0C" w:rsidRDefault="00C51B0C" w:rsidP="00C51B0C"/>
    <w:p w14:paraId="6ABE55AF" w14:textId="77777777" w:rsidR="00C51B0C" w:rsidRDefault="00C51B0C" w:rsidP="00C51B0C">
      <w:pPr>
        <w:sectPr w:rsidR="00C51B0C" w:rsidSect="00EE3C46">
          <w:headerReference w:type="even" r:id="rId12"/>
          <w:headerReference w:type="default" r:id="rId13"/>
          <w:footerReference w:type="even" r:id="rId14"/>
          <w:footerReference w:type="default" r:id="rId15"/>
          <w:pgSz w:w="11906" w:h="16838" w:code="9"/>
          <w:pgMar w:top="2126" w:right="1418" w:bottom="1418" w:left="2126" w:header="720" w:footer="720" w:gutter="0"/>
          <w:pgNumType w:fmt="lowerRoman"/>
          <w:cols w:space="720"/>
          <w:formProt w:val="0"/>
          <w:docGrid w:linePitch="360"/>
        </w:sectPr>
      </w:pPr>
    </w:p>
    <w:p w14:paraId="22E9F790" w14:textId="77777777" w:rsidR="00C51B0C" w:rsidRPr="00B200C3" w:rsidRDefault="00C51B0C" w:rsidP="00CB59BE">
      <w:pPr>
        <w:pStyle w:val="Heading1"/>
      </w:pPr>
      <w:bookmarkStart w:id="15" w:name="_Toc120560564"/>
      <w:bookmarkStart w:id="16" w:name="_Toc183509324"/>
      <w:bookmarkStart w:id="17" w:name="_Toc183534182"/>
      <w:bookmarkStart w:id="18" w:name="_Ref183534803"/>
      <w:bookmarkStart w:id="19" w:name="_Toc232925359"/>
      <w:bookmarkStart w:id="20" w:name="_Toc232925439"/>
      <w:bookmarkStart w:id="21" w:name="_Toc232926091"/>
      <w:bookmarkStart w:id="22" w:name="_Toc232926214"/>
      <w:r w:rsidRPr="00B200C3">
        <w:lastRenderedPageBreak/>
        <w:t>CHAPTER 1</w:t>
      </w:r>
      <w:bookmarkEnd w:id="15"/>
    </w:p>
    <w:p w14:paraId="04CB12C0" w14:textId="77777777" w:rsidR="00C51B0C" w:rsidRPr="00B200C3" w:rsidRDefault="00C51B0C" w:rsidP="00DE0DF7">
      <w:pPr>
        <w:pStyle w:val="HeadChapter"/>
      </w:pPr>
      <w:bookmarkStart w:id="23" w:name="_Toc433052088"/>
      <w:bookmarkStart w:id="24" w:name="_Toc120560565"/>
      <w:bookmarkEnd w:id="16"/>
      <w:bookmarkEnd w:id="17"/>
      <w:bookmarkEnd w:id="18"/>
      <w:bookmarkEnd w:id="19"/>
      <w:bookmarkEnd w:id="20"/>
      <w:bookmarkEnd w:id="21"/>
      <w:bookmarkEnd w:id="22"/>
      <w:r w:rsidRPr="00B200C3">
        <w:t>Introduction</w:t>
      </w:r>
      <w:bookmarkEnd w:id="23"/>
      <w:bookmarkEnd w:id="24"/>
    </w:p>
    <w:p w14:paraId="7D9B1581" w14:textId="77777777" w:rsidR="00C51B0C" w:rsidRDefault="00501CEE" w:rsidP="00501CEE">
      <w:pPr>
        <w:pStyle w:val="TXTParagraph"/>
      </w:pPr>
      <w:r w:rsidRPr="00501CEE">
        <w:t>This chapter mainly focuses on our project motivation, problems, objectives, scope, expected benefits, and the organization of the document. This topic is describing the inspiration and importance of this project to solve current problems.</w:t>
      </w:r>
    </w:p>
    <w:p w14:paraId="4194FA30" w14:textId="77777777" w:rsidR="00501CEE" w:rsidRPr="00956A2B" w:rsidRDefault="00501CEE" w:rsidP="00501CEE">
      <w:pPr>
        <w:pStyle w:val="TXTParagraph"/>
      </w:pPr>
    </w:p>
    <w:p w14:paraId="0B4ED4E3" w14:textId="77777777" w:rsidR="00C51B0C" w:rsidRDefault="00C51B0C" w:rsidP="00B200C3">
      <w:pPr>
        <w:pStyle w:val="Heading2"/>
        <w:numPr>
          <w:ilvl w:val="1"/>
          <w:numId w:val="1"/>
        </w:numPr>
        <w:jc w:val="left"/>
      </w:pPr>
      <w:bookmarkStart w:id="25" w:name="_Toc183509325"/>
      <w:bookmarkStart w:id="26" w:name="_Toc183509423"/>
      <w:bookmarkStart w:id="27" w:name="_Toc183533957"/>
      <w:bookmarkStart w:id="28" w:name="_Toc183534183"/>
      <w:bookmarkStart w:id="29" w:name="_Toc232925360"/>
      <w:bookmarkStart w:id="30" w:name="_Toc232925440"/>
      <w:bookmarkStart w:id="31" w:name="_Toc232926000"/>
      <w:bookmarkStart w:id="32" w:name="_Toc232926092"/>
      <w:bookmarkStart w:id="33" w:name="_Toc232926215"/>
      <w:bookmarkStart w:id="34" w:name="_Toc433052089"/>
      <w:bookmarkStart w:id="35" w:name="_Toc120560566"/>
      <w:bookmarkStart w:id="36" w:name="_Toc165641768"/>
      <w:r>
        <w:t>Motivation</w:t>
      </w:r>
      <w:bookmarkEnd w:id="25"/>
      <w:bookmarkEnd w:id="26"/>
      <w:bookmarkEnd w:id="27"/>
      <w:bookmarkEnd w:id="28"/>
      <w:bookmarkEnd w:id="29"/>
      <w:bookmarkEnd w:id="30"/>
      <w:bookmarkEnd w:id="31"/>
      <w:bookmarkEnd w:id="32"/>
      <w:bookmarkEnd w:id="33"/>
      <w:bookmarkEnd w:id="34"/>
      <w:bookmarkEnd w:id="35"/>
    </w:p>
    <w:p w14:paraId="6A49CCF2" w14:textId="77777777" w:rsidR="00C51B0C" w:rsidRDefault="00501CEE" w:rsidP="00C51B0C">
      <w:pPr>
        <w:pStyle w:val="TXTParagraph"/>
      </w:pPr>
      <w:r w:rsidRPr="00501CEE">
        <w:t>Financial literacy covers more than simply accounting and money. it goes well beyond that in its meaning.</w:t>
      </w:r>
      <w:r w:rsidR="007603B8">
        <w:t>its means k</w:t>
      </w:r>
      <w:r w:rsidR="007603B8" w:rsidRPr="007603B8">
        <w:t>nowledge and understanding of matters related to finance as well as having management skills</w:t>
      </w:r>
      <w:r w:rsidR="007603B8">
        <w:t>.</w:t>
      </w:r>
      <w:r w:rsidRPr="00501CEE">
        <w:t xml:space="preserve"> Financial literate people are Having the capacity to use their knowledge to manage money wisely for ongoing financial security and well-being Understanding the fundamentals of money management, such as earning, spending, saving, and investing, requires this crucial knowledge skill. It is a crucial ability for effective personal money management. Additionally, it can be used in calculations to collect funds for a long retirement with financial stability.</w:t>
      </w:r>
    </w:p>
    <w:p w14:paraId="2C4860DE" w14:textId="77777777" w:rsidR="00501CEE" w:rsidRDefault="00501CEE" w:rsidP="00C51B0C">
      <w:pPr>
        <w:pStyle w:val="TXTParagraph"/>
      </w:pPr>
    </w:p>
    <w:p w14:paraId="6FB8EF46" w14:textId="77777777" w:rsidR="00501CEE" w:rsidRDefault="00501CEE" w:rsidP="00C51B0C">
      <w:pPr>
        <w:pStyle w:val="TXTParagraph"/>
      </w:pPr>
      <w:r w:rsidRPr="00501CEE">
        <w:t>While financial awareness is crucial The Thai people have developed their financial literacy over time. However, it was discovered that Thai people lacked knowledge and expertise in managing money to prevent running out of money. and setting aside funds before usage Therefore, individual financial counseling Therefore, offering financial advice is another service. to possess sufficient understanding of investing or saving to generate additional revenue However, due to the current crop of financial advisors on the market, few people really use one. The majority of them engage in the buying and selling of insurance, which generates revenue by selling insurance policies related to taxes or inheritance.</w:t>
      </w:r>
    </w:p>
    <w:p w14:paraId="24C04D56" w14:textId="77777777" w:rsidR="00501CEE" w:rsidRDefault="00501CEE" w:rsidP="00C51B0C">
      <w:pPr>
        <w:pStyle w:val="TXTParagraph"/>
      </w:pPr>
    </w:p>
    <w:p w14:paraId="0063AE4B" w14:textId="77777777" w:rsidR="00501CEE" w:rsidRPr="00BB6277" w:rsidRDefault="00501CEE" w:rsidP="00C51B0C">
      <w:pPr>
        <w:pStyle w:val="TXTParagraph"/>
      </w:pPr>
      <w:r w:rsidRPr="00501CEE">
        <w:lastRenderedPageBreak/>
        <w:t>We are inspired to build a platform for providing personal money management advisory services because of this. to have financial independence Avoid the issue of having insufficient cash and allocating money before it is used wisely.</w:t>
      </w:r>
    </w:p>
    <w:p w14:paraId="0B2222C1" w14:textId="77777777" w:rsidR="00C51B0C" w:rsidRDefault="00C51B0C" w:rsidP="0051143C">
      <w:pPr>
        <w:pStyle w:val="Heading2"/>
        <w:numPr>
          <w:ilvl w:val="1"/>
          <w:numId w:val="1"/>
        </w:numPr>
        <w:jc w:val="left"/>
      </w:pPr>
      <w:bookmarkStart w:id="37" w:name="_Toc183509326"/>
      <w:bookmarkStart w:id="38" w:name="_Toc183509424"/>
      <w:bookmarkStart w:id="39" w:name="_Toc183533958"/>
      <w:bookmarkStart w:id="40" w:name="_Toc183534184"/>
      <w:bookmarkStart w:id="41" w:name="_Toc232925361"/>
      <w:bookmarkStart w:id="42" w:name="_Toc232925441"/>
      <w:bookmarkStart w:id="43" w:name="_Toc232926001"/>
      <w:bookmarkStart w:id="44" w:name="_Toc232926093"/>
      <w:bookmarkStart w:id="45" w:name="_Toc232926216"/>
      <w:bookmarkStart w:id="46" w:name="_Toc433052090"/>
      <w:bookmarkStart w:id="47" w:name="_Toc120560567"/>
      <w:r>
        <w:t>Problem Statement</w:t>
      </w:r>
      <w:bookmarkEnd w:id="36"/>
      <w:bookmarkEnd w:id="37"/>
      <w:bookmarkEnd w:id="38"/>
      <w:bookmarkEnd w:id="39"/>
      <w:bookmarkEnd w:id="40"/>
      <w:bookmarkEnd w:id="41"/>
      <w:bookmarkEnd w:id="42"/>
      <w:bookmarkEnd w:id="43"/>
      <w:bookmarkEnd w:id="44"/>
      <w:bookmarkEnd w:id="45"/>
      <w:bookmarkEnd w:id="46"/>
      <w:bookmarkEnd w:id="47"/>
    </w:p>
    <w:p w14:paraId="379BFFBC" w14:textId="77777777" w:rsidR="00C51B0C" w:rsidRDefault="00501CEE" w:rsidP="00C51B0C">
      <w:pPr>
        <w:pStyle w:val="TXTParagraph"/>
      </w:pPr>
      <w:r w:rsidRPr="00501CEE">
        <w:t>The management or planning of one's finances is a highly common issue, particularly among Thai people. The financially risky practice of distributing funds before use Information comparison before buying The issue of not having enough money, which may result in consequences like having a negative financial status or debt, not having enough money, or spending money without carefully considering its use, if the allocation of money in this area is not good.</w:t>
      </w:r>
    </w:p>
    <w:p w14:paraId="76AEAB4C" w14:textId="77777777" w:rsidR="00501CEE" w:rsidRDefault="00501CEE" w:rsidP="00C51B0C">
      <w:pPr>
        <w:pStyle w:val="TXTParagraph"/>
      </w:pPr>
    </w:p>
    <w:p w14:paraId="25EE75A0" w14:textId="77777777" w:rsidR="00501CEE" w:rsidRDefault="00501CEE" w:rsidP="00C51B0C">
      <w:pPr>
        <w:pStyle w:val="TXTParagraph"/>
      </w:pPr>
      <w:r w:rsidRPr="00501CEE">
        <w:t>In view of this, Podduang is a technology that enables anyone to serve as a personal financial counselor. along with guidelines for maintaining excellent financial health as you work toward financial freedom helping you throughout your life to take care of yourself like a true financial advisor.</w:t>
      </w:r>
    </w:p>
    <w:p w14:paraId="48234E12" w14:textId="77777777" w:rsidR="00501CEE" w:rsidRPr="00DF0AD5" w:rsidRDefault="00501CEE" w:rsidP="00C51B0C">
      <w:pPr>
        <w:pStyle w:val="TXTParagraph"/>
      </w:pPr>
    </w:p>
    <w:p w14:paraId="0D76E54E" w14:textId="77777777" w:rsidR="00C51B0C" w:rsidRDefault="00C51B0C" w:rsidP="0051143C">
      <w:pPr>
        <w:pStyle w:val="Heading2"/>
        <w:numPr>
          <w:ilvl w:val="1"/>
          <w:numId w:val="1"/>
        </w:numPr>
        <w:jc w:val="left"/>
      </w:pPr>
      <w:bookmarkStart w:id="48" w:name="_Toc165641769"/>
      <w:bookmarkStart w:id="49" w:name="_Toc183509327"/>
      <w:bookmarkStart w:id="50" w:name="_Toc183509425"/>
      <w:bookmarkStart w:id="51" w:name="_Toc183533959"/>
      <w:bookmarkStart w:id="52" w:name="_Toc183534185"/>
      <w:bookmarkStart w:id="53" w:name="_Toc232925362"/>
      <w:bookmarkStart w:id="54" w:name="_Toc232925442"/>
      <w:bookmarkStart w:id="55" w:name="_Toc232926002"/>
      <w:bookmarkStart w:id="56" w:name="_Toc232926094"/>
      <w:bookmarkStart w:id="57" w:name="_Toc232926217"/>
      <w:bookmarkStart w:id="58" w:name="_Toc433052091"/>
      <w:bookmarkStart w:id="59" w:name="_Toc120560568"/>
      <w:r>
        <w:t>Objectives of the Project</w:t>
      </w:r>
      <w:bookmarkEnd w:id="48"/>
      <w:bookmarkEnd w:id="49"/>
      <w:bookmarkEnd w:id="50"/>
      <w:bookmarkEnd w:id="51"/>
      <w:bookmarkEnd w:id="52"/>
      <w:bookmarkEnd w:id="53"/>
      <w:bookmarkEnd w:id="54"/>
      <w:bookmarkEnd w:id="55"/>
      <w:bookmarkEnd w:id="56"/>
      <w:bookmarkEnd w:id="57"/>
      <w:bookmarkEnd w:id="58"/>
      <w:bookmarkEnd w:id="59"/>
    </w:p>
    <w:p w14:paraId="25478FDE" w14:textId="77777777" w:rsidR="00C51B0C" w:rsidRDefault="00501CEE" w:rsidP="00C51B0C">
      <w:pPr>
        <w:pStyle w:val="TXTParagraph"/>
      </w:pPr>
      <w:r w:rsidRPr="00501CEE">
        <w:t>Project objectives include:</w:t>
      </w:r>
    </w:p>
    <w:p w14:paraId="1A940AB7" w14:textId="37E7FF63" w:rsidR="00516567" w:rsidRDefault="00516567" w:rsidP="00516567">
      <w:pPr>
        <w:pStyle w:val="TXTParagraph"/>
        <w:numPr>
          <w:ilvl w:val="0"/>
          <w:numId w:val="6"/>
        </w:numPr>
      </w:pPr>
      <w:r>
        <w:t xml:space="preserve">To evaluate your financial situation. </w:t>
      </w:r>
    </w:p>
    <w:p w14:paraId="3C6BD8A9" w14:textId="1FB6EC09" w:rsidR="00516567" w:rsidRDefault="00516567" w:rsidP="00516567">
      <w:pPr>
        <w:pStyle w:val="TXTParagraph"/>
        <w:numPr>
          <w:ilvl w:val="0"/>
          <w:numId w:val="6"/>
        </w:numPr>
      </w:pPr>
      <w:r>
        <w:t xml:space="preserve">To enable online tools to provide access to personal financial </w:t>
      </w:r>
      <w:r>
        <w:t>health check</w:t>
      </w:r>
      <w:r>
        <w:t xml:space="preserve">. </w:t>
      </w:r>
    </w:p>
    <w:p w14:paraId="752B752E" w14:textId="7E93C5BF" w:rsidR="00516567" w:rsidRDefault="00516567" w:rsidP="00516567">
      <w:pPr>
        <w:pStyle w:val="TXTParagraph"/>
        <w:numPr>
          <w:ilvl w:val="0"/>
          <w:numId w:val="6"/>
        </w:numPr>
      </w:pPr>
      <w:r>
        <w:t>To comprehend and be able to use personal financial planning effectively.</w:t>
      </w:r>
    </w:p>
    <w:p w14:paraId="54D382DB" w14:textId="6809AFFB" w:rsidR="00C22E8B" w:rsidRDefault="00C22E8B" w:rsidP="00C22E8B">
      <w:pPr>
        <w:pStyle w:val="TXTParagraph"/>
        <w:numPr>
          <w:ilvl w:val="0"/>
          <w:numId w:val="6"/>
        </w:numPr>
      </w:pPr>
      <w:r w:rsidRPr="00C22E8B">
        <w:t>To monitor our financial status, and determine if it is good or poor, what has to be changed or fixed, how it fits with our financial objectives and improves our personal objectives.</w:t>
      </w:r>
    </w:p>
    <w:p w14:paraId="4D70065D" w14:textId="77777777" w:rsidR="00C51B0C" w:rsidRPr="00BD2567" w:rsidRDefault="00BD2567" w:rsidP="00BD2567">
      <w:pPr>
        <w:spacing w:line="240" w:lineRule="auto"/>
        <w:rPr>
          <w:rFonts w:eastAsia="Angsana New"/>
        </w:rPr>
      </w:pPr>
      <w:r>
        <w:br w:type="page"/>
      </w:r>
    </w:p>
    <w:p w14:paraId="5DB0FD8B" w14:textId="77777777" w:rsidR="00C51B0C" w:rsidRDefault="00C51B0C" w:rsidP="00BD2567">
      <w:pPr>
        <w:pStyle w:val="Heading2"/>
        <w:numPr>
          <w:ilvl w:val="1"/>
          <w:numId w:val="1"/>
        </w:numPr>
        <w:jc w:val="left"/>
      </w:pPr>
      <w:bookmarkStart w:id="60" w:name="_Toc165641770"/>
      <w:bookmarkStart w:id="61" w:name="_Toc183509328"/>
      <w:bookmarkStart w:id="62" w:name="_Toc183509426"/>
      <w:bookmarkStart w:id="63" w:name="_Toc183533960"/>
      <w:bookmarkStart w:id="64" w:name="_Toc183534186"/>
      <w:bookmarkStart w:id="65" w:name="_Toc232925363"/>
      <w:bookmarkStart w:id="66" w:name="_Toc232925443"/>
      <w:bookmarkStart w:id="67" w:name="_Toc232926003"/>
      <w:bookmarkStart w:id="68" w:name="_Toc232926095"/>
      <w:bookmarkStart w:id="69" w:name="_Toc232926218"/>
      <w:bookmarkStart w:id="70" w:name="_Toc433052092"/>
      <w:bookmarkStart w:id="71" w:name="_Toc120560569"/>
      <w:r>
        <w:lastRenderedPageBreak/>
        <w:t>Scope of the Project</w:t>
      </w:r>
      <w:bookmarkEnd w:id="60"/>
      <w:bookmarkEnd w:id="61"/>
      <w:bookmarkEnd w:id="62"/>
      <w:bookmarkEnd w:id="63"/>
      <w:bookmarkEnd w:id="64"/>
      <w:bookmarkEnd w:id="65"/>
      <w:bookmarkEnd w:id="66"/>
      <w:bookmarkEnd w:id="67"/>
      <w:bookmarkEnd w:id="68"/>
      <w:bookmarkEnd w:id="69"/>
      <w:bookmarkEnd w:id="70"/>
      <w:bookmarkEnd w:id="71"/>
    </w:p>
    <w:p w14:paraId="69FB9C94" w14:textId="77777777" w:rsidR="00C51B0C" w:rsidRDefault="00501CEE" w:rsidP="00C51B0C">
      <w:pPr>
        <w:pStyle w:val="TXTParagraph"/>
      </w:pPr>
      <w:r w:rsidRPr="00501CEE">
        <w:t>P</w:t>
      </w:r>
      <w:r w:rsidR="00BD2567">
        <w:t>ersonalized Financial Advisor</w:t>
      </w:r>
      <w:r w:rsidRPr="00501CEE">
        <w:t xml:space="preserve"> was developed with the following scope:</w:t>
      </w:r>
    </w:p>
    <w:p w14:paraId="74B2C6DC" w14:textId="77777777" w:rsidR="009733B1" w:rsidRDefault="009733B1" w:rsidP="00710E2F">
      <w:pPr>
        <w:pStyle w:val="TXTParagraph"/>
        <w:numPr>
          <w:ilvl w:val="0"/>
          <w:numId w:val="7"/>
        </w:numPr>
      </w:pPr>
      <w:r>
        <w:t xml:space="preserve">The scope of the project is to use Line LiFF technology to help users realize and manage their personal finances through a single platform online web service. </w:t>
      </w:r>
    </w:p>
    <w:p w14:paraId="2F41ECBF" w14:textId="5A34309E" w:rsidR="00516567" w:rsidRDefault="00516567" w:rsidP="00710E2F">
      <w:pPr>
        <w:pStyle w:val="TXTParagraph"/>
        <w:numPr>
          <w:ilvl w:val="0"/>
          <w:numId w:val="7"/>
        </w:numPr>
      </w:pPr>
      <w:r>
        <w:t xml:space="preserve">To </w:t>
      </w:r>
      <w:r w:rsidR="00834915">
        <w:t xml:space="preserve">develop system to evaluate the user’s financial health status by grading by Money Index </w:t>
      </w:r>
      <w:r w:rsidR="00C22E8B">
        <w:t>from 4 keys indicators.</w:t>
      </w:r>
    </w:p>
    <w:p w14:paraId="0983D1BF" w14:textId="77777777" w:rsidR="00C51B0C" w:rsidRPr="00956A2B" w:rsidRDefault="009733B1" w:rsidP="00710E2F">
      <w:pPr>
        <w:pStyle w:val="TXTParagraph"/>
        <w:numPr>
          <w:ilvl w:val="0"/>
          <w:numId w:val="7"/>
        </w:numPr>
      </w:pPr>
      <w:r>
        <w:t xml:space="preserve"> Content that has led the development of the project Taken from the book Money 101: Starting to count one towards a rich financial life.</w:t>
      </w:r>
    </w:p>
    <w:p w14:paraId="21124E8D" w14:textId="77777777" w:rsidR="00C51B0C" w:rsidRDefault="00C51B0C" w:rsidP="00BD2567">
      <w:pPr>
        <w:pStyle w:val="Heading2"/>
        <w:numPr>
          <w:ilvl w:val="1"/>
          <w:numId w:val="1"/>
        </w:numPr>
        <w:jc w:val="left"/>
      </w:pPr>
      <w:bookmarkStart w:id="72" w:name="_Toc165641771"/>
      <w:bookmarkStart w:id="73" w:name="_Toc183509329"/>
      <w:bookmarkStart w:id="74" w:name="_Toc183509427"/>
      <w:bookmarkStart w:id="75" w:name="_Toc183533961"/>
      <w:bookmarkStart w:id="76" w:name="_Toc183534187"/>
      <w:bookmarkStart w:id="77" w:name="_Toc232925364"/>
      <w:bookmarkStart w:id="78" w:name="_Toc232925444"/>
      <w:bookmarkStart w:id="79" w:name="_Toc232926004"/>
      <w:bookmarkStart w:id="80" w:name="_Toc232926096"/>
      <w:bookmarkStart w:id="81" w:name="_Toc232926219"/>
      <w:bookmarkStart w:id="82" w:name="_Toc433052093"/>
      <w:bookmarkStart w:id="83" w:name="_Toc120560570"/>
      <w:r>
        <w:t>Expected Benefits</w:t>
      </w:r>
      <w:bookmarkEnd w:id="72"/>
      <w:bookmarkEnd w:id="73"/>
      <w:bookmarkEnd w:id="74"/>
      <w:bookmarkEnd w:id="75"/>
      <w:bookmarkEnd w:id="76"/>
      <w:bookmarkEnd w:id="77"/>
      <w:bookmarkEnd w:id="78"/>
      <w:bookmarkEnd w:id="79"/>
      <w:bookmarkEnd w:id="80"/>
      <w:bookmarkEnd w:id="81"/>
      <w:bookmarkEnd w:id="82"/>
      <w:bookmarkEnd w:id="83"/>
    </w:p>
    <w:p w14:paraId="565C399C" w14:textId="77777777" w:rsidR="00C51B0C" w:rsidRDefault="00501CEE" w:rsidP="00C51B0C">
      <w:pPr>
        <w:pStyle w:val="TXTParagraph"/>
      </w:pPr>
      <w:r w:rsidRPr="00501CEE">
        <w:t>After completing this research, the expected benefits are as follows. The users will receive the benefits as follows.</w:t>
      </w:r>
    </w:p>
    <w:p w14:paraId="2B1AECF7" w14:textId="77777777" w:rsidR="009733B1" w:rsidRDefault="009733B1" w:rsidP="00710E2F">
      <w:pPr>
        <w:pStyle w:val="TXTParagraph"/>
        <w:numPr>
          <w:ilvl w:val="0"/>
          <w:numId w:val="7"/>
        </w:numPr>
      </w:pPr>
      <w:r>
        <w:t xml:space="preserve">Users can get good money planning advice. </w:t>
      </w:r>
    </w:p>
    <w:p w14:paraId="43018AA9" w14:textId="77777777" w:rsidR="009733B1" w:rsidRDefault="009733B1" w:rsidP="00710E2F">
      <w:pPr>
        <w:pStyle w:val="TXTParagraph"/>
        <w:numPr>
          <w:ilvl w:val="0"/>
          <w:numId w:val="7"/>
        </w:numPr>
      </w:pPr>
      <w:r>
        <w:t xml:space="preserve">Develop various financial skills </w:t>
      </w:r>
    </w:p>
    <w:p w14:paraId="2D314173" w14:textId="77777777" w:rsidR="009733B1" w:rsidRDefault="009733B1" w:rsidP="00710E2F">
      <w:pPr>
        <w:pStyle w:val="TXTParagraph"/>
        <w:numPr>
          <w:ilvl w:val="0"/>
          <w:numId w:val="7"/>
        </w:numPr>
      </w:pPr>
      <w:r>
        <w:t xml:space="preserve">Users reach their financial life goals in the way they hope. </w:t>
      </w:r>
    </w:p>
    <w:p w14:paraId="55A89A44" w14:textId="77777777" w:rsidR="00C51B0C" w:rsidRDefault="009733B1" w:rsidP="00710E2F">
      <w:pPr>
        <w:pStyle w:val="TXTParagraph"/>
        <w:numPr>
          <w:ilvl w:val="0"/>
          <w:numId w:val="7"/>
        </w:numPr>
      </w:pPr>
      <w:r>
        <w:t>Successful users are personal finance. financially responsible financial literacy and have financial discipline</w:t>
      </w:r>
    </w:p>
    <w:p w14:paraId="4032F31A" w14:textId="77777777" w:rsidR="00C51B0C" w:rsidRDefault="00C51B0C" w:rsidP="00BD2567">
      <w:pPr>
        <w:pStyle w:val="Heading2"/>
        <w:numPr>
          <w:ilvl w:val="1"/>
          <w:numId w:val="1"/>
        </w:numPr>
        <w:jc w:val="left"/>
      </w:pPr>
      <w:bookmarkStart w:id="84" w:name="_Toc183509330"/>
      <w:bookmarkStart w:id="85" w:name="_Toc183509428"/>
      <w:bookmarkStart w:id="86" w:name="_Toc183533962"/>
      <w:bookmarkStart w:id="87" w:name="_Toc183534188"/>
      <w:bookmarkStart w:id="88" w:name="_Toc232925365"/>
      <w:bookmarkStart w:id="89" w:name="_Toc232925445"/>
      <w:bookmarkStart w:id="90" w:name="_Toc232926005"/>
      <w:bookmarkStart w:id="91" w:name="_Toc232926097"/>
      <w:bookmarkStart w:id="92" w:name="_Toc232926220"/>
      <w:bookmarkStart w:id="93" w:name="_Toc433052094"/>
      <w:bookmarkStart w:id="94" w:name="_Toc120560571"/>
      <w:r>
        <w:t>Organization of the Document</w:t>
      </w:r>
      <w:bookmarkEnd w:id="84"/>
      <w:bookmarkEnd w:id="85"/>
      <w:bookmarkEnd w:id="86"/>
      <w:bookmarkEnd w:id="87"/>
      <w:bookmarkEnd w:id="88"/>
      <w:bookmarkEnd w:id="89"/>
      <w:bookmarkEnd w:id="90"/>
      <w:bookmarkEnd w:id="91"/>
      <w:bookmarkEnd w:id="92"/>
      <w:bookmarkEnd w:id="93"/>
      <w:bookmarkEnd w:id="94"/>
    </w:p>
    <w:p w14:paraId="7DA50276" w14:textId="77777777" w:rsidR="00C51B0C" w:rsidRDefault="00C51B0C" w:rsidP="00C51B0C">
      <w:pPr>
        <w:pStyle w:val="TXTParagraph"/>
      </w:pPr>
      <w:r>
        <w:t>This document consists of 6 chapters including:</w:t>
      </w:r>
    </w:p>
    <w:p w14:paraId="3E5C56CA" w14:textId="77777777" w:rsidR="00C51B0C" w:rsidRPr="005173E9" w:rsidRDefault="00C51B0C" w:rsidP="00710E2F">
      <w:pPr>
        <w:pStyle w:val="TXTParagraph"/>
        <w:numPr>
          <w:ilvl w:val="0"/>
          <w:numId w:val="8"/>
        </w:numPr>
      </w:pPr>
      <w:r w:rsidRPr="005173E9">
        <w:t xml:space="preserve">Introduction – </w:t>
      </w:r>
      <w:r w:rsidR="009733B1" w:rsidRPr="009733B1">
        <w:t>Chapter 1: Introduction consists of 6 parts, including project motivation, statement issue, objectives, project scope. expected benefits and organization of documents.</w:t>
      </w:r>
    </w:p>
    <w:p w14:paraId="777A48D7" w14:textId="77777777" w:rsidR="00C51B0C" w:rsidRPr="005173E9" w:rsidRDefault="00C51B0C" w:rsidP="00710E2F">
      <w:pPr>
        <w:pStyle w:val="TXTParagraph"/>
        <w:numPr>
          <w:ilvl w:val="0"/>
          <w:numId w:val="8"/>
        </w:numPr>
      </w:pPr>
      <w:r w:rsidRPr="005173E9">
        <w:t xml:space="preserve">Background – </w:t>
      </w:r>
      <w:r w:rsidR="009733B1" w:rsidRPr="009733B1">
        <w:t>Chapter 2: Background describes the background and related work of the project.</w:t>
      </w:r>
    </w:p>
    <w:p w14:paraId="2949488F" w14:textId="77777777" w:rsidR="00C51B0C" w:rsidRPr="005173E9" w:rsidRDefault="00C51B0C" w:rsidP="00710E2F">
      <w:pPr>
        <w:pStyle w:val="TXTParagraph"/>
        <w:numPr>
          <w:ilvl w:val="0"/>
          <w:numId w:val="8"/>
        </w:numPr>
      </w:pPr>
      <w:r w:rsidRPr="005173E9">
        <w:t xml:space="preserve">Analysis and Design – </w:t>
      </w:r>
      <w:r w:rsidR="009733B1" w:rsidRPr="009733B1">
        <w:t xml:space="preserve">Chapter 3: Analysis and Design Describe the project process. The system architecture method is represented by diagrams. </w:t>
      </w:r>
      <w:r w:rsidR="007603B8">
        <w:t xml:space="preserve">Solution design, System structure chart, </w:t>
      </w:r>
      <w:r w:rsidR="009733B1" w:rsidRPr="009733B1">
        <w:t>Data flow diagram, database design, and I/O design.</w:t>
      </w:r>
    </w:p>
    <w:p w14:paraId="7B715184" w14:textId="77777777" w:rsidR="00C51B0C" w:rsidRDefault="00C51B0C" w:rsidP="00C51B0C">
      <w:pPr>
        <w:pStyle w:val="TXTParagraph"/>
      </w:pPr>
      <w:r>
        <w:br w:type="page"/>
      </w:r>
    </w:p>
    <w:p w14:paraId="45511E4D" w14:textId="77777777" w:rsidR="00C51B0C" w:rsidRPr="00ED7FDD" w:rsidRDefault="00C51B0C" w:rsidP="00C51B0C">
      <w:pPr>
        <w:pStyle w:val="CHAPNumber"/>
      </w:pPr>
      <w:bookmarkStart w:id="95" w:name="_Toc183509331"/>
      <w:bookmarkStart w:id="96" w:name="_Toc183534189"/>
      <w:bookmarkStart w:id="97" w:name="_Toc232925366"/>
      <w:bookmarkStart w:id="98" w:name="_Toc232925446"/>
      <w:bookmarkStart w:id="99" w:name="_Toc232926098"/>
      <w:bookmarkStart w:id="100" w:name="_Toc232926221"/>
      <w:r w:rsidRPr="00ED7FDD">
        <w:lastRenderedPageBreak/>
        <w:t>CHAPTER</w:t>
      </w:r>
      <w:r>
        <w:t xml:space="preserve"> 2</w:t>
      </w:r>
    </w:p>
    <w:p w14:paraId="540458CC" w14:textId="77777777" w:rsidR="00C51B0C" w:rsidRDefault="00C51B0C" w:rsidP="00B200C3">
      <w:pPr>
        <w:pStyle w:val="Heading1"/>
        <w:numPr>
          <w:ilvl w:val="0"/>
          <w:numId w:val="1"/>
        </w:numPr>
      </w:pPr>
      <w:bookmarkStart w:id="101" w:name="_Toc163409030"/>
      <w:bookmarkStart w:id="102" w:name="_Toc165641772"/>
      <w:bookmarkStart w:id="103" w:name="_Toc433052095"/>
      <w:bookmarkStart w:id="104" w:name="_Toc120560572"/>
      <w:r>
        <w:t>Background</w:t>
      </w:r>
      <w:bookmarkEnd w:id="95"/>
      <w:bookmarkEnd w:id="96"/>
      <w:bookmarkEnd w:id="97"/>
      <w:bookmarkEnd w:id="98"/>
      <w:bookmarkEnd w:id="99"/>
      <w:bookmarkEnd w:id="100"/>
      <w:bookmarkEnd w:id="101"/>
      <w:bookmarkEnd w:id="102"/>
      <w:bookmarkEnd w:id="103"/>
      <w:bookmarkEnd w:id="104"/>
    </w:p>
    <w:p w14:paraId="45CF685E" w14:textId="77777777" w:rsidR="00C51B0C" w:rsidRDefault="005B57ED" w:rsidP="00C51B0C">
      <w:pPr>
        <w:pStyle w:val="TXTParagraph"/>
      </w:pPr>
      <w:r w:rsidRPr="005B57ED">
        <w:t>This Chapter presents the overview of Financial Literacy and related method for grading</w:t>
      </w:r>
    </w:p>
    <w:p w14:paraId="40E3CB52" w14:textId="77777777" w:rsidR="005B57ED" w:rsidRPr="005B57ED" w:rsidRDefault="005B57ED" w:rsidP="00BD2567">
      <w:pPr>
        <w:pStyle w:val="Heading2"/>
        <w:numPr>
          <w:ilvl w:val="1"/>
          <w:numId w:val="1"/>
        </w:numPr>
        <w:jc w:val="left"/>
      </w:pPr>
      <w:bookmarkStart w:id="105" w:name="_Toc120560573"/>
      <w:r>
        <w:t>Overview of the Financial literacy</w:t>
      </w:r>
      <w:bookmarkEnd w:id="105"/>
    </w:p>
    <w:p w14:paraId="7DFBD536" w14:textId="77777777" w:rsidR="005B57ED" w:rsidRDefault="005B57ED" w:rsidP="005B57ED">
      <w:pPr>
        <w:pStyle w:val="TXTParagraph"/>
      </w:pPr>
      <w:r>
        <w:t xml:space="preserve">Financial literacy refers to the capacity to understand and use various financial disciplines, such as personal financial management, budgeting, and saving, efficiently. In order to achieve financial security, people must become self-sufficient according to financial literacy. </w:t>
      </w:r>
    </w:p>
    <w:p w14:paraId="412F834F" w14:textId="77777777" w:rsidR="005B57ED" w:rsidRDefault="005B57ED" w:rsidP="005B57ED">
      <w:pPr>
        <w:pStyle w:val="TXTParagraph"/>
      </w:pPr>
    </w:p>
    <w:p w14:paraId="56CD4FEE" w14:textId="77777777" w:rsidR="005B57ED" w:rsidRDefault="005B57ED" w:rsidP="005B57ED">
      <w:pPr>
        <w:pStyle w:val="TXTParagraph"/>
      </w:pPr>
      <w:r>
        <w:t xml:space="preserve">Basic </w:t>
      </w:r>
      <w:r w:rsidR="00495C22">
        <w:t>financial</w:t>
      </w:r>
      <w:r>
        <w:t xml:space="preserve"> management </w:t>
      </w:r>
      <w:r w:rsidR="00495C22">
        <w:t xml:space="preserve">skill </w:t>
      </w:r>
      <w:r>
        <w:t xml:space="preserve">includes: </w:t>
      </w:r>
    </w:p>
    <w:p w14:paraId="1D803C53" w14:textId="77777777" w:rsidR="005B57ED" w:rsidRDefault="005B57ED" w:rsidP="005B57ED">
      <w:pPr>
        <w:pStyle w:val="TXTParagraph"/>
      </w:pPr>
    </w:p>
    <w:p w14:paraId="5B96EDFA" w14:textId="77777777" w:rsidR="005B57ED" w:rsidRDefault="005B57ED" w:rsidP="005B57ED">
      <w:pPr>
        <w:pStyle w:val="TXTParagraph"/>
      </w:pPr>
      <w:r>
        <w:t xml:space="preserve">Earning - Your income, or the money that you earn from a job, business, tips, investments, etc. </w:t>
      </w:r>
    </w:p>
    <w:p w14:paraId="48348801" w14:textId="77777777" w:rsidR="005B57ED" w:rsidRDefault="005B57ED" w:rsidP="005B57ED">
      <w:pPr>
        <w:pStyle w:val="TXTParagraph"/>
      </w:pPr>
    </w:p>
    <w:p w14:paraId="225275B1" w14:textId="77777777" w:rsidR="005B57ED" w:rsidRDefault="005B57ED" w:rsidP="005B57ED">
      <w:pPr>
        <w:pStyle w:val="TXTParagraph"/>
      </w:pPr>
      <w:r>
        <w:t xml:space="preserve">Spending - Your expenses, or the money that you spend on your needs (food, utilities, etc.) and your wants (eating out, vacations, etc.) </w:t>
      </w:r>
    </w:p>
    <w:p w14:paraId="5079CD48" w14:textId="77777777" w:rsidR="005B57ED" w:rsidRDefault="005B57ED" w:rsidP="005B57ED">
      <w:pPr>
        <w:pStyle w:val="TXTParagraph"/>
      </w:pPr>
    </w:p>
    <w:p w14:paraId="6BC53605" w14:textId="77777777" w:rsidR="005B57ED" w:rsidRDefault="005B57ED" w:rsidP="005B57ED">
      <w:pPr>
        <w:pStyle w:val="TXTParagraph"/>
      </w:pPr>
      <w:r>
        <w:t xml:space="preserve">Saving - Money set aside for the future, or a portion of earnings that you park away to use later instead of spending it now. </w:t>
      </w:r>
    </w:p>
    <w:p w14:paraId="07B6491E" w14:textId="77777777" w:rsidR="005B57ED" w:rsidRDefault="005B57ED" w:rsidP="005B57ED">
      <w:pPr>
        <w:pStyle w:val="TXTParagraph"/>
      </w:pPr>
    </w:p>
    <w:p w14:paraId="771FBB91" w14:textId="77777777" w:rsidR="005B57ED" w:rsidRDefault="005B57ED" w:rsidP="005B57ED">
      <w:pPr>
        <w:pStyle w:val="TXTParagraph"/>
      </w:pPr>
      <w:r>
        <w:t>Investing - An action you take with your money to make it grow. Popular investment options are Stocks, Bonds, Real Estate and Mutual Funds.</w:t>
      </w:r>
    </w:p>
    <w:p w14:paraId="176BA84F" w14:textId="77777777" w:rsidR="005B57ED" w:rsidRDefault="005B57ED" w:rsidP="005B57ED">
      <w:pPr>
        <w:pStyle w:val="TXTParagraph"/>
        <w:ind w:firstLine="0"/>
      </w:pPr>
    </w:p>
    <w:p w14:paraId="18249147" w14:textId="77777777" w:rsidR="005B57ED" w:rsidRDefault="005B57ED" w:rsidP="005B57ED">
      <w:pPr>
        <w:pStyle w:val="TXTParagraph"/>
        <w:ind w:firstLine="0"/>
      </w:pPr>
    </w:p>
    <w:p w14:paraId="4DE61B92" w14:textId="77777777" w:rsidR="005B57ED" w:rsidRDefault="005B57ED" w:rsidP="005B57ED">
      <w:pPr>
        <w:pStyle w:val="TXTParagraph"/>
        <w:ind w:firstLine="0"/>
      </w:pPr>
    </w:p>
    <w:p w14:paraId="0FBC9485" w14:textId="77777777" w:rsidR="005B57ED" w:rsidRDefault="005B57ED" w:rsidP="005B57ED">
      <w:pPr>
        <w:pStyle w:val="TXTParagraph"/>
        <w:ind w:firstLine="0"/>
      </w:pPr>
    </w:p>
    <w:p w14:paraId="509A7C0C" w14:textId="77777777" w:rsidR="005B57ED" w:rsidRDefault="005B57ED" w:rsidP="005B57ED">
      <w:pPr>
        <w:pStyle w:val="TXTParagraph"/>
        <w:ind w:firstLine="0"/>
      </w:pPr>
    </w:p>
    <w:p w14:paraId="5195A802" w14:textId="77777777" w:rsidR="005B57ED" w:rsidRDefault="005B57ED" w:rsidP="005B57ED">
      <w:pPr>
        <w:pStyle w:val="TXTParagraph"/>
        <w:ind w:firstLine="0"/>
      </w:pPr>
    </w:p>
    <w:p w14:paraId="755B31C9" w14:textId="77777777" w:rsidR="005B57ED" w:rsidRPr="005B57ED" w:rsidRDefault="005B57ED" w:rsidP="005B57ED">
      <w:pPr>
        <w:pStyle w:val="TXTParagraph"/>
        <w:numPr>
          <w:ilvl w:val="1"/>
          <w:numId w:val="1"/>
        </w:numPr>
        <w:rPr>
          <w:b/>
          <w:bCs/>
        </w:rPr>
      </w:pPr>
      <w:r w:rsidRPr="005B57ED">
        <w:rPr>
          <w:b/>
          <w:bCs/>
        </w:rPr>
        <w:lastRenderedPageBreak/>
        <w:t>Money Index</w:t>
      </w:r>
    </w:p>
    <w:p w14:paraId="4691DCC9" w14:textId="77777777" w:rsidR="005B57ED" w:rsidRDefault="005B57ED" w:rsidP="005B57ED">
      <w:pPr>
        <w:pStyle w:val="TXTParagraph"/>
        <w:ind w:left="576"/>
      </w:pPr>
      <w:r>
        <w:t xml:space="preserve">Money Index is a financial indicator divided into 4 ratios. </w:t>
      </w:r>
    </w:p>
    <w:p w14:paraId="64CFF318" w14:textId="77777777" w:rsidR="00685E74" w:rsidRDefault="00685E74" w:rsidP="00685E74">
      <w:pPr>
        <w:pStyle w:val="TXTParagraph"/>
        <w:numPr>
          <w:ilvl w:val="0"/>
          <w:numId w:val="33"/>
        </w:numPr>
      </w:pPr>
      <w:r>
        <w:t>Financial issues</w:t>
      </w:r>
    </w:p>
    <w:p w14:paraId="18ADC506" w14:textId="77777777" w:rsidR="00943409" w:rsidRDefault="00943409" w:rsidP="00943409">
      <w:pPr>
        <w:pStyle w:val="TXTParagraph"/>
        <w:numPr>
          <w:ilvl w:val="0"/>
          <w:numId w:val="32"/>
        </w:numPr>
      </w:pPr>
      <w:r>
        <w:t>How well do you accumulate wealth?</w:t>
      </w:r>
    </w:p>
    <w:p w14:paraId="5D6C40D5" w14:textId="77777777" w:rsidR="00943409" w:rsidRDefault="00943409" w:rsidP="00943409">
      <w:pPr>
        <w:pStyle w:val="TXTParagraph"/>
        <w:numPr>
          <w:ilvl w:val="0"/>
          <w:numId w:val="32"/>
        </w:numPr>
      </w:pPr>
      <w:r>
        <w:t>Do we have too much debt</w:t>
      </w:r>
      <w:r w:rsidR="00685E74">
        <w:t>?</w:t>
      </w:r>
    </w:p>
    <w:p w14:paraId="1D001A6D" w14:textId="77777777" w:rsidR="00685E74" w:rsidRDefault="00685E74" w:rsidP="00943409">
      <w:pPr>
        <w:pStyle w:val="TXTParagraph"/>
        <w:numPr>
          <w:ilvl w:val="0"/>
          <w:numId w:val="32"/>
        </w:numPr>
      </w:pPr>
      <w:r>
        <w:t>If income is lost, how long do we still have money to use?</w:t>
      </w:r>
    </w:p>
    <w:p w14:paraId="2802826B" w14:textId="77777777" w:rsidR="00685E74" w:rsidRDefault="00685E74" w:rsidP="00943409">
      <w:pPr>
        <w:pStyle w:val="TXTParagraph"/>
        <w:numPr>
          <w:ilvl w:val="0"/>
          <w:numId w:val="32"/>
        </w:numPr>
      </w:pPr>
      <w:r>
        <w:t>Each year we get richer or poorer?</w:t>
      </w:r>
    </w:p>
    <w:p w14:paraId="03520CE7" w14:textId="77777777" w:rsidR="005B57ED" w:rsidRDefault="0031435E" w:rsidP="00FF654E">
      <w:pPr>
        <w:pStyle w:val="TXTParagraph"/>
        <w:ind w:left="576"/>
        <w:jc w:val="center"/>
      </w:pPr>
      <w:r>
        <w:rPr>
          <w:noProof/>
        </w:rPr>
        <w:drawing>
          <wp:inline distT="0" distB="0" distL="0" distR="0" wp14:anchorId="061EF4A8" wp14:editId="6C9C7B5D">
            <wp:extent cx="3803075" cy="2141220"/>
            <wp:effectExtent l="0" t="0" r="6985" b="0"/>
            <wp:docPr id="5" name="Picture 5"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able&#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23148" cy="2152522"/>
                    </a:xfrm>
                    <a:prstGeom prst="rect">
                      <a:avLst/>
                    </a:prstGeom>
                    <a:noFill/>
                    <a:ln>
                      <a:noFill/>
                    </a:ln>
                  </pic:spPr>
                </pic:pic>
              </a:graphicData>
            </a:graphic>
          </wp:inline>
        </w:drawing>
      </w:r>
    </w:p>
    <w:p w14:paraId="7DC5BF13" w14:textId="77777777" w:rsidR="00685E74" w:rsidRDefault="00685E74" w:rsidP="00FF654E">
      <w:pPr>
        <w:pStyle w:val="TXTParagraph"/>
        <w:ind w:left="576"/>
        <w:jc w:val="center"/>
      </w:pPr>
      <w:r>
        <w:t>Figure 2.1 Good financial health</w:t>
      </w:r>
    </w:p>
    <w:p w14:paraId="26402ED9" w14:textId="77777777" w:rsidR="00943409" w:rsidRDefault="00943409" w:rsidP="00FF654E">
      <w:pPr>
        <w:pStyle w:val="TXTParagraph"/>
        <w:ind w:left="576"/>
        <w:jc w:val="center"/>
      </w:pPr>
      <w:r w:rsidRPr="00943409">
        <w:rPr>
          <w:noProof/>
        </w:rPr>
        <w:drawing>
          <wp:inline distT="0" distB="0" distL="0" distR="0" wp14:anchorId="4A3590AD" wp14:editId="03FC1A4A">
            <wp:extent cx="3745664" cy="1946333"/>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3805"/>
                    <a:stretch/>
                  </pic:blipFill>
                  <pic:spPr bwMode="auto">
                    <a:xfrm>
                      <a:off x="0" y="0"/>
                      <a:ext cx="3758185" cy="1952839"/>
                    </a:xfrm>
                    <a:prstGeom prst="rect">
                      <a:avLst/>
                    </a:prstGeom>
                    <a:ln>
                      <a:noFill/>
                    </a:ln>
                    <a:extLst>
                      <a:ext uri="{53640926-AAD7-44D8-BBD7-CCE9431645EC}">
                        <a14:shadowObscured xmlns:a14="http://schemas.microsoft.com/office/drawing/2010/main"/>
                      </a:ext>
                    </a:extLst>
                  </pic:spPr>
                </pic:pic>
              </a:graphicData>
            </a:graphic>
          </wp:inline>
        </w:drawing>
      </w:r>
    </w:p>
    <w:p w14:paraId="0751F774" w14:textId="5CC0AEA7" w:rsidR="0031435E" w:rsidRDefault="0031435E" w:rsidP="0031435E">
      <w:pPr>
        <w:pStyle w:val="TXTParagraph"/>
        <w:ind w:left="576" w:firstLine="144"/>
        <w:jc w:val="center"/>
      </w:pPr>
      <w:r>
        <w:t>Figure 2.</w:t>
      </w:r>
      <w:r w:rsidR="00685E74">
        <w:t>2</w:t>
      </w:r>
      <w:r>
        <w:t xml:space="preserve"> </w:t>
      </w:r>
      <w:r w:rsidR="00F772A1">
        <w:t xml:space="preserve">Ratio of </w:t>
      </w:r>
      <w:r>
        <w:t xml:space="preserve">Money Index </w:t>
      </w:r>
      <w:r w:rsidR="007C2CFA">
        <w:t xml:space="preserve"> </w:t>
      </w:r>
    </w:p>
    <w:p w14:paraId="6E8ECE97" w14:textId="77777777" w:rsidR="0031435E" w:rsidRDefault="0031435E" w:rsidP="005B57ED">
      <w:pPr>
        <w:pStyle w:val="TXTParagraph"/>
        <w:ind w:left="576"/>
      </w:pPr>
    </w:p>
    <w:p w14:paraId="7798728F" w14:textId="77777777" w:rsidR="005B57ED" w:rsidRPr="00F772A1" w:rsidRDefault="005B57ED" w:rsidP="005B57ED">
      <w:pPr>
        <w:pStyle w:val="TXTParagraph"/>
        <w:ind w:left="576"/>
        <w:rPr>
          <w:b/>
          <w:bCs/>
        </w:rPr>
      </w:pPr>
      <w:r w:rsidRPr="00F772A1">
        <w:rPr>
          <w:b/>
          <w:bCs/>
        </w:rPr>
        <w:t xml:space="preserve">2.2.1 Saving Ratio </w:t>
      </w:r>
    </w:p>
    <w:p w14:paraId="2E6FD3F5" w14:textId="77777777" w:rsidR="005B57ED" w:rsidRDefault="005B57ED" w:rsidP="005B57ED">
      <w:pPr>
        <w:pStyle w:val="TXTParagraph"/>
        <w:ind w:left="576"/>
      </w:pPr>
    </w:p>
    <w:p w14:paraId="13232929" w14:textId="77777777" w:rsidR="005B57ED" w:rsidRDefault="005B57ED" w:rsidP="005B57ED">
      <w:pPr>
        <w:pStyle w:val="TXTParagraph"/>
        <w:ind w:left="576"/>
      </w:pPr>
      <w:r>
        <w:t xml:space="preserve">It is a ratio that indicates a person's ability to accumulate money each month, which reflects their readiness to take risks and the opportunity to become wealthy in the future, which in this ratio should be greater than or equal to 10%.  </w:t>
      </w:r>
    </w:p>
    <w:p w14:paraId="46EEC47D" w14:textId="77777777" w:rsidR="005B57ED" w:rsidRDefault="005B57ED" w:rsidP="005B57ED">
      <w:pPr>
        <w:pStyle w:val="TXTParagraph"/>
        <w:ind w:left="576"/>
      </w:pPr>
    </w:p>
    <w:p w14:paraId="50F4CAE6" w14:textId="77777777" w:rsidR="005B57ED" w:rsidRPr="00F772A1" w:rsidRDefault="005B57ED" w:rsidP="00BD2567">
      <w:pPr>
        <w:pStyle w:val="TXTParagraph"/>
        <w:ind w:left="576"/>
        <w:jc w:val="left"/>
        <w:rPr>
          <w:b/>
          <w:bCs/>
        </w:rPr>
      </w:pPr>
      <w:r w:rsidRPr="00F772A1">
        <w:rPr>
          <w:b/>
          <w:bCs/>
        </w:rPr>
        <w:lastRenderedPageBreak/>
        <w:t xml:space="preserve">2.2.2 Debt Service Ratio </w:t>
      </w:r>
    </w:p>
    <w:p w14:paraId="5A18AB13" w14:textId="77777777" w:rsidR="005B57ED" w:rsidRDefault="005B57ED" w:rsidP="005B57ED">
      <w:pPr>
        <w:pStyle w:val="TXTParagraph"/>
        <w:ind w:left="576"/>
      </w:pPr>
    </w:p>
    <w:p w14:paraId="7F67E9B7" w14:textId="77777777" w:rsidR="005B57ED" w:rsidRDefault="005B57ED" w:rsidP="005B57ED">
      <w:pPr>
        <w:pStyle w:val="TXTParagraph"/>
        <w:ind w:left="576"/>
      </w:pPr>
      <w:r>
        <w:t xml:space="preserve">It is a ratio that indicates whether the debt burden incurred by a person is at an excessive level or exceeding the ability to pay installments, which should not exceed 50% of the debt to income (in case of home and car debt), and there should be no proportion of consumption debt to income exceeding 15%. </w:t>
      </w:r>
    </w:p>
    <w:p w14:paraId="507E0E4F" w14:textId="77777777" w:rsidR="005B57ED" w:rsidRDefault="005B57ED" w:rsidP="005B57ED">
      <w:pPr>
        <w:pStyle w:val="TXTParagraph"/>
        <w:ind w:left="576"/>
      </w:pPr>
    </w:p>
    <w:p w14:paraId="0EF7DE38" w14:textId="77777777" w:rsidR="005B57ED" w:rsidRPr="00F772A1" w:rsidRDefault="005B57ED" w:rsidP="005B57ED">
      <w:pPr>
        <w:pStyle w:val="TXTParagraph"/>
        <w:ind w:left="576"/>
        <w:rPr>
          <w:b/>
          <w:bCs/>
        </w:rPr>
      </w:pPr>
      <w:r w:rsidRPr="00F772A1">
        <w:rPr>
          <w:b/>
          <w:bCs/>
        </w:rPr>
        <w:t xml:space="preserve">2.2.3 Emergency Fund Ratio </w:t>
      </w:r>
    </w:p>
    <w:p w14:paraId="5614C4F0" w14:textId="77777777" w:rsidR="005B57ED" w:rsidRDefault="005B57ED" w:rsidP="005B57ED">
      <w:pPr>
        <w:pStyle w:val="TXTParagraph"/>
        <w:ind w:left="576"/>
      </w:pPr>
    </w:p>
    <w:p w14:paraId="75D406AC" w14:textId="77777777" w:rsidR="005B57ED" w:rsidRDefault="005B57ED" w:rsidP="005B57ED">
      <w:pPr>
        <w:pStyle w:val="TXTParagraph"/>
        <w:ind w:left="576"/>
      </w:pPr>
      <w:r>
        <w:t xml:space="preserve">It is a ratio that tells of the ability to take risks in case of decrease or loss, how many months can you still spend on a normal daily basis if income is lost. For the reserve ratio, it should be more than or as much as 6. up to 12 (months) </w:t>
      </w:r>
    </w:p>
    <w:p w14:paraId="6210EC5E" w14:textId="77777777" w:rsidR="00F772A1" w:rsidRDefault="00F772A1" w:rsidP="00FF654E">
      <w:pPr>
        <w:pStyle w:val="TXTParagraph"/>
        <w:ind w:firstLine="0"/>
      </w:pPr>
    </w:p>
    <w:p w14:paraId="3E48C3F7" w14:textId="77777777" w:rsidR="005B57ED" w:rsidRPr="00FF654E" w:rsidRDefault="005B57ED" w:rsidP="00FF654E">
      <w:pPr>
        <w:pStyle w:val="TXTParagraph"/>
        <w:ind w:left="576"/>
        <w:rPr>
          <w:b/>
          <w:bCs/>
        </w:rPr>
      </w:pPr>
      <w:r w:rsidRPr="00F772A1">
        <w:rPr>
          <w:b/>
          <w:bCs/>
        </w:rPr>
        <w:t xml:space="preserve">2.2.4 Net Worth </w:t>
      </w:r>
    </w:p>
    <w:p w14:paraId="0892B134" w14:textId="77777777" w:rsidR="005B57ED" w:rsidRDefault="005B57ED" w:rsidP="00F772A1">
      <w:pPr>
        <w:pStyle w:val="TXTParagraph"/>
        <w:ind w:left="720" w:firstLine="576"/>
      </w:pPr>
      <w:r>
        <w:t>It is a measure of the net asset volume, how much debt-free assets we have. Over the course of the period of earning a living income. What's more between assets and liabilities, preferably with a positive wealth status(+)</w:t>
      </w:r>
      <w:r w:rsidR="00F772A1">
        <w:t>.</w:t>
      </w:r>
    </w:p>
    <w:p w14:paraId="7EA4BC87" w14:textId="77777777" w:rsidR="004B0300" w:rsidRDefault="004B0300" w:rsidP="00FF654E">
      <w:pPr>
        <w:pStyle w:val="TXTParagraph"/>
        <w:ind w:firstLine="0"/>
      </w:pPr>
    </w:p>
    <w:p w14:paraId="10E1806E" w14:textId="77777777" w:rsidR="005B57ED" w:rsidRPr="004B0300" w:rsidRDefault="005B57ED" w:rsidP="005B57ED">
      <w:pPr>
        <w:pStyle w:val="TXTParagraph"/>
        <w:numPr>
          <w:ilvl w:val="1"/>
          <w:numId w:val="1"/>
        </w:numPr>
        <w:rPr>
          <w:b/>
          <w:bCs/>
        </w:rPr>
      </w:pPr>
      <w:r w:rsidRPr="004B0300">
        <w:rPr>
          <w:b/>
          <w:bCs/>
        </w:rPr>
        <w:t>Six Jars Saving Method</w:t>
      </w:r>
    </w:p>
    <w:p w14:paraId="3608B954" w14:textId="77777777" w:rsidR="005B57ED" w:rsidRDefault="004B0300" w:rsidP="004B0300">
      <w:pPr>
        <w:pStyle w:val="TXTParagraph"/>
        <w:ind w:left="576" w:firstLine="144"/>
      </w:pPr>
      <w:r w:rsidRPr="004B0300">
        <w:t>6 JARS was invented by T Harv Eker, a global investment finance speaker and thinker. Owner of the book Secrets of the Millionaire Mind</w:t>
      </w:r>
      <w:r w:rsidR="001A7CEA">
        <w:t xml:space="preserve">. </w:t>
      </w:r>
      <w:r w:rsidRPr="004B0300">
        <w:t>The main principle of SIX JARS is to divide all monthly income into 6 parts, drop them into jars or jars. Each section is kept for different purposes.</w:t>
      </w:r>
    </w:p>
    <w:p w14:paraId="07BA9C4B" w14:textId="77777777" w:rsidR="004B0300" w:rsidRDefault="004B0300" w:rsidP="004B0300">
      <w:pPr>
        <w:pStyle w:val="TXTParagraph"/>
        <w:ind w:left="576" w:firstLine="144"/>
      </w:pPr>
    </w:p>
    <w:p w14:paraId="1D0A9562" w14:textId="77777777" w:rsidR="004B0300" w:rsidRDefault="004B0300" w:rsidP="004B0300">
      <w:pPr>
        <w:pStyle w:val="TXTParagraph"/>
        <w:ind w:left="576" w:firstLine="144"/>
      </w:pPr>
      <w:r w:rsidRPr="004B0300">
        <w:t>The six jar method is a money management technique that will help you keep track of your budget.</w:t>
      </w:r>
      <w:r>
        <w:t xml:space="preserve"> </w:t>
      </w:r>
    </w:p>
    <w:p w14:paraId="3A11838E" w14:textId="77777777" w:rsidR="004B0300" w:rsidRDefault="004B0300" w:rsidP="004B0300">
      <w:pPr>
        <w:pStyle w:val="TXTParagraph"/>
        <w:ind w:left="576" w:firstLine="144"/>
      </w:pPr>
    </w:p>
    <w:p w14:paraId="4CF0A5D8" w14:textId="77777777" w:rsidR="004B0300" w:rsidRDefault="004B0300" w:rsidP="004B0300">
      <w:pPr>
        <w:pStyle w:val="TXTParagraph"/>
        <w:ind w:left="576" w:firstLine="144"/>
      </w:pPr>
      <w:r>
        <w:rPr>
          <w:noProof/>
        </w:rPr>
        <w:lastRenderedPageBreak/>
        <w:drawing>
          <wp:inline distT="0" distB="0" distL="0" distR="0" wp14:anchorId="79892966" wp14:editId="1E0627D1">
            <wp:extent cx="4518660" cy="1393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5468" cy="1398282"/>
                    </a:xfrm>
                    <a:prstGeom prst="rect">
                      <a:avLst/>
                    </a:prstGeom>
                    <a:noFill/>
                    <a:ln>
                      <a:noFill/>
                    </a:ln>
                  </pic:spPr>
                </pic:pic>
              </a:graphicData>
            </a:graphic>
          </wp:inline>
        </w:drawing>
      </w:r>
    </w:p>
    <w:p w14:paraId="47171F58" w14:textId="77777777" w:rsidR="00B049A2" w:rsidRDefault="00B049A2" w:rsidP="0031435E">
      <w:pPr>
        <w:pStyle w:val="TXTParagraph"/>
        <w:ind w:left="576" w:firstLine="144"/>
        <w:jc w:val="center"/>
      </w:pPr>
      <w:r>
        <w:t>Figure 2.</w:t>
      </w:r>
      <w:r w:rsidR="00685E74">
        <w:t>3</w:t>
      </w:r>
      <w:r>
        <w:t xml:space="preserve"> Six Jars saving technique</w:t>
      </w:r>
    </w:p>
    <w:p w14:paraId="5D1A3E92" w14:textId="77777777" w:rsidR="004B0300" w:rsidRDefault="004B0300" w:rsidP="004B0300">
      <w:pPr>
        <w:pStyle w:val="TXTParagraph"/>
        <w:ind w:left="576" w:firstLine="144"/>
      </w:pPr>
    </w:p>
    <w:p w14:paraId="52DF4B71" w14:textId="77777777" w:rsidR="004B0300" w:rsidRDefault="004B0300" w:rsidP="004B0300">
      <w:pPr>
        <w:pStyle w:val="TXTParagraph"/>
        <w:ind w:left="576" w:firstLine="144"/>
      </w:pPr>
      <w:r w:rsidRPr="004B0300">
        <w:t>The savings principle of 6 Jars is to divide the money received each month into 6 jars according to various purposes.</w:t>
      </w:r>
    </w:p>
    <w:p w14:paraId="5B5E172D" w14:textId="77777777" w:rsidR="004B0300" w:rsidRDefault="004B0300" w:rsidP="004B0300">
      <w:pPr>
        <w:pStyle w:val="TXTParagraph"/>
        <w:ind w:left="576" w:firstLine="144"/>
      </w:pPr>
    </w:p>
    <w:p w14:paraId="43ABED1E" w14:textId="77777777" w:rsidR="004B0300" w:rsidRPr="001A7CEA" w:rsidRDefault="004B0300" w:rsidP="004B0300">
      <w:pPr>
        <w:pStyle w:val="TXTParagraph"/>
        <w:ind w:left="576" w:firstLine="144"/>
        <w:rPr>
          <w:b/>
          <w:bCs/>
        </w:rPr>
      </w:pPr>
      <w:r w:rsidRPr="001A7CEA">
        <w:rPr>
          <w:b/>
          <w:bCs/>
        </w:rPr>
        <w:t xml:space="preserve">First Jar Daily Expenditure Necessities Accounts (NEC – 50%) </w:t>
      </w:r>
    </w:p>
    <w:p w14:paraId="35B47496" w14:textId="77777777" w:rsidR="004B0300" w:rsidRDefault="004B0300" w:rsidP="004B0300">
      <w:pPr>
        <w:pStyle w:val="TXTParagraph"/>
        <w:ind w:left="576" w:firstLine="144"/>
      </w:pPr>
    </w:p>
    <w:p w14:paraId="66E96C6A" w14:textId="77777777" w:rsidR="004B0300" w:rsidRDefault="004B0300" w:rsidP="00FF654E">
      <w:pPr>
        <w:pStyle w:val="TXTParagraph"/>
        <w:ind w:left="576" w:firstLine="144"/>
      </w:pPr>
      <w:r>
        <w:t xml:space="preserve">The first dozen is the 'essential dozen'. To determine which part of the cost we're going to pick up from these dozens, judge by "if not, it's definitely hard," such as electricity, food, or electricity bills, not paying for it, lying sweaty, or, some might say, cosmetics are necessary. This is for some people, and each necessity is not the same. </w:t>
      </w:r>
    </w:p>
    <w:p w14:paraId="23F11B1E" w14:textId="77777777" w:rsidR="004B0300" w:rsidRPr="001A7CEA" w:rsidRDefault="004B0300" w:rsidP="004B0300">
      <w:pPr>
        <w:pStyle w:val="TXTParagraph"/>
        <w:ind w:left="576" w:firstLine="144"/>
        <w:rPr>
          <w:b/>
          <w:bCs/>
        </w:rPr>
      </w:pPr>
      <w:r w:rsidRPr="001A7CEA">
        <w:rPr>
          <w:b/>
          <w:bCs/>
        </w:rPr>
        <w:t xml:space="preserve">Two jars reward themselves Play Account (PLY- 10%). </w:t>
      </w:r>
    </w:p>
    <w:p w14:paraId="73AA03FE" w14:textId="77777777" w:rsidR="004B0300" w:rsidRDefault="004B0300" w:rsidP="004B0300">
      <w:pPr>
        <w:pStyle w:val="TXTParagraph"/>
        <w:ind w:left="576" w:firstLine="144"/>
      </w:pPr>
    </w:p>
    <w:p w14:paraId="5C682D05" w14:textId="77777777" w:rsidR="004B0300" w:rsidRDefault="004B0300" w:rsidP="004B0300">
      <w:pPr>
        <w:pStyle w:val="TXTParagraph"/>
        <w:ind w:left="576" w:firstLine="144"/>
      </w:pPr>
      <w:r>
        <w:t xml:space="preserve">T Harv Eker believes that to be financially independent, your soul must be happy. The whole purpose of this story is to create happiness for yourself. Use a play account for everything your heart desires, but don't use this account for anything other than fun. </w:t>
      </w:r>
    </w:p>
    <w:p w14:paraId="2393FB80" w14:textId="77777777" w:rsidR="004B0300" w:rsidRDefault="004B0300" w:rsidP="004B0300">
      <w:pPr>
        <w:pStyle w:val="TXTParagraph"/>
        <w:ind w:left="576" w:firstLine="144"/>
      </w:pPr>
    </w:p>
    <w:p w14:paraId="7F241970" w14:textId="77777777" w:rsidR="004B0300" w:rsidRPr="001A7CEA" w:rsidRDefault="004B0300" w:rsidP="004B0300">
      <w:pPr>
        <w:pStyle w:val="TXTParagraph"/>
        <w:ind w:left="576" w:firstLine="144"/>
        <w:rPr>
          <w:b/>
          <w:bCs/>
        </w:rPr>
      </w:pPr>
      <w:r w:rsidRPr="001A7CEA">
        <w:rPr>
          <w:b/>
          <w:bCs/>
        </w:rPr>
        <w:t xml:space="preserve">Three-stakes Financial Freedom Account (FFA – 10%) </w:t>
      </w:r>
    </w:p>
    <w:p w14:paraId="26F0E9E1" w14:textId="77777777" w:rsidR="004B0300" w:rsidRDefault="004B0300" w:rsidP="004B0300">
      <w:pPr>
        <w:pStyle w:val="TXTParagraph"/>
        <w:ind w:left="576" w:firstLine="144"/>
      </w:pPr>
    </w:p>
    <w:p w14:paraId="034930E3" w14:textId="77777777" w:rsidR="004B0300" w:rsidRDefault="004B0300" w:rsidP="004B0300">
      <w:pPr>
        <w:pStyle w:val="TXTParagraph"/>
        <w:ind w:left="576" w:firstLine="144"/>
      </w:pPr>
      <w:r>
        <w:t xml:space="preserve">This jar is your ticket to financial freedom that will eventually make you rich. The money you put into this jar is only used for investment and passive income. You will not be allowed to spend this amount of money. The only time you are allowed to spend this money is when you are financially independent. You are </w:t>
      </w:r>
      <w:r>
        <w:lastRenderedPageBreak/>
        <w:t xml:space="preserve">financially independent when you make the annual income you need without work, and even then you are only allowed to use your returns. </w:t>
      </w:r>
    </w:p>
    <w:p w14:paraId="29E52745" w14:textId="77777777" w:rsidR="00DB434A" w:rsidRDefault="00DB434A" w:rsidP="00FF654E">
      <w:pPr>
        <w:pStyle w:val="TXTParagraph"/>
        <w:ind w:firstLine="0"/>
      </w:pPr>
    </w:p>
    <w:p w14:paraId="57203B63" w14:textId="77777777" w:rsidR="004B0300" w:rsidRPr="001A7CEA" w:rsidRDefault="004B0300" w:rsidP="004B0300">
      <w:pPr>
        <w:pStyle w:val="TXTParagraph"/>
        <w:ind w:left="576" w:firstLine="144"/>
        <w:rPr>
          <w:b/>
          <w:bCs/>
        </w:rPr>
      </w:pPr>
      <w:r w:rsidRPr="001A7CEA">
        <w:rPr>
          <w:b/>
          <w:bCs/>
        </w:rPr>
        <w:t xml:space="preserve">Jar Four Education Education Account (EDU – 10%) </w:t>
      </w:r>
    </w:p>
    <w:p w14:paraId="0A933416" w14:textId="77777777" w:rsidR="004B0300" w:rsidRDefault="004B0300" w:rsidP="004B0300">
      <w:pPr>
        <w:pStyle w:val="TXTParagraph"/>
        <w:ind w:left="576" w:firstLine="144"/>
      </w:pPr>
    </w:p>
    <w:p w14:paraId="4C41F1C7" w14:textId="77777777" w:rsidR="004B0300" w:rsidRDefault="004B0300" w:rsidP="004B0300">
      <w:pPr>
        <w:pStyle w:val="TXTParagraph"/>
        <w:ind w:left="576" w:firstLine="144"/>
      </w:pPr>
      <w:r>
        <w:t xml:space="preserve">This jar is to sharpen your saw. Successful people all have in common that they sharpen their saw (their brain). Investing in yourself is the best value. Because this money will increase skills. Developing various knowledge, which the younger children may collect this amount to apply for a baking lesson. Learn to sing, learn to dance, etc. We will collect this amount for 10% of the total income. </w:t>
      </w:r>
    </w:p>
    <w:p w14:paraId="18E54B91" w14:textId="77777777" w:rsidR="004B0300" w:rsidRDefault="004B0300" w:rsidP="004B0300">
      <w:pPr>
        <w:pStyle w:val="TXTParagraph"/>
        <w:ind w:left="576" w:firstLine="144"/>
      </w:pPr>
    </w:p>
    <w:p w14:paraId="2F90BF36" w14:textId="77777777" w:rsidR="004B0300" w:rsidRPr="001A7CEA" w:rsidRDefault="004B0300" w:rsidP="004B0300">
      <w:pPr>
        <w:pStyle w:val="TXTParagraph"/>
        <w:ind w:left="576" w:firstLine="144"/>
        <w:rPr>
          <w:b/>
          <w:bCs/>
        </w:rPr>
      </w:pPr>
      <w:r w:rsidRPr="001A7CEA">
        <w:rPr>
          <w:b/>
          <w:bCs/>
        </w:rPr>
        <w:t xml:space="preserve">Five Long-Term Saving For Spending Account (LTS – 10%) </w:t>
      </w:r>
    </w:p>
    <w:p w14:paraId="5F0443AC" w14:textId="77777777" w:rsidR="004B0300" w:rsidRDefault="004B0300" w:rsidP="004B0300">
      <w:pPr>
        <w:pStyle w:val="TXTParagraph"/>
        <w:ind w:left="576" w:firstLine="144"/>
      </w:pPr>
    </w:p>
    <w:p w14:paraId="41A4FB25" w14:textId="77777777" w:rsidR="004B0300" w:rsidRDefault="004B0300" w:rsidP="004B0300">
      <w:pPr>
        <w:pStyle w:val="TXTParagraph"/>
        <w:ind w:left="576" w:firstLine="144"/>
      </w:pPr>
      <w:r>
        <w:t xml:space="preserve">This money is meant to fill </w:t>
      </w:r>
      <w:r w:rsidR="001A7CEA">
        <w:t>your</w:t>
      </w:r>
      <w:r>
        <w:t xml:space="preserve"> dreams, and some people who want to have their own small businesses, such as coffee shops, tree shops, can rely on this money. Without borrowing anyone in debt, which we'll share in this pitcher, it's 10% of the total revenue. </w:t>
      </w:r>
    </w:p>
    <w:p w14:paraId="7143963A" w14:textId="77777777" w:rsidR="001A7CEA" w:rsidRDefault="001A7CEA" w:rsidP="004B0300">
      <w:pPr>
        <w:pStyle w:val="TXTParagraph"/>
        <w:ind w:left="576" w:firstLine="144"/>
      </w:pPr>
    </w:p>
    <w:p w14:paraId="48E71C77" w14:textId="77777777" w:rsidR="004B0300" w:rsidRDefault="004B0300" w:rsidP="004B0300">
      <w:pPr>
        <w:pStyle w:val="TXTParagraph"/>
        <w:ind w:left="576" w:firstLine="144"/>
      </w:pPr>
    </w:p>
    <w:p w14:paraId="653BE28F" w14:textId="77777777" w:rsidR="004B0300" w:rsidRPr="001A7CEA" w:rsidRDefault="004B0300" w:rsidP="004B0300">
      <w:pPr>
        <w:pStyle w:val="TXTParagraph"/>
        <w:ind w:left="576" w:firstLine="144"/>
        <w:rPr>
          <w:b/>
          <w:bCs/>
        </w:rPr>
      </w:pPr>
      <w:r w:rsidRPr="001A7CEA">
        <w:rPr>
          <w:b/>
          <w:bCs/>
        </w:rPr>
        <w:t xml:space="preserve">Six jars of money for sharing Give Account (GIV- 10%) </w:t>
      </w:r>
    </w:p>
    <w:p w14:paraId="456F8647" w14:textId="77777777" w:rsidR="004B0300" w:rsidRDefault="004B0300" w:rsidP="004B0300">
      <w:pPr>
        <w:pStyle w:val="TXTParagraph"/>
        <w:ind w:left="576" w:firstLine="144"/>
      </w:pPr>
    </w:p>
    <w:p w14:paraId="627F3512" w14:textId="77777777" w:rsidR="004B0300" w:rsidRDefault="004B0300" w:rsidP="004B0300">
      <w:pPr>
        <w:pStyle w:val="TXTParagraph"/>
        <w:ind w:left="576" w:firstLine="144"/>
      </w:pPr>
      <w:r>
        <w:t xml:space="preserve">The money in this jar is for </w:t>
      </w:r>
      <w:r w:rsidR="001A7CEA" w:rsidRPr="001A7CEA">
        <w:rPr>
          <w:b/>
          <w:bCs/>
        </w:rPr>
        <w:t>“</w:t>
      </w:r>
      <w:r w:rsidRPr="001A7CEA">
        <w:rPr>
          <w:b/>
          <w:bCs/>
        </w:rPr>
        <w:t>charity</w:t>
      </w:r>
      <w:r w:rsidR="001A7CEA" w:rsidRPr="001A7CEA">
        <w:rPr>
          <w:b/>
          <w:bCs/>
        </w:rPr>
        <w:t>”</w:t>
      </w:r>
      <w:r>
        <w:t xml:space="preserve">.  Use the money to do some good.  Send it to a charity organisation you </w:t>
      </w:r>
      <w:r w:rsidR="001A7CEA">
        <w:t>respect or</w:t>
      </w:r>
      <w:r>
        <w:t xml:space="preserve"> buy some food with it and cook the food for the homeless.  This is up to you.  T. Harv Eker believes that by giving away money, the universe will reward you by giving you back more.  I believe, however, that as long as you are a charity yourself, that you can use this 5% on your own family if you have poverty inside your circle.</w:t>
      </w:r>
    </w:p>
    <w:p w14:paraId="4523E73A" w14:textId="77777777" w:rsidR="004B0300" w:rsidRDefault="004B0300" w:rsidP="001A7CEA">
      <w:pPr>
        <w:pStyle w:val="TXTParagraph"/>
        <w:ind w:firstLine="0"/>
      </w:pPr>
    </w:p>
    <w:p w14:paraId="70FA5B23" w14:textId="77777777" w:rsidR="00EA54E1" w:rsidRDefault="00EA54E1" w:rsidP="001A7CEA">
      <w:pPr>
        <w:pStyle w:val="TXTParagraph"/>
        <w:ind w:firstLine="0"/>
      </w:pPr>
    </w:p>
    <w:p w14:paraId="35020454" w14:textId="77777777" w:rsidR="00EA54E1" w:rsidRDefault="00EA54E1" w:rsidP="001A7CEA">
      <w:pPr>
        <w:pStyle w:val="TXTParagraph"/>
        <w:ind w:firstLine="0"/>
      </w:pPr>
    </w:p>
    <w:p w14:paraId="3FE70A30" w14:textId="77777777" w:rsidR="00EA54E1" w:rsidRDefault="00EA54E1" w:rsidP="001A7CEA">
      <w:pPr>
        <w:pStyle w:val="TXTParagraph"/>
        <w:ind w:firstLine="0"/>
      </w:pPr>
    </w:p>
    <w:p w14:paraId="4715B190" w14:textId="77777777" w:rsidR="00EA54E1" w:rsidRDefault="00EA54E1" w:rsidP="001A7CEA">
      <w:pPr>
        <w:pStyle w:val="TXTParagraph"/>
        <w:ind w:firstLine="0"/>
      </w:pPr>
    </w:p>
    <w:p w14:paraId="0D6A874C" w14:textId="7BEB4D53" w:rsidR="005B57ED" w:rsidRPr="00FF654E" w:rsidRDefault="00EA54E1" w:rsidP="005B57ED">
      <w:pPr>
        <w:pStyle w:val="TXTParagraph"/>
        <w:numPr>
          <w:ilvl w:val="1"/>
          <w:numId w:val="1"/>
        </w:numPr>
        <w:rPr>
          <w:b/>
          <w:bCs/>
        </w:rPr>
      </w:pPr>
      <w:r w:rsidRPr="00EA54E1">
        <w:rPr>
          <w:b/>
          <w:bCs/>
        </w:rPr>
        <w:lastRenderedPageBreak/>
        <w:t xml:space="preserve">Money 101 : </w:t>
      </w:r>
      <w:r w:rsidRPr="00EA54E1">
        <w:rPr>
          <w:b/>
          <w:bCs/>
          <w:cs/>
        </w:rPr>
        <w:t>เริ่มต้นนับหนึ่งสู่ชีวิตการเงินอุดมสุข</w:t>
      </w:r>
    </w:p>
    <w:p w14:paraId="4F8ECCDA" w14:textId="00C0DBDA" w:rsidR="00EA54E1" w:rsidRDefault="00EA54E1" w:rsidP="00EA54E1">
      <w:pPr>
        <w:pStyle w:val="TXTParagraph"/>
        <w:ind w:left="576" w:firstLine="144"/>
      </w:pPr>
      <w:r w:rsidRPr="00EA54E1">
        <w:t>This book will be the first door for anyone interested in finance. and want to start taking control of their own financial future</w:t>
      </w:r>
      <w:r w:rsidRPr="00EA54E1">
        <w:t>. The</w:t>
      </w:r>
      <w:r w:rsidRPr="00EA54E1">
        <w:t xml:space="preserve"> content of the book focuses on covering the main points of the story. "Personal finance" and give the main idea simple principles so readers can get started as soon as they finish each chapter. Rather than delving into complex details</w:t>
      </w:r>
      <w:r>
        <w:t>.</w:t>
      </w:r>
    </w:p>
    <w:p w14:paraId="6D1F1C72" w14:textId="77777777" w:rsidR="001A7CEA" w:rsidRDefault="001A7CEA" w:rsidP="004B0300">
      <w:pPr>
        <w:pStyle w:val="TXTParagraph"/>
        <w:ind w:left="576" w:firstLine="144"/>
      </w:pPr>
    </w:p>
    <w:p w14:paraId="5D934031" w14:textId="77777777" w:rsidR="004B0300" w:rsidRPr="00FF654E" w:rsidRDefault="004B0300" w:rsidP="001A7CEA">
      <w:pPr>
        <w:pStyle w:val="TXTParagraph"/>
        <w:numPr>
          <w:ilvl w:val="3"/>
          <w:numId w:val="1"/>
        </w:numPr>
        <w:rPr>
          <w:b/>
          <w:bCs/>
        </w:rPr>
      </w:pPr>
      <w:r w:rsidRPr="00FF654E">
        <w:rPr>
          <w:b/>
          <w:bCs/>
        </w:rPr>
        <w:t>Financial plan with 3 Baskets Saving</w:t>
      </w:r>
    </w:p>
    <w:p w14:paraId="75127E86" w14:textId="77777777" w:rsidR="004B0300" w:rsidRPr="00FF654E" w:rsidRDefault="004B0300" w:rsidP="00710E2F">
      <w:pPr>
        <w:pStyle w:val="TXTParagraph"/>
        <w:numPr>
          <w:ilvl w:val="0"/>
          <w:numId w:val="13"/>
        </w:numPr>
        <w:rPr>
          <w:b/>
          <w:bCs/>
        </w:rPr>
      </w:pPr>
      <w:r w:rsidRPr="00FF654E">
        <w:rPr>
          <w:b/>
          <w:bCs/>
        </w:rPr>
        <w:t xml:space="preserve">Emergency Basket </w:t>
      </w:r>
    </w:p>
    <w:p w14:paraId="618CDC01" w14:textId="77777777" w:rsidR="004B0300" w:rsidRDefault="004B0300" w:rsidP="004B0300">
      <w:pPr>
        <w:pStyle w:val="TXTParagraph"/>
        <w:ind w:left="1077"/>
      </w:pPr>
    </w:p>
    <w:p w14:paraId="73E0FFFB" w14:textId="77777777" w:rsidR="004B0300" w:rsidRDefault="004B0300" w:rsidP="004B0300">
      <w:pPr>
        <w:pStyle w:val="TXTParagraph"/>
        <w:ind w:left="1077"/>
      </w:pPr>
      <w:r>
        <w:t xml:space="preserve">This basket is a reserve in case of unforeseen events that may affect our finances, such as unemployment, wages, illness, or sudden need for money. </w:t>
      </w:r>
    </w:p>
    <w:p w14:paraId="19C9366C" w14:textId="77777777" w:rsidR="004B0300" w:rsidRDefault="004B0300" w:rsidP="004B0300">
      <w:pPr>
        <w:pStyle w:val="TXTParagraph"/>
        <w:ind w:left="1077"/>
      </w:pPr>
    </w:p>
    <w:p w14:paraId="573998FC" w14:textId="77777777" w:rsidR="004B0300" w:rsidRPr="00FF654E" w:rsidRDefault="004B0300" w:rsidP="00710E2F">
      <w:pPr>
        <w:pStyle w:val="TXTParagraph"/>
        <w:numPr>
          <w:ilvl w:val="0"/>
          <w:numId w:val="13"/>
        </w:numPr>
        <w:rPr>
          <w:b/>
          <w:bCs/>
        </w:rPr>
      </w:pPr>
      <w:r w:rsidRPr="00FF654E">
        <w:rPr>
          <w:b/>
          <w:bCs/>
        </w:rPr>
        <w:t xml:space="preserve">Retirement Basket </w:t>
      </w:r>
    </w:p>
    <w:p w14:paraId="57AEEDE3" w14:textId="77777777" w:rsidR="004B0300" w:rsidRDefault="004B0300" w:rsidP="004B0300">
      <w:pPr>
        <w:pStyle w:val="TXTParagraph"/>
        <w:ind w:left="1077"/>
      </w:pPr>
    </w:p>
    <w:p w14:paraId="6CE8FE58" w14:textId="77777777" w:rsidR="004B0300" w:rsidRDefault="004B0300" w:rsidP="004B0300">
      <w:pPr>
        <w:pStyle w:val="TXTParagraph"/>
        <w:ind w:left="1077"/>
      </w:pPr>
      <w:r>
        <w:t xml:space="preserve">This basket is a source of money for retirement from work. Emphasis is placed on accumulating and investing in financial instruments. Use a simple and uncomplicated investment method. </w:t>
      </w:r>
    </w:p>
    <w:p w14:paraId="417270DA" w14:textId="77777777" w:rsidR="004B0300" w:rsidRDefault="004B0300" w:rsidP="00FF654E">
      <w:pPr>
        <w:pStyle w:val="TXTParagraph"/>
        <w:ind w:firstLine="0"/>
      </w:pPr>
    </w:p>
    <w:p w14:paraId="5E6030D6" w14:textId="77777777" w:rsidR="004B0300" w:rsidRPr="00FF654E" w:rsidRDefault="004B0300" w:rsidP="00710E2F">
      <w:pPr>
        <w:pStyle w:val="TXTParagraph"/>
        <w:numPr>
          <w:ilvl w:val="0"/>
          <w:numId w:val="13"/>
        </w:numPr>
        <w:rPr>
          <w:b/>
          <w:bCs/>
        </w:rPr>
      </w:pPr>
      <w:r w:rsidRPr="00FF654E">
        <w:rPr>
          <w:b/>
          <w:bCs/>
        </w:rPr>
        <w:t xml:space="preserve">Money Freedom Basket </w:t>
      </w:r>
    </w:p>
    <w:p w14:paraId="2B3E732F" w14:textId="77777777" w:rsidR="004B0300" w:rsidRDefault="004B0300" w:rsidP="004B0300">
      <w:pPr>
        <w:pStyle w:val="TXTParagraph"/>
        <w:ind w:left="1077"/>
      </w:pPr>
    </w:p>
    <w:p w14:paraId="15D5AC11" w14:textId="77777777" w:rsidR="004B0300" w:rsidRDefault="004B0300" w:rsidP="00FF654E">
      <w:pPr>
        <w:pStyle w:val="TXTParagraph"/>
        <w:ind w:left="1077" w:firstLine="363"/>
      </w:pPr>
      <w:r>
        <w:t>This basket is a source of money to invest in assets that generate cash flow to generate wealth quickly. You can avoid worrying about your finances before you retire from work.</w:t>
      </w:r>
    </w:p>
    <w:p w14:paraId="4136C16C" w14:textId="77777777" w:rsidR="00B049A2" w:rsidRDefault="00B049A2" w:rsidP="004B0300">
      <w:pPr>
        <w:pStyle w:val="TXTParagraph"/>
        <w:ind w:left="1077" w:firstLine="0"/>
      </w:pPr>
    </w:p>
    <w:p w14:paraId="6CA71D61" w14:textId="77777777" w:rsidR="005B57ED" w:rsidRPr="000426E5" w:rsidRDefault="000426E5" w:rsidP="005B57ED">
      <w:pPr>
        <w:pStyle w:val="TXTParagraph"/>
        <w:numPr>
          <w:ilvl w:val="1"/>
          <w:numId w:val="1"/>
        </w:numPr>
        <w:rPr>
          <w:b/>
          <w:bCs/>
        </w:rPr>
      </w:pPr>
      <w:r w:rsidRPr="000426E5">
        <w:rPr>
          <w:b/>
          <w:bCs/>
        </w:rPr>
        <w:t>Overview of competitors</w:t>
      </w:r>
    </w:p>
    <w:p w14:paraId="621F0793" w14:textId="77777777" w:rsidR="000426E5" w:rsidRDefault="000426E5" w:rsidP="000426E5">
      <w:pPr>
        <w:pStyle w:val="TXTParagraph"/>
        <w:ind w:left="576" w:firstLine="144"/>
      </w:pPr>
      <w:r w:rsidRPr="000426E5">
        <w:t>There are many existing web applications that aim to first jobbers. Four outstanding representatives are chosen to analyze their system, features, UI Design, teaching model, business model, and their successful stories.</w:t>
      </w:r>
    </w:p>
    <w:p w14:paraId="5B727DA0" w14:textId="77777777" w:rsidR="00BD2567" w:rsidRDefault="00BD2567">
      <w:pPr>
        <w:spacing w:line="240" w:lineRule="auto"/>
        <w:rPr>
          <w:rFonts w:eastAsia="Angsana New"/>
        </w:rPr>
      </w:pPr>
      <w:r>
        <w:br w:type="page"/>
      </w:r>
    </w:p>
    <w:p w14:paraId="524A3A31" w14:textId="77777777" w:rsidR="00B049A2" w:rsidRDefault="00B049A2" w:rsidP="00FF654E">
      <w:pPr>
        <w:pStyle w:val="TXTParagraph"/>
        <w:ind w:firstLine="0"/>
      </w:pPr>
    </w:p>
    <w:p w14:paraId="04A74631" w14:textId="77777777" w:rsidR="000426E5" w:rsidRPr="005C3A48" w:rsidRDefault="000426E5" w:rsidP="000426E5">
      <w:pPr>
        <w:pStyle w:val="TXTParagraph"/>
        <w:numPr>
          <w:ilvl w:val="2"/>
          <w:numId w:val="1"/>
        </w:numPr>
        <w:rPr>
          <w:b/>
          <w:bCs/>
        </w:rPr>
      </w:pPr>
      <w:r w:rsidRPr="005C3A48">
        <w:rPr>
          <w:b/>
          <w:bCs/>
          <w:cs/>
        </w:rPr>
        <w:t xml:space="preserve">บริหารการเงินส่วนบุคคล </w:t>
      </w:r>
      <w:r w:rsidRPr="005C3A48">
        <w:rPr>
          <w:b/>
          <w:bCs/>
        </w:rPr>
        <w:t>by RARUS-SOFT, OOO</w:t>
      </w:r>
    </w:p>
    <w:p w14:paraId="203C77DB" w14:textId="77777777" w:rsidR="005C3A48" w:rsidRDefault="005C3A48" w:rsidP="005C3A48">
      <w:pPr>
        <w:pStyle w:val="TXTParagraph"/>
        <w:ind w:left="1077" w:firstLine="0"/>
      </w:pPr>
    </w:p>
    <w:p w14:paraId="4ACECCEC" w14:textId="77777777" w:rsidR="005C3A48" w:rsidRDefault="005C3A48" w:rsidP="005C3A48">
      <w:pPr>
        <w:pStyle w:val="TXTParagraph"/>
        <w:ind w:left="1077" w:firstLine="0"/>
      </w:pPr>
      <w:r>
        <w:rPr>
          <w:noProof/>
        </w:rPr>
        <w:drawing>
          <wp:inline distT="0" distB="0" distL="0" distR="0" wp14:anchorId="6D3236D8" wp14:editId="3A6EE5F8">
            <wp:extent cx="4219104" cy="2903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7304" cy="2908863"/>
                    </a:xfrm>
                    <a:prstGeom prst="rect">
                      <a:avLst/>
                    </a:prstGeom>
                    <a:noFill/>
                    <a:ln>
                      <a:noFill/>
                    </a:ln>
                  </pic:spPr>
                </pic:pic>
              </a:graphicData>
            </a:graphic>
          </wp:inline>
        </w:drawing>
      </w:r>
    </w:p>
    <w:p w14:paraId="7A9854B2" w14:textId="77777777" w:rsidR="00B049A2" w:rsidRDefault="00B049A2" w:rsidP="00B049A2">
      <w:pPr>
        <w:pStyle w:val="TXTParagraph"/>
        <w:ind w:left="933" w:firstLine="507"/>
      </w:pPr>
      <w:r>
        <w:t>Figure 2.</w:t>
      </w:r>
      <w:r w:rsidR="00685E74">
        <w:t>4</w:t>
      </w:r>
      <w:r>
        <w:t xml:space="preserve"> Personal financial advisor application</w:t>
      </w:r>
    </w:p>
    <w:p w14:paraId="40F61E22" w14:textId="77777777" w:rsidR="005C3A48" w:rsidRDefault="005C3A48" w:rsidP="005C3A48">
      <w:pPr>
        <w:pStyle w:val="TXTParagraph"/>
        <w:ind w:left="1077" w:firstLine="0"/>
      </w:pPr>
    </w:p>
    <w:p w14:paraId="3CEEE6BA" w14:textId="77777777" w:rsidR="005C3A48" w:rsidRDefault="005C3A48" w:rsidP="005C3A48">
      <w:pPr>
        <w:pStyle w:val="TXTParagraph"/>
        <w:ind w:left="1077" w:firstLine="0"/>
      </w:pPr>
      <w:r w:rsidRPr="005C3A48">
        <w:t>personal finance management program It is a tool used for accounting, analysis, control of personal money. and efficient financial planning The program has four sub-systems: the income-expense system, the asset-liability system, the financial planning system. and savings system The user interface is the one that is easy to use. Both advanced and novice users can easily perform financial analysis and accounting. without having to connect to the Internet.</w:t>
      </w:r>
    </w:p>
    <w:p w14:paraId="34164862" w14:textId="77777777" w:rsidR="00BD2567" w:rsidRDefault="00BD2567">
      <w:pPr>
        <w:spacing w:line="240" w:lineRule="auto"/>
        <w:rPr>
          <w:rFonts w:eastAsia="Angsana New"/>
        </w:rPr>
      </w:pPr>
      <w:r>
        <w:br w:type="page"/>
      </w:r>
    </w:p>
    <w:p w14:paraId="55E3B722" w14:textId="77777777" w:rsidR="005C3A48" w:rsidRDefault="005C3A48" w:rsidP="00685E74">
      <w:pPr>
        <w:pStyle w:val="TXTParagraph"/>
        <w:ind w:firstLine="0"/>
      </w:pPr>
    </w:p>
    <w:p w14:paraId="1BF583E5" w14:textId="77777777" w:rsidR="000426E5" w:rsidRPr="005C3A48" w:rsidRDefault="000426E5" w:rsidP="000426E5">
      <w:pPr>
        <w:pStyle w:val="TXTParagraph"/>
        <w:numPr>
          <w:ilvl w:val="2"/>
          <w:numId w:val="1"/>
        </w:numPr>
        <w:rPr>
          <w:b/>
          <w:bCs/>
        </w:rPr>
      </w:pPr>
      <w:r w:rsidRPr="005C3A48">
        <w:rPr>
          <w:b/>
          <w:bCs/>
        </w:rPr>
        <w:t>Planme</w:t>
      </w:r>
    </w:p>
    <w:p w14:paraId="34D1BB4A" w14:textId="77777777" w:rsidR="00B049A2" w:rsidRDefault="005C3A48" w:rsidP="005C3A48">
      <w:pPr>
        <w:pStyle w:val="TXTParagraph"/>
        <w:ind w:left="1440" w:firstLine="357"/>
      </w:pPr>
      <w:r>
        <w:rPr>
          <w:noProof/>
        </w:rPr>
        <w:drawing>
          <wp:inline distT="0" distB="0" distL="0" distR="0" wp14:anchorId="4B792B57" wp14:editId="0280970E">
            <wp:extent cx="3955550" cy="2034540"/>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75288" cy="2044692"/>
                    </a:xfrm>
                    <a:prstGeom prst="rect">
                      <a:avLst/>
                    </a:prstGeom>
                    <a:noFill/>
                    <a:ln>
                      <a:noFill/>
                    </a:ln>
                  </pic:spPr>
                </pic:pic>
              </a:graphicData>
            </a:graphic>
          </wp:inline>
        </w:drawing>
      </w:r>
    </w:p>
    <w:p w14:paraId="6D0ACA37" w14:textId="77777777" w:rsidR="00B049A2" w:rsidRDefault="00B049A2" w:rsidP="00B049A2">
      <w:pPr>
        <w:pStyle w:val="TXTParagraph"/>
        <w:ind w:left="1653" w:firstLine="144"/>
      </w:pPr>
      <w:r>
        <w:t>Figure 2.</w:t>
      </w:r>
      <w:r w:rsidR="00685E74">
        <w:t>5</w:t>
      </w:r>
      <w:r>
        <w:t xml:space="preserve"> Planme program interface</w:t>
      </w:r>
    </w:p>
    <w:p w14:paraId="51FC92FF" w14:textId="77777777" w:rsidR="005C3A48" w:rsidRDefault="005C3A48" w:rsidP="005C3A48">
      <w:pPr>
        <w:pStyle w:val="TXTParagraph"/>
        <w:ind w:left="1440" w:firstLine="357"/>
      </w:pPr>
      <w:r>
        <w:rPr>
          <w:rFonts w:ascii="Calibri" w:hAnsi="Calibri" w:cs="Calibri"/>
          <w:color w:val="000000"/>
          <w:sz w:val="22"/>
          <w:szCs w:val="22"/>
          <w:shd w:val="clear" w:color="auto" w:fill="FFFFFF"/>
        </w:rPr>
        <w:br/>
      </w:r>
      <w:r>
        <w:t>This program can tell all user inputs. whether it is a matter of the cash flow statement</w:t>
      </w:r>
    </w:p>
    <w:p w14:paraId="61A01395" w14:textId="77777777" w:rsidR="005C3A48" w:rsidRDefault="005C3A48" w:rsidP="005C3A48">
      <w:pPr>
        <w:pStyle w:val="TXTParagraph"/>
        <w:ind w:left="1077"/>
      </w:pPr>
    </w:p>
    <w:p w14:paraId="551C17E4" w14:textId="77777777" w:rsidR="005C3A48" w:rsidRDefault="005C3A48" w:rsidP="005C3A48">
      <w:pPr>
        <w:pStyle w:val="TXTParagraph"/>
        <w:ind w:left="1077" w:firstLine="363"/>
      </w:pPr>
      <w:r>
        <w:t>Planme is a personal financial planning program. for career planners And people who want to plan their own and your clients' finances in a simple but detailed and practical way.</w:t>
      </w:r>
    </w:p>
    <w:p w14:paraId="31CD5AB9" w14:textId="77777777" w:rsidR="005C3A48" w:rsidRDefault="005C3A48" w:rsidP="005C3A48">
      <w:pPr>
        <w:pStyle w:val="TXTParagraph"/>
        <w:ind w:left="1077" w:firstLine="363"/>
      </w:pPr>
    </w:p>
    <w:p w14:paraId="2E1E3D54" w14:textId="77777777" w:rsidR="000426E5" w:rsidRDefault="000426E5" w:rsidP="000426E5">
      <w:pPr>
        <w:pStyle w:val="TXTParagraph"/>
        <w:numPr>
          <w:ilvl w:val="2"/>
          <w:numId w:val="1"/>
        </w:numPr>
        <w:rPr>
          <w:b/>
          <w:bCs/>
        </w:rPr>
      </w:pPr>
      <w:r w:rsidRPr="005C3A48">
        <w:rPr>
          <w:b/>
          <w:bCs/>
        </w:rPr>
        <w:t>Lumpsum</w:t>
      </w:r>
    </w:p>
    <w:p w14:paraId="59239C5A" w14:textId="77777777" w:rsidR="00B049A2" w:rsidRDefault="00B049A2" w:rsidP="00B049A2">
      <w:pPr>
        <w:pStyle w:val="TXTParagraph"/>
        <w:ind w:left="1077" w:firstLine="0"/>
        <w:rPr>
          <w:b/>
          <w:bCs/>
        </w:rPr>
      </w:pPr>
    </w:p>
    <w:p w14:paraId="4632048F" w14:textId="77777777" w:rsidR="00B049A2" w:rsidRDefault="00B049A2" w:rsidP="00B049A2">
      <w:pPr>
        <w:pStyle w:val="TXTParagraph"/>
        <w:ind w:left="1077" w:firstLine="0"/>
        <w:jc w:val="center"/>
        <w:rPr>
          <w:b/>
          <w:bCs/>
        </w:rPr>
      </w:pPr>
      <w:r>
        <w:rPr>
          <w:b/>
          <w:bCs/>
          <w:noProof/>
        </w:rPr>
        <w:drawing>
          <wp:inline distT="0" distB="0" distL="0" distR="0" wp14:anchorId="1A2F9D86" wp14:editId="2FBAE251">
            <wp:extent cx="1104900" cy="2073856"/>
            <wp:effectExtent l="0" t="0" r="0" b="317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17691" cy="2097864"/>
                    </a:xfrm>
                    <a:prstGeom prst="rect">
                      <a:avLst/>
                    </a:prstGeom>
                    <a:noFill/>
                    <a:ln>
                      <a:noFill/>
                    </a:ln>
                  </pic:spPr>
                </pic:pic>
              </a:graphicData>
            </a:graphic>
          </wp:inline>
        </w:drawing>
      </w:r>
    </w:p>
    <w:p w14:paraId="07E5AFF4" w14:textId="77777777" w:rsidR="00B049A2" w:rsidRPr="00FE161C" w:rsidRDefault="00B049A2" w:rsidP="00B049A2">
      <w:pPr>
        <w:pStyle w:val="TXTParagraph"/>
        <w:ind w:left="1077" w:firstLine="0"/>
        <w:jc w:val="center"/>
      </w:pPr>
      <w:r w:rsidRPr="00FE161C">
        <w:t>Figure 2.</w:t>
      </w:r>
      <w:r w:rsidR="00685E74" w:rsidRPr="00FE161C">
        <w:t>6</w:t>
      </w:r>
      <w:r w:rsidRPr="00FE161C">
        <w:t xml:space="preserve"> </w:t>
      </w:r>
      <w:r w:rsidR="008B4304" w:rsidRPr="00FE161C">
        <w:t>Lumpsum application interface</w:t>
      </w:r>
      <w:r w:rsidRPr="00FE161C">
        <w:rPr>
          <w:rFonts w:ascii="Calibri" w:hAnsi="Calibri" w:cs="Calibri"/>
          <w:color w:val="000000"/>
          <w:sz w:val="22"/>
          <w:szCs w:val="22"/>
          <w:shd w:val="clear" w:color="auto" w:fill="FFFFFF"/>
        </w:rPr>
        <w:br/>
      </w:r>
    </w:p>
    <w:p w14:paraId="119BDA7E" w14:textId="77777777" w:rsidR="005C3A48" w:rsidRDefault="005C3A48" w:rsidP="005C3A48">
      <w:pPr>
        <w:pStyle w:val="TXTParagraph"/>
        <w:ind w:left="1077" w:firstLine="363"/>
      </w:pPr>
      <w:r w:rsidRPr="005C3A48">
        <w:lastRenderedPageBreak/>
        <w:t>“Lumpsum” Application is a financial planning assistant. Able to plan a complete financial plan, easy to use, suitable for everyone Help record income - expenses. Planning for retirement, tax planning, and investing in funds and life insurance.</w:t>
      </w:r>
    </w:p>
    <w:p w14:paraId="2319C5C1" w14:textId="77777777" w:rsidR="00875B97" w:rsidRDefault="00875B97" w:rsidP="008B4304">
      <w:pPr>
        <w:pStyle w:val="TXTParagraph"/>
        <w:ind w:firstLine="0"/>
      </w:pPr>
    </w:p>
    <w:p w14:paraId="2EC43682" w14:textId="77777777" w:rsidR="000426E5" w:rsidRPr="0051143C" w:rsidRDefault="00875B97" w:rsidP="005B57ED">
      <w:pPr>
        <w:pStyle w:val="TXTParagraph"/>
        <w:numPr>
          <w:ilvl w:val="1"/>
          <w:numId w:val="1"/>
        </w:numPr>
        <w:rPr>
          <w:b/>
          <w:bCs/>
        </w:rPr>
      </w:pPr>
      <w:r w:rsidRPr="0051143C">
        <w:rPr>
          <w:b/>
          <w:bCs/>
        </w:rPr>
        <w:t>The competitor analysis</w:t>
      </w:r>
    </w:p>
    <w:p w14:paraId="386BF850" w14:textId="77777777" w:rsidR="008B4304" w:rsidRDefault="008B4304" w:rsidP="008B4304">
      <w:pPr>
        <w:pStyle w:val="TXTParagraph"/>
        <w:ind w:left="576" w:firstLine="0"/>
      </w:pPr>
    </w:p>
    <w:p w14:paraId="2121DBCC" w14:textId="77777777" w:rsidR="008B4304" w:rsidRDefault="008B4304" w:rsidP="008B4304">
      <w:pPr>
        <w:pStyle w:val="TXTParagraph"/>
        <w:ind w:left="576" w:firstLine="144"/>
      </w:pPr>
      <w:r w:rsidRPr="008B4304">
        <w:t>There are many existing web applications. Three outstanding representatives are chosen to analyze their system, features, UI Design, teaching model, business model, and their successful stories.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00"/>
        <w:gridCol w:w="1884"/>
        <w:gridCol w:w="1899"/>
        <w:gridCol w:w="1963"/>
      </w:tblGrid>
      <w:tr w:rsidR="008B4304" w:rsidRPr="008B4304" w14:paraId="5F5D1FB7" w14:textId="77777777" w:rsidTr="008B4304">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2AF9E692" w14:textId="77777777" w:rsidR="008B4304" w:rsidRPr="008B4304" w:rsidRDefault="008B4304" w:rsidP="008B4304">
            <w:pPr>
              <w:spacing w:line="240" w:lineRule="auto"/>
              <w:textAlignment w:val="baseline"/>
              <w:rPr>
                <w:rFonts w:ascii="Segoe UI" w:hAnsi="Segoe UI" w:cs="Segoe UI"/>
                <w:sz w:val="18"/>
                <w:szCs w:val="18"/>
              </w:rPr>
            </w:pPr>
            <w:r w:rsidRPr="008B4304">
              <w:rPr>
                <w:rFonts w:ascii="Calibri Light" w:hAnsi="Calibri Light" w:cs="Calibri Light"/>
                <w:color w:val="000000"/>
                <w:szCs w:val="24"/>
              </w:rPr>
              <w:t>Features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500F3120" w14:textId="77777777" w:rsidR="008B4304" w:rsidRPr="008B4304" w:rsidRDefault="008B4304" w:rsidP="008B4304">
            <w:pPr>
              <w:spacing w:line="240" w:lineRule="auto"/>
              <w:textAlignment w:val="baseline"/>
              <w:rPr>
                <w:rFonts w:ascii="Segoe UI" w:hAnsi="Segoe UI" w:cs="Segoe UI"/>
                <w:sz w:val="18"/>
                <w:szCs w:val="18"/>
              </w:rPr>
            </w:pPr>
            <w:r w:rsidRPr="008B4304">
              <w:rPr>
                <w:rFonts w:ascii="Segoe UI" w:hAnsi="Segoe UI" w:hint="cs"/>
                <w:color w:val="000000"/>
                <w:szCs w:val="24"/>
                <w:cs/>
              </w:rPr>
              <w:t>บริหารการเงินส่วนบุคคล</w:t>
            </w:r>
            <w:r w:rsidRPr="008B4304">
              <w:rPr>
                <w:rFonts w:ascii="Calibri Light" w:hAnsi="Calibri Light" w:cs="Calibri Light"/>
                <w:color w:val="000000"/>
                <w:szCs w:val="24"/>
              </w:rPr>
              <w:t xml:space="preserve"> by RARUS-SOFT, OOO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71DC7A67" w14:textId="77777777" w:rsidR="008B4304" w:rsidRPr="008B4304" w:rsidRDefault="008B4304" w:rsidP="008B4304">
            <w:pPr>
              <w:spacing w:line="240" w:lineRule="auto"/>
              <w:textAlignment w:val="baseline"/>
              <w:rPr>
                <w:rFonts w:ascii="Segoe UI" w:hAnsi="Segoe UI" w:cs="Segoe UI"/>
                <w:sz w:val="18"/>
                <w:szCs w:val="18"/>
              </w:rPr>
            </w:pPr>
            <w:r w:rsidRPr="008B4304">
              <w:rPr>
                <w:rFonts w:ascii="Calibri Light" w:hAnsi="Calibri Light" w:cs="Calibri Light"/>
                <w:color w:val="000000"/>
                <w:szCs w:val="24"/>
              </w:rPr>
              <w:t>Planme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3250C332" w14:textId="77777777" w:rsidR="008B4304" w:rsidRPr="008B4304" w:rsidRDefault="008B4304" w:rsidP="008B4304">
            <w:pPr>
              <w:spacing w:line="240" w:lineRule="auto"/>
              <w:textAlignment w:val="baseline"/>
              <w:rPr>
                <w:rFonts w:ascii="Segoe UI" w:hAnsi="Segoe UI" w:cs="Segoe UI"/>
                <w:sz w:val="18"/>
                <w:szCs w:val="18"/>
              </w:rPr>
            </w:pPr>
            <w:r w:rsidRPr="008B4304">
              <w:rPr>
                <w:rFonts w:ascii="Calibri Light" w:hAnsi="Calibri Light" w:cs="Calibri Light"/>
                <w:color w:val="000000"/>
                <w:szCs w:val="24"/>
              </w:rPr>
              <w:t>Lumpsum </w:t>
            </w:r>
          </w:p>
        </w:tc>
      </w:tr>
      <w:tr w:rsidR="008B4304" w:rsidRPr="008B4304" w14:paraId="1755E405" w14:textId="77777777" w:rsidTr="008B4304">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1296A56C" w14:textId="77777777" w:rsidR="008B4304" w:rsidRPr="008B4304" w:rsidRDefault="008B4304" w:rsidP="00710E2F">
            <w:pPr>
              <w:numPr>
                <w:ilvl w:val="0"/>
                <w:numId w:val="14"/>
              </w:numPr>
              <w:spacing w:line="240" w:lineRule="auto"/>
              <w:ind w:left="1080" w:firstLine="0"/>
              <w:textAlignment w:val="baseline"/>
              <w:rPr>
                <w:rFonts w:ascii="Calibri Light" w:hAnsi="Calibri Light" w:cs="Calibri Light"/>
                <w:szCs w:val="24"/>
              </w:rPr>
            </w:pPr>
            <w:r w:rsidRPr="008B4304">
              <w:rPr>
                <w:rFonts w:ascii="Calibri Light" w:hAnsi="Calibri Light" w:cs="Calibri Light"/>
                <w:color w:val="000000"/>
                <w:szCs w:val="24"/>
              </w:rPr>
              <w:t>Income-Expense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3854CFF7" w14:textId="77777777" w:rsidR="008B4304" w:rsidRPr="008B4304" w:rsidRDefault="008B4304" w:rsidP="008B4304">
            <w:pPr>
              <w:spacing w:line="240" w:lineRule="auto"/>
              <w:textAlignment w:val="baseline"/>
              <w:rPr>
                <w:rFonts w:ascii="Segoe UI" w:hAnsi="Segoe UI" w:cs="Segoe UI"/>
                <w:sz w:val="18"/>
                <w:szCs w:val="18"/>
              </w:rPr>
            </w:pPr>
            <w:r w:rsidRPr="008B4304">
              <w:rPr>
                <w:rFonts w:ascii="Segoe UI" w:hAnsi="Segoe UI" w:cs="Segoe UI"/>
                <w:szCs w:val="24"/>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28BB0542" w14:textId="77777777" w:rsidR="008B4304" w:rsidRPr="008B4304" w:rsidRDefault="008B4304" w:rsidP="008B4304">
            <w:pPr>
              <w:spacing w:line="240" w:lineRule="auto"/>
              <w:textAlignment w:val="baseline"/>
              <w:rPr>
                <w:rFonts w:ascii="Segoe UI" w:hAnsi="Segoe UI" w:cs="Segoe UI"/>
                <w:sz w:val="18"/>
                <w:szCs w:val="18"/>
              </w:rPr>
            </w:pPr>
            <w:r w:rsidRPr="008B4304">
              <w:rPr>
                <w:rFonts w:ascii="Segoe UI" w:hAnsi="Segoe UI" w:cs="Segoe UI"/>
                <w:szCs w:val="24"/>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29C5763E" w14:textId="77777777" w:rsidR="008B4304" w:rsidRPr="008B4304" w:rsidRDefault="008B4304" w:rsidP="008B4304">
            <w:pPr>
              <w:spacing w:line="240" w:lineRule="auto"/>
              <w:textAlignment w:val="baseline"/>
              <w:rPr>
                <w:rFonts w:ascii="Segoe UI" w:hAnsi="Segoe UI" w:cs="Segoe UI"/>
                <w:sz w:val="18"/>
                <w:szCs w:val="18"/>
              </w:rPr>
            </w:pPr>
            <w:r w:rsidRPr="008B4304">
              <w:rPr>
                <w:rFonts w:ascii="Segoe UI" w:hAnsi="Segoe UI" w:cs="Segoe UI"/>
                <w:szCs w:val="24"/>
              </w:rPr>
              <w:t>√ </w:t>
            </w:r>
          </w:p>
        </w:tc>
      </w:tr>
      <w:tr w:rsidR="008B4304" w:rsidRPr="008B4304" w14:paraId="25C496AF" w14:textId="77777777" w:rsidTr="008B4304">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55194FD5" w14:textId="77777777" w:rsidR="008B4304" w:rsidRPr="008B4304" w:rsidRDefault="008B4304" w:rsidP="00710E2F">
            <w:pPr>
              <w:numPr>
                <w:ilvl w:val="0"/>
                <w:numId w:val="15"/>
              </w:numPr>
              <w:spacing w:line="240" w:lineRule="auto"/>
              <w:ind w:left="1080" w:firstLine="0"/>
              <w:textAlignment w:val="baseline"/>
              <w:rPr>
                <w:rFonts w:ascii="Calibri Light" w:hAnsi="Calibri Light" w:cs="Calibri Light"/>
                <w:szCs w:val="24"/>
              </w:rPr>
            </w:pPr>
            <w:r w:rsidRPr="008B4304">
              <w:rPr>
                <w:rFonts w:ascii="Calibri Light" w:hAnsi="Calibri Light" w:cs="Calibri Light"/>
                <w:color w:val="000000"/>
                <w:szCs w:val="24"/>
              </w:rPr>
              <w:t>Calculation program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47188B2D" w14:textId="77777777" w:rsidR="008B4304" w:rsidRPr="008B4304" w:rsidRDefault="008B4304" w:rsidP="008B4304">
            <w:pPr>
              <w:spacing w:line="240" w:lineRule="auto"/>
              <w:textAlignment w:val="baseline"/>
              <w:rPr>
                <w:rFonts w:ascii="Segoe UI" w:hAnsi="Segoe UI" w:cs="Segoe UI"/>
                <w:sz w:val="18"/>
                <w:szCs w:val="18"/>
              </w:rPr>
            </w:pPr>
            <w:r w:rsidRPr="008B4304">
              <w:rPr>
                <w:rFonts w:ascii="Segoe UI" w:hAnsi="Segoe UI" w:cs="Segoe UI"/>
                <w:szCs w:val="24"/>
              </w:rPr>
              <w:t>√ </w:t>
            </w:r>
          </w:p>
          <w:p w14:paraId="13A00D4D" w14:textId="77777777" w:rsidR="008B4304" w:rsidRPr="008B4304" w:rsidRDefault="008B4304" w:rsidP="008B4304">
            <w:pPr>
              <w:spacing w:line="240" w:lineRule="auto"/>
              <w:textAlignment w:val="baseline"/>
              <w:rPr>
                <w:rFonts w:ascii="Segoe UI" w:hAnsi="Segoe UI" w:cs="Segoe UI"/>
                <w:sz w:val="18"/>
                <w:szCs w:val="18"/>
              </w:rPr>
            </w:pPr>
            <w:r w:rsidRPr="008B4304">
              <w:rPr>
                <w:rFonts w:ascii="Calibri Light" w:hAnsi="Calibri Light" w:cs="Calibri Light"/>
                <w:color w:val="000000"/>
                <w:szCs w:val="24"/>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7E2AEF2D" w14:textId="77777777" w:rsidR="008B4304" w:rsidRPr="008B4304" w:rsidRDefault="008B4304" w:rsidP="008B4304">
            <w:pPr>
              <w:spacing w:line="240" w:lineRule="auto"/>
              <w:textAlignment w:val="baseline"/>
              <w:rPr>
                <w:rFonts w:ascii="Segoe UI" w:hAnsi="Segoe UI" w:cs="Segoe UI"/>
                <w:sz w:val="18"/>
                <w:szCs w:val="18"/>
              </w:rPr>
            </w:pPr>
            <w:r w:rsidRPr="008B4304">
              <w:rPr>
                <w:rFonts w:ascii="Segoe UI" w:hAnsi="Segoe UI" w:cs="Segoe UI"/>
                <w:szCs w:val="24"/>
              </w:rPr>
              <w:t>√ </w:t>
            </w:r>
          </w:p>
          <w:p w14:paraId="502697FE" w14:textId="77777777" w:rsidR="008B4304" w:rsidRPr="008B4304" w:rsidRDefault="008B4304" w:rsidP="008B4304">
            <w:pPr>
              <w:spacing w:line="240" w:lineRule="auto"/>
              <w:textAlignment w:val="baseline"/>
              <w:rPr>
                <w:rFonts w:ascii="Segoe UI" w:hAnsi="Segoe UI" w:cs="Segoe UI"/>
                <w:sz w:val="18"/>
                <w:szCs w:val="18"/>
              </w:rPr>
            </w:pPr>
            <w:r w:rsidRPr="008B4304">
              <w:rPr>
                <w:rFonts w:ascii="Calibri Light" w:hAnsi="Calibri Light" w:cs="Calibri Light"/>
                <w:color w:val="000000"/>
                <w:szCs w:val="24"/>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73A1D4D8" w14:textId="77777777" w:rsidR="008B4304" w:rsidRPr="008B4304" w:rsidRDefault="008B4304" w:rsidP="008B4304">
            <w:pPr>
              <w:spacing w:line="240" w:lineRule="auto"/>
              <w:textAlignment w:val="baseline"/>
              <w:rPr>
                <w:rFonts w:ascii="Segoe UI" w:hAnsi="Segoe UI" w:cs="Segoe UI"/>
                <w:sz w:val="18"/>
                <w:szCs w:val="18"/>
              </w:rPr>
            </w:pPr>
            <w:r w:rsidRPr="008B4304">
              <w:rPr>
                <w:rFonts w:ascii="Segoe UI" w:hAnsi="Segoe UI" w:cs="Segoe UI"/>
                <w:szCs w:val="24"/>
              </w:rPr>
              <w:t>√ </w:t>
            </w:r>
          </w:p>
          <w:p w14:paraId="226F600D" w14:textId="77777777" w:rsidR="008B4304" w:rsidRPr="008B4304" w:rsidRDefault="008B4304" w:rsidP="008B4304">
            <w:pPr>
              <w:spacing w:line="240" w:lineRule="auto"/>
              <w:textAlignment w:val="baseline"/>
              <w:rPr>
                <w:rFonts w:ascii="Segoe UI" w:hAnsi="Segoe UI" w:cs="Segoe UI"/>
                <w:sz w:val="18"/>
                <w:szCs w:val="18"/>
              </w:rPr>
            </w:pPr>
            <w:r w:rsidRPr="008B4304">
              <w:rPr>
                <w:rFonts w:ascii="Calibri Light" w:hAnsi="Calibri Light" w:cs="Calibri Light"/>
                <w:color w:val="000000"/>
                <w:szCs w:val="24"/>
              </w:rPr>
              <w:t> </w:t>
            </w:r>
          </w:p>
        </w:tc>
      </w:tr>
      <w:tr w:rsidR="008B4304" w:rsidRPr="008B4304" w14:paraId="413E1BE0" w14:textId="77777777" w:rsidTr="008B4304">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01D587C0" w14:textId="77777777" w:rsidR="008B4304" w:rsidRPr="008B4304" w:rsidRDefault="008B4304" w:rsidP="00710E2F">
            <w:pPr>
              <w:numPr>
                <w:ilvl w:val="0"/>
                <w:numId w:val="16"/>
              </w:numPr>
              <w:spacing w:line="240" w:lineRule="auto"/>
              <w:ind w:left="1080" w:firstLine="0"/>
              <w:textAlignment w:val="baseline"/>
              <w:rPr>
                <w:rFonts w:ascii="Calibri Light" w:hAnsi="Calibri Light" w:cs="Calibri Light"/>
                <w:szCs w:val="24"/>
              </w:rPr>
            </w:pPr>
            <w:r w:rsidRPr="008B4304">
              <w:rPr>
                <w:rFonts w:ascii="Calibri Light" w:hAnsi="Calibri Light" w:cs="Calibri Light"/>
                <w:color w:val="000000"/>
                <w:szCs w:val="24"/>
              </w:rPr>
              <w:t>Set goal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77C591DC" w14:textId="77777777" w:rsidR="008B4304" w:rsidRPr="008B4304" w:rsidRDefault="008B4304" w:rsidP="008B4304">
            <w:pPr>
              <w:spacing w:line="240" w:lineRule="auto"/>
              <w:textAlignment w:val="baseline"/>
              <w:rPr>
                <w:rFonts w:ascii="Segoe UI" w:hAnsi="Segoe UI" w:cs="Segoe UI"/>
                <w:sz w:val="18"/>
                <w:szCs w:val="18"/>
              </w:rPr>
            </w:pPr>
            <w:r w:rsidRPr="008B4304">
              <w:rPr>
                <w:rFonts w:ascii="Segoe UI" w:hAnsi="Segoe UI" w:cs="Segoe UI"/>
                <w:szCs w:val="24"/>
              </w:rPr>
              <w:t>√ </w:t>
            </w:r>
          </w:p>
          <w:p w14:paraId="71799F34" w14:textId="77777777" w:rsidR="008B4304" w:rsidRPr="008B4304" w:rsidRDefault="008B4304" w:rsidP="008B4304">
            <w:pPr>
              <w:spacing w:line="240" w:lineRule="auto"/>
              <w:textAlignment w:val="baseline"/>
              <w:rPr>
                <w:rFonts w:ascii="Segoe UI" w:hAnsi="Segoe UI" w:cs="Segoe UI"/>
                <w:sz w:val="18"/>
                <w:szCs w:val="18"/>
              </w:rPr>
            </w:pPr>
            <w:r w:rsidRPr="008B4304">
              <w:rPr>
                <w:rFonts w:ascii="Calibri Light" w:hAnsi="Calibri Light" w:cs="Calibri Light"/>
                <w:color w:val="000000"/>
                <w:szCs w:val="24"/>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61DD8F97" w14:textId="77777777" w:rsidR="008B4304" w:rsidRPr="008B4304" w:rsidRDefault="008B4304" w:rsidP="008B4304">
            <w:pPr>
              <w:spacing w:line="240" w:lineRule="auto"/>
              <w:textAlignment w:val="baseline"/>
              <w:rPr>
                <w:rFonts w:ascii="Segoe UI" w:hAnsi="Segoe UI" w:cs="Segoe UI"/>
                <w:sz w:val="18"/>
                <w:szCs w:val="18"/>
              </w:rPr>
            </w:pPr>
            <w:r w:rsidRPr="008B4304">
              <w:rPr>
                <w:rFonts w:ascii="Segoe UI" w:hAnsi="Segoe UI" w:cs="Segoe UI"/>
                <w:szCs w:val="24"/>
              </w:rPr>
              <w:t>√ </w:t>
            </w:r>
          </w:p>
          <w:p w14:paraId="0BDA7DE2" w14:textId="77777777" w:rsidR="008B4304" w:rsidRPr="008B4304" w:rsidRDefault="008B4304" w:rsidP="008B4304">
            <w:pPr>
              <w:spacing w:line="240" w:lineRule="auto"/>
              <w:textAlignment w:val="baseline"/>
              <w:rPr>
                <w:rFonts w:ascii="Segoe UI" w:hAnsi="Segoe UI" w:cs="Segoe UI"/>
                <w:sz w:val="18"/>
                <w:szCs w:val="18"/>
              </w:rPr>
            </w:pPr>
            <w:r w:rsidRPr="008B4304">
              <w:rPr>
                <w:rFonts w:ascii="Calibri Light" w:hAnsi="Calibri Light" w:cs="Calibri Light"/>
                <w:color w:val="000000"/>
                <w:szCs w:val="24"/>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581BFB66" w14:textId="77777777" w:rsidR="008B4304" w:rsidRPr="008B4304" w:rsidRDefault="008B4304" w:rsidP="008B4304">
            <w:pPr>
              <w:spacing w:line="240" w:lineRule="auto"/>
              <w:textAlignment w:val="baseline"/>
              <w:rPr>
                <w:rFonts w:ascii="Segoe UI" w:hAnsi="Segoe UI" w:cs="Segoe UI"/>
                <w:sz w:val="18"/>
                <w:szCs w:val="18"/>
              </w:rPr>
            </w:pPr>
            <w:r w:rsidRPr="008B4304">
              <w:rPr>
                <w:rFonts w:ascii="Segoe UI" w:hAnsi="Segoe UI" w:cs="Segoe UI"/>
                <w:szCs w:val="24"/>
              </w:rPr>
              <w:t>√ </w:t>
            </w:r>
          </w:p>
          <w:p w14:paraId="44887004" w14:textId="77777777" w:rsidR="008B4304" w:rsidRPr="008B4304" w:rsidRDefault="008B4304" w:rsidP="008B4304">
            <w:pPr>
              <w:spacing w:line="240" w:lineRule="auto"/>
              <w:textAlignment w:val="baseline"/>
              <w:rPr>
                <w:rFonts w:ascii="Segoe UI" w:hAnsi="Segoe UI" w:cs="Segoe UI"/>
                <w:sz w:val="18"/>
                <w:szCs w:val="18"/>
              </w:rPr>
            </w:pPr>
            <w:r w:rsidRPr="008B4304">
              <w:rPr>
                <w:rFonts w:ascii="Calibri Light" w:hAnsi="Calibri Light" w:cs="Calibri Light"/>
                <w:color w:val="000000"/>
                <w:szCs w:val="24"/>
              </w:rPr>
              <w:t> </w:t>
            </w:r>
          </w:p>
        </w:tc>
      </w:tr>
      <w:tr w:rsidR="008B4304" w:rsidRPr="008B4304" w14:paraId="4055AA5E" w14:textId="77777777" w:rsidTr="008B4304">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06C032BA" w14:textId="77777777" w:rsidR="008B4304" w:rsidRPr="008B4304" w:rsidRDefault="008B4304" w:rsidP="00710E2F">
            <w:pPr>
              <w:numPr>
                <w:ilvl w:val="0"/>
                <w:numId w:val="17"/>
              </w:numPr>
              <w:spacing w:line="240" w:lineRule="auto"/>
              <w:ind w:left="1080" w:firstLine="0"/>
              <w:textAlignment w:val="baseline"/>
              <w:rPr>
                <w:rFonts w:ascii="Calibri Light" w:hAnsi="Calibri Light" w:cs="Calibri Light"/>
                <w:szCs w:val="24"/>
              </w:rPr>
            </w:pPr>
            <w:r w:rsidRPr="008B4304">
              <w:rPr>
                <w:rFonts w:ascii="Calibri Light" w:hAnsi="Calibri Light" w:cs="Calibri Light"/>
                <w:color w:val="000000"/>
                <w:szCs w:val="24"/>
              </w:rPr>
              <w:t>Saving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1666AE96" w14:textId="77777777" w:rsidR="008B4304" w:rsidRPr="008B4304" w:rsidRDefault="008B4304" w:rsidP="008B4304">
            <w:pPr>
              <w:spacing w:line="240" w:lineRule="auto"/>
              <w:textAlignment w:val="baseline"/>
              <w:rPr>
                <w:rFonts w:ascii="Segoe UI" w:hAnsi="Segoe UI" w:cs="Segoe UI"/>
                <w:sz w:val="18"/>
                <w:szCs w:val="18"/>
              </w:rPr>
            </w:pPr>
            <w:r w:rsidRPr="008B4304">
              <w:rPr>
                <w:rFonts w:ascii="Segoe UI" w:hAnsi="Segoe UI" w:cs="Segoe UI"/>
                <w:szCs w:val="24"/>
              </w:rPr>
              <w:t>√ </w:t>
            </w:r>
          </w:p>
          <w:p w14:paraId="7C447FFD" w14:textId="77777777" w:rsidR="008B4304" w:rsidRPr="008B4304" w:rsidRDefault="008B4304" w:rsidP="008B4304">
            <w:pPr>
              <w:spacing w:line="240" w:lineRule="auto"/>
              <w:textAlignment w:val="baseline"/>
              <w:rPr>
                <w:rFonts w:ascii="Segoe UI" w:hAnsi="Segoe UI" w:cs="Segoe UI"/>
                <w:sz w:val="18"/>
                <w:szCs w:val="18"/>
              </w:rPr>
            </w:pPr>
            <w:r w:rsidRPr="008B4304">
              <w:rPr>
                <w:rFonts w:ascii="Calibri Light" w:hAnsi="Calibri Light" w:cs="Calibri Light"/>
                <w:color w:val="000000"/>
                <w:szCs w:val="24"/>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6AEF0265" w14:textId="77777777" w:rsidR="008B4304" w:rsidRPr="008B4304" w:rsidRDefault="008B4304" w:rsidP="008B4304">
            <w:pPr>
              <w:spacing w:line="240" w:lineRule="auto"/>
              <w:textAlignment w:val="baseline"/>
              <w:rPr>
                <w:rFonts w:ascii="Segoe UI" w:hAnsi="Segoe UI" w:cs="Segoe UI"/>
                <w:sz w:val="18"/>
                <w:szCs w:val="18"/>
              </w:rPr>
            </w:pPr>
            <w:r w:rsidRPr="008B4304">
              <w:rPr>
                <w:rFonts w:ascii="Segoe UI" w:hAnsi="Segoe UI" w:cs="Segoe UI"/>
                <w:szCs w:val="24"/>
              </w:rPr>
              <w:t>√ </w:t>
            </w:r>
          </w:p>
          <w:p w14:paraId="6E3BD5B3" w14:textId="77777777" w:rsidR="008B4304" w:rsidRPr="008B4304" w:rsidRDefault="008B4304" w:rsidP="008B4304">
            <w:pPr>
              <w:spacing w:line="240" w:lineRule="auto"/>
              <w:textAlignment w:val="baseline"/>
              <w:rPr>
                <w:rFonts w:ascii="Segoe UI" w:hAnsi="Segoe UI" w:cs="Segoe UI"/>
                <w:sz w:val="18"/>
                <w:szCs w:val="18"/>
              </w:rPr>
            </w:pPr>
            <w:r w:rsidRPr="008B4304">
              <w:rPr>
                <w:rFonts w:ascii="Calibri Light" w:hAnsi="Calibri Light" w:cs="Calibri Light"/>
                <w:color w:val="000000"/>
                <w:szCs w:val="24"/>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08821B5B" w14:textId="77777777" w:rsidR="008B4304" w:rsidRPr="008B4304" w:rsidRDefault="008B4304" w:rsidP="008B4304">
            <w:pPr>
              <w:spacing w:line="240" w:lineRule="auto"/>
              <w:textAlignment w:val="baseline"/>
              <w:rPr>
                <w:rFonts w:ascii="Segoe UI" w:hAnsi="Segoe UI" w:cs="Segoe UI"/>
                <w:sz w:val="18"/>
                <w:szCs w:val="18"/>
              </w:rPr>
            </w:pPr>
            <w:r w:rsidRPr="008B4304">
              <w:rPr>
                <w:rFonts w:ascii="Segoe UI" w:hAnsi="Segoe UI" w:cs="Segoe UI"/>
                <w:szCs w:val="24"/>
              </w:rPr>
              <w:t>√ </w:t>
            </w:r>
          </w:p>
          <w:p w14:paraId="0260381F" w14:textId="77777777" w:rsidR="008B4304" w:rsidRPr="008B4304" w:rsidRDefault="008B4304" w:rsidP="008B4304">
            <w:pPr>
              <w:spacing w:line="240" w:lineRule="auto"/>
              <w:textAlignment w:val="baseline"/>
              <w:rPr>
                <w:rFonts w:ascii="Segoe UI" w:hAnsi="Segoe UI" w:cs="Segoe UI"/>
                <w:sz w:val="18"/>
                <w:szCs w:val="18"/>
              </w:rPr>
            </w:pPr>
            <w:r w:rsidRPr="008B4304">
              <w:rPr>
                <w:rFonts w:ascii="Calibri Light" w:hAnsi="Calibri Light" w:cs="Calibri Light"/>
                <w:color w:val="000000"/>
                <w:szCs w:val="24"/>
              </w:rPr>
              <w:t> </w:t>
            </w:r>
          </w:p>
        </w:tc>
      </w:tr>
      <w:tr w:rsidR="008B4304" w:rsidRPr="008B4304" w14:paraId="0C19D619" w14:textId="77777777" w:rsidTr="008B4304">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3175BF54" w14:textId="77777777" w:rsidR="008B4304" w:rsidRPr="008B4304" w:rsidRDefault="008B4304" w:rsidP="00710E2F">
            <w:pPr>
              <w:numPr>
                <w:ilvl w:val="0"/>
                <w:numId w:val="18"/>
              </w:numPr>
              <w:spacing w:line="240" w:lineRule="auto"/>
              <w:ind w:left="1080" w:firstLine="0"/>
              <w:textAlignment w:val="baseline"/>
              <w:rPr>
                <w:rFonts w:ascii="Calibri" w:hAnsi="Calibri" w:cs="Calibri"/>
                <w:sz w:val="22"/>
                <w:szCs w:val="22"/>
              </w:rPr>
            </w:pPr>
            <w:r w:rsidRPr="008B4304">
              <w:rPr>
                <w:rFonts w:ascii="Calibri Light" w:hAnsi="Calibri Light" w:cs="Calibri Light"/>
                <w:color w:val="000000"/>
                <w:szCs w:val="24"/>
              </w:rPr>
              <w:t>Risk assessment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0D39C892" w14:textId="77777777" w:rsidR="008B4304" w:rsidRPr="008B4304" w:rsidRDefault="008B4304" w:rsidP="008B4304">
            <w:pPr>
              <w:spacing w:line="240" w:lineRule="auto"/>
              <w:textAlignment w:val="baseline"/>
              <w:rPr>
                <w:rFonts w:ascii="Segoe UI" w:hAnsi="Segoe UI" w:cs="Segoe UI"/>
                <w:sz w:val="18"/>
                <w:szCs w:val="18"/>
              </w:rPr>
            </w:pPr>
            <w:r w:rsidRPr="008B4304">
              <w:rPr>
                <w:rFonts w:ascii="Segoe UI" w:hAnsi="Segoe UI" w:cs="Segoe UI"/>
                <w:szCs w:val="24"/>
              </w:rPr>
              <w:t>√ </w:t>
            </w:r>
          </w:p>
          <w:p w14:paraId="7CD02E5A" w14:textId="77777777" w:rsidR="008B4304" w:rsidRPr="008B4304" w:rsidRDefault="008B4304" w:rsidP="008B4304">
            <w:pPr>
              <w:spacing w:line="240" w:lineRule="auto"/>
              <w:textAlignment w:val="baseline"/>
              <w:rPr>
                <w:rFonts w:ascii="Segoe UI" w:hAnsi="Segoe UI" w:cs="Segoe UI"/>
                <w:sz w:val="18"/>
                <w:szCs w:val="18"/>
              </w:rPr>
            </w:pPr>
            <w:r w:rsidRPr="008B4304">
              <w:rPr>
                <w:rFonts w:ascii="Calibri" w:hAnsi="Calibri" w:cs="Calibri"/>
                <w:szCs w:val="24"/>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598F1E11" w14:textId="77777777" w:rsidR="008B4304" w:rsidRPr="008B4304" w:rsidRDefault="008B4304" w:rsidP="008B4304">
            <w:pPr>
              <w:spacing w:line="240" w:lineRule="auto"/>
              <w:textAlignment w:val="baseline"/>
              <w:rPr>
                <w:rFonts w:ascii="Segoe UI" w:hAnsi="Segoe UI" w:cs="Segoe UI"/>
                <w:sz w:val="18"/>
                <w:szCs w:val="18"/>
              </w:rPr>
            </w:pPr>
            <w:r w:rsidRPr="008B4304">
              <w:rPr>
                <w:rFonts w:ascii="Segoe UI" w:hAnsi="Segoe UI" w:cs="Segoe UI"/>
                <w:szCs w:val="24"/>
              </w:rPr>
              <w:t>√ </w:t>
            </w:r>
          </w:p>
          <w:p w14:paraId="62815741" w14:textId="77777777" w:rsidR="008B4304" w:rsidRPr="008B4304" w:rsidRDefault="008B4304" w:rsidP="008B4304">
            <w:pPr>
              <w:spacing w:line="240" w:lineRule="auto"/>
              <w:textAlignment w:val="baseline"/>
              <w:rPr>
                <w:rFonts w:ascii="Segoe UI" w:hAnsi="Segoe UI" w:cs="Segoe UI"/>
                <w:sz w:val="18"/>
                <w:szCs w:val="18"/>
              </w:rPr>
            </w:pPr>
            <w:r w:rsidRPr="008B4304">
              <w:rPr>
                <w:rFonts w:ascii="Calibri" w:hAnsi="Calibri" w:cs="Calibri"/>
                <w:szCs w:val="24"/>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16FD33BB" w14:textId="77777777" w:rsidR="008B4304" w:rsidRPr="008B4304" w:rsidRDefault="008B4304" w:rsidP="008B4304">
            <w:pPr>
              <w:spacing w:line="240" w:lineRule="auto"/>
              <w:textAlignment w:val="baseline"/>
              <w:rPr>
                <w:rFonts w:ascii="Segoe UI" w:hAnsi="Segoe UI" w:cs="Segoe UI"/>
                <w:sz w:val="18"/>
                <w:szCs w:val="18"/>
              </w:rPr>
            </w:pPr>
            <w:r w:rsidRPr="008B4304">
              <w:rPr>
                <w:rFonts w:ascii="Segoe UI" w:hAnsi="Segoe UI" w:cs="Segoe UI"/>
                <w:szCs w:val="24"/>
              </w:rPr>
              <w:t>√ </w:t>
            </w:r>
          </w:p>
          <w:p w14:paraId="0AB63B9E" w14:textId="77777777" w:rsidR="008B4304" w:rsidRPr="008B4304" w:rsidRDefault="008B4304" w:rsidP="008B4304">
            <w:pPr>
              <w:spacing w:line="240" w:lineRule="auto"/>
              <w:textAlignment w:val="baseline"/>
              <w:rPr>
                <w:rFonts w:ascii="Segoe UI" w:hAnsi="Segoe UI" w:cs="Segoe UI"/>
                <w:sz w:val="18"/>
                <w:szCs w:val="18"/>
              </w:rPr>
            </w:pPr>
            <w:r w:rsidRPr="008B4304">
              <w:rPr>
                <w:rFonts w:ascii="Calibri" w:hAnsi="Calibri" w:cs="Calibri"/>
                <w:szCs w:val="24"/>
              </w:rPr>
              <w:t> </w:t>
            </w:r>
          </w:p>
        </w:tc>
      </w:tr>
      <w:tr w:rsidR="008B4304" w:rsidRPr="008B4304" w14:paraId="3A58A204" w14:textId="77777777" w:rsidTr="008B4304">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56372B50" w14:textId="77777777" w:rsidR="008B4304" w:rsidRPr="008B4304" w:rsidRDefault="008B4304" w:rsidP="00710E2F">
            <w:pPr>
              <w:numPr>
                <w:ilvl w:val="0"/>
                <w:numId w:val="19"/>
              </w:numPr>
              <w:spacing w:line="240" w:lineRule="auto"/>
              <w:ind w:left="1080" w:firstLine="0"/>
              <w:textAlignment w:val="baseline"/>
              <w:rPr>
                <w:rFonts w:ascii="Calibri Light" w:hAnsi="Calibri Light" w:cs="Calibri Light"/>
                <w:szCs w:val="24"/>
              </w:rPr>
            </w:pPr>
            <w:r w:rsidRPr="008B4304">
              <w:rPr>
                <w:rFonts w:ascii="Calibri Light" w:hAnsi="Calibri Light" w:cs="Calibri Light"/>
                <w:color w:val="000000"/>
                <w:szCs w:val="24"/>
              </w:rPr>
              <w:t>Suggestions and Consulting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1D8578AD" w14:textId="77777777" w:rsidR="008B4304" w:rsidRPr="008B4304" w:rsidRDefault="008B4304" w:rsidP="008B4304">
            <w:pPr>
              <w:spacing w:line="240" w:lineRule="auto"/>
              <w:textAlignment w:val="baseline"/>
              <w:rPr>
                <w:rFonts w:ascii="Segoe UI" w:hAnsi="Segoe UI" w:cs="Segoe UI"/>
                <w:sz w:val="18"/>
                <w:szCs w:val="18"/>
              </w:rPr>
            </w:pPr>
            <w:r w:rsidRPr="008B4304">
              <w:rPr>
                <w:rFonts w:ascii="Calibri" w:hAnsi="Calibri" w:cs="Calibri"/>
                <w:szCs w:val="24"/>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24734BCF" w14:textId="77777777" w:rsidR="008B4304" w:rsidRPr="008B4304" w:rsidRDefault="008B4304" w:rsidP="008B4304">
            <w:pPr>
              <w:spacing w:line="240" w:lineRule="auto"/>
              <w:textAlignment w:val="baseline"/>
              <w:rPr>
                <w:rFonts w:ascii="Segoe UI" w:hAnsi="Segoe UI" w:cs="Segoe UI"/>
                <w:sz w:val="18"/>
                <w:szCs w:val="18"/>
              </w:rPr>
            </w:pPr>
            <w:r w:rsidRPr="008B4304">
              <w:rPr>
                <w:rFonts w:ascii="Segoe UI" w:hAnsi="Segoe UI" w:cs="Segoe UI"/>
                <w:szCs w:val="24"/>
              </w:rPr>
              <w:t>√ </w:t>
            </w:r>
          </w:p>
          <w:p w14:paraId="762FF832" w14:textId="77777777" w:rsidR="008B4304" w:rsidRPr="008B4304" w:rsidRDefault="008B4304" w:rsidP="008B4304">
            <w:pPr>
              <w:spacing w:line="240" w:lineRule="auto"/>
              <w:textAlignment w:val="baseline"/>
              <w:rPr>
                <w:rFonts w:ascii="Segoe UI" w:hAnsi="Segoe UI" w:cs="Segoe UI"/>
                <w:sz w:val="18"/>
                <w:szCs w:val="18"/>
              </w:rPr>
            </w:pPr>
            <w:r w:rsidRPr="008B4304">
              <w:rPr>
                <w:rFonts w:ascii="Calibri" w:hAnsi="Calibri" w:cs="Calibri"/>
                <w:szCs w:val="24"/>
              </w:rPr>
              <w:t> </w:t>
            </w:r>
          </w:p>
        </w:tc>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14:paraId="2951989E" w14:textId="77777777" w:rsidR="008B4304" w:rsidRPr="008B4304" w:rsidRDefault="008B4304" w:rsidP="008B4304">
            <w:pPr>
              <w:spacing w:line="240" w:lineRule="auto"/>
              <w:textAlignment w:val="baseline"/>
              <w:rPr>
                <w:rFonts w:ascii="Segoe UI" w:hAnsi="Segoe UI" w:cs="Segoe UI"/>
                <w:sz w:val="18"/>
                <w:szCs w:val="18"/>
              </w:rPr>
            </w:pPr>
            <w:r w:rsidRPr="008B4304">
              <w:rPr>
                <w:rFonts w:ascii="Calibri" w:hAnsi="Calibri" w:cs="Calibri"/>
                <w:szCs w:val="24"/>
              </w:rPr>
              <w:t> </w:t>
            </w:r>
          </w:p>
        </w:tc>
      </w:tr>
    </w:tbl>
    <w:p w14:paraId="754C4B44" w14:textId="77777777" w:rsidR="008B4304" w:rsidRDefault="00571972" w:rsidP="008B4304">
      <w:pPr>
        <w:pStyle w:val="TXTParagraph"/>
        <w:ind w:left="576" w:firstLine="144"/>
      </w:pPr>
      <w:r>
        <w:t>Table 2.1 Competitor analysis features</w:t>
      </w:r>
    </w:p>
    <w:p w14:paraId="0AF06B6A" w14:textId="77777777" w:rsidR="0051143C" w:rsidRDefault="0051143C" w:rsidP="008B4304">
      <w:pPr>
        <w:pStyle w:val="TXTParagraph"/>
        <w:ind w:left="576" w:firstLine="144"/>
      </w:pPr>
    </w:p>
    <w:p w14:paraId="445570CA" w14:textId="77777777" w:rsidR="008B4304" w:rsidRDefault="008B4304" w:rsidP="008B4304">
      <w:pPr>
        <w:pStyle w:val="TXTParagraph"/>
        <w:ind w:left="576" w:firstLine="0"/>
      </w:pPr>
      <w:r>
        <w:t xml:space="preserve">All platforms have Income-Expense, Calculation, set goal, Saving money, and Risk assessment . Only Planme has the suggestionfeature . While PFA has all mentioned features, it also  provides tracking the level of financial status and the Saving  </w:t>
      </w:r>
    </w:p>
    <w:p w14:paraId="1CD4C077" w14:textId="77777777" w:rsidR="008B4304" w:rsidRDefault="008B4304" w:rsidP="008B4304">
      <w:pPr>
        <w:pStyle w:val="TXTParagraph"/>
        <w:ind w:left="576" w:firstLine="0"/>
      </w:pPr>
    </w:p>
    <w:p w14:paraId="28E848DC" w14:textId="77777777" w:rsidR="00FF654E" w:rsidRDefault="00FF654E" w:rsidP="008B4304">
      <w:pPr>
        <w:pStyle w:val="TXTParagraph"/>
        <w:ind w:left="576" w:firstLine="0"/>
      </w:pPr>
    </w:p>
    <w:p w14:paraId="723FD92A" w14:textId="77777777" w:rsidR="00BD2567" w:rsidRDefault="00BD2567" w:rsidP="008B4304">
      <w:pPr>
        <w:pStyle w:val="TXTParagraph"/>
        <w:ind w:left="576" w:firstLine="0"/>
      </w:pPr>
    </w:p>
    <w:p w14:paraId="167B17C5" w14:textId="77777777" w:rsidR="00BD2567" w:rsidRDefault="00BD2567" w:rsidP="008B4304">
      <w:pPr>
        <w:pStyle w:val="TXTParagraph"/>
        <w:ind w:left="576" w:firstLine="0"/>
      </w:pPr>
    </w:p>
    <w:p w14:paraId="0B4BAF9F" w14:textId="77777777" w:rsidR="00BD2567" w:rsidRDefault="00BD2567" w:rsidP="008B4304">
      <w:pPr>
        <w:pStyle w:val="TXTParagraph"/>
        <w:ind w:left="576" w:firstLine="0"/>
      </w:pPr>
    </w:p>
    <w:p w14:paraId="719D0C13" w14:textId="77777777" w:rsidR="008B4304" w:rsidRDefault="008B4304" w:rsidP="008B4304">
      <w:pPr>
        <w:pStyle w:val="TXTParagraph"/>
        <w:ind w:left="576" w:firstLine="0"/>
      </w:pPr>
    </w:p>
    <w:p w14:paraId="30E52047" w14:textId="77777777" w:rsidR="008B4304" w:rsidRPr="00FF654E" w:rsidRDefault="008B4304" w:rsidP="005B57ED">
      <w:pPr>
        <w:pStyle w:val="TXTParagraph"/>
        <w:numPr>
          <w:ilvl w:val="1"/>
          <w:numId w:val="1"/>
        </w:numPr>
        <w:rPr>
          <w:b/>
          <w:bCs/>
        </w:rPr>
      </w:pPr>
      <w:r w:rsidRPr="00FF654E">
        <w:rPr>
          <w:b/>
          <w:bCs/>
        </w:rPr>
        <w:t>Overview of tool and technologies used</w:t>
      </w:r>
    </w:p>
    <w:p w14:paraId="61140282" w14:textId="77777777" w:rsidR="008B4304" w:rsidRDefault="008B4304" w:rsidP="008B4304">
      <w:pPr>
        <w:pStyle w:val="TXTParagraph"/>
        <w:ind w:left="576" w:firstLine="0"/>
      </w:pPr>
    </w:p>
    <w:p w14:paraId="57B11057" w14:textId="77777777" w:rsidR="008B4304" w:rsidRPr="00FF654E" w:rsidRDefault="008B4304" w:rsidP="008B4304">
      <w:pPr>
        <w:pStyle w:val="TXTParagraph"/>
        <w:numPr>
          <w:ilvl w:val="2"/>
          <w:numId w:val="1"/>
        </w:numPr>
        <w:rPr>
          <w:b/>
          <w:bCs/>
        </w:rPr>
      </w:pPr>
      <w:r w:rsidRPr="00FF654E">
        <w:rPr>
          <w:b/>
          <w:bCs/>
        </w:rPr>
        <w:t>Line LIFF</w:t>
      </w:r>
    </w:p>
    <w:p w14:paraId="3ECCAEA6" w14:textId="77777777" w:rsidR="008B4304" w:rsidRDefault="008B4304" w:rsidP="008B4304">
      <w:pPr>
        <w:pStyle w:val="TXTParagraph"/>
        <w:ind w:left="1077" w:firstLine="0"/>
      </w:pPr>
      <w:r w:rsidRPr="008B4304">
        <w:t>LINE Front-end Framework (LIFF) is a platform for web apps provided by LINE. The web apps running on this platform are called LIFF apps. LIFF apps can get data from the LINE Platform such as the LINE user ID</w:t>
      </w:r>
      <w:r>
        <w:t>.</w:t>
      </w:r>
    </w:p>
    <w:p w14:paraId="4D54F65D" w14:textId="77777777" w:rsidR="00FE161C" w:rsidRDefault="00FE161C" w:rsidP="008B4304">
      <w:pPr>
        <w:pStyle w:val="TXTParagraph"/>
        <w:ind w:left="1077" w:firstLine="0"/>
      </w:pPr>
    </w:p>
    <w:p w14:paraId="4F7C2261" w14:textId="77777777" w:rsidR="00FE161C" w:rsidRDefault="00FE161C" w:rsidP="008B4304">
      <w:pPr>
        <w:pStyle w:val="TXTParagraph"/>
        <w:ind w:left="1077" w:firstLine="0"/>
      </w:pPr>
      <w:r>
        <w:rPr>
          <w:noProof/>
        </w:rPr>
        <w:drawing>
          <wp:inline distT="0" distB="0" distL="0" distR="0" wp14:anchorId="2F891697" wp14:editId="39347E8A">
            <wp:extent cx="4152652" cy="1661160"/>
            <wp:effectExtent l="0" t="0" r="635" b="0"/>
            <wp:docPr id="22" name="Picture 22" descr="มารู้จักกับ LIFF — สิ่งที่จะมาเติมเต็มในการทำ Chat Bot กัน! | by Tan Warit  | LINE Developers Thailan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มารู้จักกับ LIFF — สิ่งที่จะมาเติมเต็มในการทำ Chat Bot กัน! | by Tan Warit  | LINE Developers Thailand | Mediu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57522" cy="1663108"/>
                    </a:xfrm>
                    <a:prstGeom prst="rect">
                      <a:avLst/>
                    </a:prstGeom>
                    <a:noFill/>
                    <a:ln>
                      <a:noFill/>
                    </a:ln>
                  </pic:spPr>
                </pic:pic>
              </a:graphicData>
            </a:graphic>
          </wp:inline>
        </w:drawing>
      </w:r>
    </w:p>
    <w:p w14:paraId="683FBFD9" w14:textId="77777777" w:rsidR="00FE161C" w:rsidRPr="00FE161C" w:rsidRDefault="00FE161C" w:rsidP="00FE161C">
      <w:pPr>
        <w:pStyle w:val="TXTParagraph"/>
        <w:ind w:left="1077" w:firstLine="0"/>
        <w:jc w:val="center"/>
      </w:pPr>
      <w:r w:rsidRPr="00FE161C">
        <w:t>Figure 2.</w:t>
      </w:r>
      <w:r>
        <w:t>7</w:t>
      </w:r>
      <w:r w:rsidRPr="00FE161C">
        <w:t xml:space="preserve"> </w:t>
      </w:r>
      <w:r>
        <w:t>Line LIFF</w:t>
      </w:r>
    </w:p>
    <w:p w14:paraId="70AFD526" w14:textId="77777777" w:rsidR="009D1711" w:rsidRDefault="009D1711" w:rsidP="008B4304">
      <w:pPr>
        <w:pStyle w:val="TXTParagraph"/>
        <w:ind w:left="1077" w:firstLine="0"/>
      </w:pPr>
    </w:p>
    <w:p w14:paraId="24911389" w14:textId="77777777" w:rsidR="008B4304" w:rsidRPr="00571972" w:rsidRDefault="008B4304" w:rsidP="008B4304">
      <w:pPr>
        <w:pStyle w:val="TXTParagraph"/>
        <w:numPr>
          <w:ilvl w:val="2"/>
          <w:numId w:val="1"/>
        </w:numPr>
        <w:rPr>
          <w:b/>
          <w:bCs/>
        </w:rPr>
      </w:pPr>
      <w:r w:rsidRPr="00571972">
        <w:rPr>
          <w:b/>
          <w:bCs/>
        </w:rPr>
        <w:t>Line Chatbot</w:t>
      </w:r>
    </w:p>
    <w:p w14:paraId="6CA724A4" w14:textId="77777777" w:rsidR="008B4304" w:rsidRDefault="008B4304" w:rsidP="008B4304">
      <w:pPr>
        <w:pStyle w:val="TXTParagraph"/>
        <w:ind w:left="1077" w:firstLine="0"/>
      </w:pPr>
      <w:r w:rsidRPr="008B4304">
        <w:t>LINE chatbot is an automated software, programmed to chat with users through the LINE messaging app. LINE chatbots are capable of responding to customer queries, ask relevant questions, provide product suggestions and even hand over conversations to an agent when required.</w:t>
      </w:r>
    </w:p>
    <w:p w14:paraId="6335986B" w14:textId="77777777" w:rsidR="008B4304" w:rsidRDefault="008B4304" w:rsidP="00C02B07">
      <w:pPr>
        <w:pStyle w:val="TXTParagraph"/>
        <w:ind w:left="1077" w:firstLine="0"/>
      </w:pPr>
      <w:r>
        <w:rPr>
          <w:noProof/>
        </w:rPr>
        <w:drawing>
          <wp:inline distT="0" distB="0" distL="0" distR="0" wp14:anchorId="2DE74C40" wp14:editId="1D64FE1B">
            <wp:extent cx="3794760" cy="217000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4363" cy="2175501"/>
                    </a:xfrm>
                    <a:prstGeom prst="rect">
                      <a:avLst/>
                    </a:prstGeom>
                    <a:noFill/>
                    <a:ln>
                      <a:noFill/>
                    </a:ln>
                  </pic:spPr>
                </pic:pic>
              </a:graphicData>
            </a:graphic>
          </wp:inline>
        </w:drawing>
      </w:r>
    </w:p>
    <w:p w14:paraId="1A252FFE" w14:textId="77777777" w:rsidR="00FE161C" w:rsidRDefault="00FE161C" w:rsidP="00FE161C">
      <w:pPr>
        <w:pStyle w:val="TXTParagraph"/>
        <w:ind w:left="1077" w:firstLine="0"/>
        <w:jc w:val="center"/>
      </w:pPr>
      <w:r w:rsidRPr="00FE161C">
        <w:t>Figure 2.</w:t>
      </w:r>
      <w:r>
        <w:t>8</w:t>
      </w:r>
      <w:r w:rsidRPr="00FE161C">
        <w:t xml:space="preserve"> </w:t>
      </w:r>
      <w:r>
        <w:t>Line ChatBot</w:t>
      </w:r>
    </w:p>
    <w:p w14:paraId="1FAEE510" w14:textId="77777777" w:rsidR="00FE161C" w:rsidRDefault="00FE161C" w:rsidP="00FE161C">
      <w:pPr>
        <w:pStyle w:val="TXTParagraph"/>
        <w:ind w:left="1077" w:firstLine="0"/>
        <w:jc w:val="center"/>
      </w:pPr>
    </w:p>
    <w:p w14:paraId="13965CB9" w14:textId="77777777" w:rsidR="008B4304" w:rsidRPr="00BD2567" w:rsidRDefault="008B4304" w:rsidP="005B57ED">
      <w:pPr>
        <w:pStyle w:val="TXTParagraph"/>
        <w:numPr>
          <w:ilvl w:val="1"/>
          <w:numId w:val="1"/>
        </w:numPr>
        <w:rPr>
          <w:b/>
          <w:bCs/>
        </w:rPr>
      </w:pPr>
      <w:r w:rsidRPr="00BD2567">
        <w:rPr>
          <w:b/>
          <w:bCs/>
        </w:rPr>
        <w:lastRenderedPageBreak/>
        <w:t>Terminologies</w:t>
      </w:r>
    </w:p>
    <w:p w14:paraId="0A6FEABE" w14:textId="77777777" w:rsidR="00474766" w:rsidRDefault="00474766" w:rsidP="00710E2F">
      <w:pPr>
        <w:pStyle w:val="TXTParagraph"/>
        <w:numPr>
          <w:ilvl w:val="0"/>
          <w:numId w:val="20"/>
        </w:numPr>
      </w:pPr>
      <w:r>
        <w:t>Money index</w:t>
      </w:r>
    </w:p>
    <w:p w14:paraId="028D4415" w14:textId="77777777" w:rsidR="00474766" w:rsidRDefault="00474766" w:rsidP="00710E2F">
      <w:pPr>
        <w:pStyle w:val="TXTParagraph"/>
        <w:numPr>
          <w:ilvl w:val="1"/>
          <w:numId w:val="20"/>
        </w:numPr>
      </w:pPr>
      <w:r w:rsidRPr="00474766">
        <w:t>financial health indicators It makes it easier for you to set goals and plan your finances.</w:t>
      </w:r>
    </w:p>
    <w:p w14:paraId="007990EE" w14:textId="77777777" w:rsidR="00474766" w:rsidRDefault="00474766" w:rsidP="00710E2F">
      <w:pPr>
        <w:pStyle w:val="TXTParagraph"/>
        <w:numPr>
          <w:ilvl w:val="0"/>
          <w:numId w:val="20"/>
        </w:numPr>
      </w:pPr>
      <w:r>
        <w:t>Earning money</w:t>
      </w:r>
    </w:p>
    <w:p w14:paraId="52B9AFE3" w14:textId="77777777" w:rsidR="00474766" w:rsidRDefault="00474766" w:rsidP="00710E2F">
      <w:pPr>
        <w:pStyle w:val="TXTParagraph"/>
        <w:numPr>
          <w:ilvl w:val="1"/>
          <w:numId w:val="20"/>
        </w:numPr>
      </w:pPr>
      <w:r w:rsidRPr="00474766">
        <w:t>To earn money is to earn enough to support yourself.</w:t>
      </w:r>
    </w:p>
    <w:p w14:paraId="389D757F" w14:textId="77777777" w:rsidR="00474766" w:rsidRDefault="00474766" w:rsidP="00710E2F">
      <w:pPr>
        <w:pStyle w:val="TXTParagraph"/>
        <w:numPr>
          <w:ilvl w:val="0"/>
          <w:numId w:val="20"/>
        </w:numPr>
      </w:pPr>
      <w:r>
        <w:t>Spending money</w:t>
      </w:r>
    </w:p>
    <w:p w14:paraId="0BB14E4D" w14:textId="77777777" w:rsidR="00474766" w:rsidRDefault="00C02B07" w:rsidP="00710E2F">
      <w:pPr>
        <w:pStyle w:val="TXTParagraph"/>
        <w:numPr>
          <w:ilvl w:val="1"/>
          <w:numId w:val="20"/>
        </w:numPr>
      </w:pPr>
      <w:r>
        <w:t>M</w:t>
      </w:r>
      <w:r w:rsidRPr="00C02B07">
        <w:t>anag</w:t>
      </w:r>
      <w:r>
        <w:t>ing</w:t>
      </w:r>
      <w:r w:rsidRPr="00C02B07">
        <w:t xml:space="preserve"> expenses is to manage expenses appropriately.</w:t>
      </w:r>
    </w:p>
    <w:p w14:paraId="2C158630" w14:textId="77777777" w:rsidR="00474766" w:rsidRDefault="00474766" w:rsidP="00710E2F">
      <w:pPr>
        <w:pStyle w:val="TXTParagraph"/>
        <w:numPr>
          <w:ilvl w:val="0"/>
          <w:numId w:val="20"/>
        </w:numPr>
      </w:pPr>
      <w:r>
        <w:t>Fixed Expenses</w:t>
      </w:r>
    </w:p>
    <w:p w14:paraId="50C9AB57" w14:textId="77777777" w:rsidR="00C02B07" w:rsidRDefault="00C02B07" w:rsidP="00710E2F">
      <w:pPr>
        <w:pStyle w:val="TXTParagraph"/>
        <w:numPr>
          <w:ilvl w:val="1"/>
          <w:numId w:val="20"/>
        </w:numPr>
      </w:pPr>
      <w:r w:rsidRPr="00C02B07">
        <w:t>Fixed expenses are fixed expenses or expenditures that are encumbrance from debt obligations. such as rental taxes or home installments. Car installment payment, debt repayment, various credits, utilities, insurance premiums, parental or child support payments that must be sent on a monthly basis, etc.</w:t>
      </w:r>
    </w:p>
    <w:p w14:paraId="63BF0284" w14:textId="77777777" w:rsidR="00474766" w:rsidRDefault="00474766" w:rsidP="00710E2F">
      <w:pPr>
        <w:pStyle w:val="TXTParagraph"/>
        <w:numPr>
          <w:ilvl w:val="0"/>
          <w:numId w:val="20"/>
        </w:numPr>
      </w:pPr>
      <w:r>
        <w:t>Variable Expenses</w:t>
      </w:r>
    </w:p>
    <w:p w14:paraId="31D080F5" w14:textId="77777777" w:rsidR="00C02B07" w:rsidRDefault="00C02B07" w:rsidP="00710E2F">
      <w:pPr>
        <w:pStyle w:val="TXTParagraph"/>
        <w:numPr>
          <w:ilvl w:val="1"/>
          <w:numId w:val="20"/>
        </w:numPr>
      </w:pPr>
      <w:r w:rsidRPr="00C02B07">
        <w:t xml:space="preserve">variable </w:t>
      </w:r>
      <w:r>
        <w:t>expense</w:t>
      </w:r>
      <w:r w:rsidRPr="00C02B07">
        <w:t xml:space="preserve"> is an expenditure that can be managed Varies according to individual management each month, such as travel expenses, food expenses, personal expenses, etc.</w:t>
      </w:r>
    </w:p>
    <w:p w14:paraId="26F00C46" w14:textId="77777777" w:rsidR="00474766" w:rsidRDefault="00474766" w:rsidP="00710E2F">
      <w:pPr>
        <w:pStyle w:val="TXTParagraph"/>
        <w:numPr>
          <w:ilvl w:val="0"/>
          <w:numId w:val="20"/>
        </w:numPr>
      </w:pPr>
      <w:r>
        <w:t>Bad Debt</w:t>
      </w:r>
    </w:p>
    <w:p w14:paraId="6213A807" w14:textId="77777777" w:rsidR="00C02B07" w:rsidRDefault="00C02B07" w:rsidP="00710E2F">
      <w:pPr>
        <w:pStyle w:val="TXTParagraph"/>
        <w:numPr>
          <w:ilvl w:val="1"/>
          <w:numId w:val="20"/>
        </w:numPr>
      </w:pPr>
      <w:r>
        <w:t>Bad</w:t>
      </w:r>
      <w:r w:rsidRPr="00C02B07">
        <w:t xml:space="preserve"> debt is debt that causes additional cost The more there are, the more</w:t>
      </w:r>
      <w:r>
        <w:t>.</w:t>
      </w:r>
    </w:p>
    <w:p w14:paraId="27220324" w14:textId="77777777" w:rsidR="00474766" w:rsidRDefault="00474766" w:rsidP="00710E2F">
      <w:pPr>
        <w:pStyle w:val="TXTParagraph"/>
        <w:numPr>
          <w:ilvl w:val="0"/>
          <w:numId w:val="20"/>
        </w:numPr>
      </w:pPr>
      <w:r>
        <w:t>Good Debt</w:t>
      </w:r>
    </w:p>
    <w:p w14:paraId="5EDF3373" w14:textId="77777777" w:rsidR="00C02B07" w:rsidRDefault="00C02B07" w:rsidP="00710E2F">
      <w:pPr>
        <w:pStyle w:val="TXTParagraph"/>
        <w:numPr>
          <w:ilvl w:val="1"/>
          <w:numId w:val="20"/>
        </w:numPr>
      </w:pPr>
      <w:r w:rsidRPr="00C02B07">
        <w:t>Rich Debt</w:t>
      </w:r>
      <w:r>
        <w:t xml:space="preserve"> is d</w:t>
      </w:r>
      <w:r w:rsidRPr="00C02B07">
        <w:t>ebt that generates additional income is a form of borrowing money to invest. in cash-generating assets with positive net cash flow</w:t>
      </w:r>
      <w:r>
        <w:t>.</w:t>
      </w:r>
    </w:p>
    <w:p w14:paraId="33C5A589" w14:textId="77777777" w:rsidR="00474766" w:rsidRDefault="00474766" w:rsidP="00710E2F">
      <w:pPr>
        <w:pStyle w:val="TXTParagraph"/>
        <w:numPr>
          <w:ilvl w:val="0"/>
          <w:numId w:val="20"/>
        </w:numPr>
      </w:pPr>
      <w:r>
        <w:t>OPM</w:t>
      </w:r>
    </w:p>
    <w:p w14:paraId="406C3BAE" w14:textId="77777777" w:rsidR="00C02B07" w:rsidRDefault="00C02B07" w:rsidP="00A9506D">
      <w:pPr>
        <w:pStyle w:val="TXTParagraph"/>
        <w:numPr>
          <w:ilvl w:val="1"/>
          <w:numId w:val="20"/>
        </w:numPr>
      </w:pPr>
      <w:r w:rsidRPr="00C02B07">
        <w:t>Other People Money is using other people's money. It will help your business grow rapidly. The most obvious example is Using money from banks for business expansion</w:t>
      </w:r>
    </w:p>
    <w:p w14:paraId="133A63EC" w14:textId="77777777" w:rsidR="00BD2567" w:rsidRDefault="00BD2567" w:rsidP="00BD2567">
      <w:pPr>
        <w:pStyle w:val="TXTParagraph"/>
        <w:ind w:left="2016" w:firstLine="0"/>
      </w:pPr>
    </w:p>
    <w:p w14:paraId="421802D1" w14:textId="77777777" w:rsidR="00BD2567" w:rsidRDefault="00BD2567" w:rsidP="00BD2567">
      <w:pPr>
        <w:pStyle w:val="TXTParagraph"/>
        <w:ind w:left="2016" w:firstLine="0"/>
      </w:pPr>
    </w:p>
    <w:p w14:paraId="2E30DA9A" w14:textId="77777777" w:rsidR="00474766" w:rsidRDefault="00474766" w:rsidP="00710E2F">
      <w:pPr>
        <w:pStyle w:val="TXTParagraph"/>
        <w:numPr>
          <w:ilvl w:val="0"/>
          <w:numId w:val="20"/>
        </w:numPr>
      </w:pPr>
      <w:r>
        <w:t>OPR</w:t>
      </w:r>
    </w:p>
    <w:p w14:paraId="233F1526" w14:textId="77777777" w:rsidR="00C02B07" w:rsidRDefault="00C02B07" w:rsidP="00710E2F">
      <w:pPr>
        <w:pStyle w:val="TXTParagraph"/>
        <w:numPr>
          <w:ilvl w:val="1"/>
          <w:numId w:val="20"/>
        </w:numPr>
      </w:pPr>
      <w:r w:rsidRPr="00C02B07">
        <w:lastRenderedPageBreak/>
        <w:t>Other People Resource is you trade your resources for someone else's resources.</w:t>
      </w:r>
    </w:p>
    <w:p w14:paraId="461B060E" w14:textId="77777777" w:rsidR="009733B1" w:rsidRDefault="009733B1" w:rsidP="00C51B0C">
      <w:pPr>
        <w:pStyle w:val="TXTParagraph"/>
      </w:pPr>
    </w:p>
    <w:p w14:paraId="15C42A38" w14:textId="77777777" w:rsidR="00C51B0C" w:rsidRDefault="00C51B0C" w:rsidP="00C51B0C">
      <w:pPr>
        <w:pStyle w:val="TXTParagraph"/>
      </w:pPr>
    </w:p>
    <w:p w14:paraId="219465BC" w14:textId="77777777" w:rsidR="00C51B0C" w:rsidRPr="001B14A4" w:rsidRDefault="00C51B0C" w:rsidP="00C51B0C">
      <w:pPr>
        <w:pStyle w:val="TXTParagraph"/>
      </w:pPr>
    </w:p>
    <w:p w14:paraId="550FAA66" w14:textId="77777777" w:rsidR="00C51B0C" w:rsidRDefault="00C51B0C" w:rsidP="00C51B0C">
      <w:pPr>
        <w:sectPr w:rsidR="00C51B0C" w:rsidSect="004855A6">
          <w:headerReference w:type="even" r:id="rId24"/>
          <w:headerReference w:type="default" r:id="rId25"/>
          <w:footerReference w:type="even" r:id="rId26"/>
          <w:footerReference w:type="default" r:id="rId27"/>
          <w:pgSz w:w="11906" w:h="16838" w:code="9"/>
          <w:pgMar w:top="2126" w:right="1418" w:bottom="1418" w:left="2126" w:header="720" w:footer="720" w:gutter="0"/>
          <w:pgNumType w:start="1"/>
          <w:cols w:space="720"/>
          <w:formProt w:val="0"/>
          <w:docGrid w:linePitch="360"/>
        </w:sectPr>
      </w:pPr>
    </w:p>
    <w:p w14:paraId="5508E15F" w14:textId="77777777" w:rsidR="00C51B0C" w:rsidRPr="00ED7FDD" w:rsidRDefault="00C51B0C" w:rsidP="00C51B0C">
      <w:pPr>
        <w:pStyle w:val="CHAPNumber"/>
      </w:pPr>
      <w:bookmarkStart w:id="106" w:name="_Toc183509359"/>
      <w:bookmarkStart w:id="107" w:name="_Toc183534217"/>
      <w:bookmarkStart w:id="108" w:name="_Toc232925368"/>
      <w:bookmarkStart w:id="109" w:name="_Toc232925448"/>
      <w:bookmarkStart w:id="110" w:name="_Toc232926100"/>
      <w:bookmarkStart w:id="111" w:name="_Toc232926223"/>
      <w:r w:rsidRPr="00ED7FDD">
        <w:lastRenderedPageBreak/>
        <w:t>CHAPTER</w:t>
      </w:r>
      <w:r>
        <w:t xml:space="preserve"> 3</w:t>
      </w:r>
    </w:p>
    <w:p w14:paraId="50BADCF1" w14:textId="77777777" w:rsidR="00C51B0C" w:rsidRDefault="00C51B0C" w:rsidP="00B200C3">
      <w:pPr>
        <w:pStyle w:val="Heading1"/>
        <w:numPr>
          <w:ilvl w:val="0"/>
          <w:numId w:val="1"/>
        </w:numPr>
      </w:pPr>
      <w:bookmarkStart w:id="112" w:name="_Toc163409031"/>
      <w:bookmarkStart w:id="113" w:name="_Toc165641793"/>
      <w:bookmarkStart w:id="114" w:name="_Toc433052097"/>
      <w:bookmarkStart w:id="115" w:name="_Toc120560574"/>
      <w:r>
        <w:t>Analysis and Design</w:t>
      </w:r>
      <w:bookmarkEnd w:id="106"/>
      <w:bookmarkEnd w:id="107"/>
      <w:bookmarkEnd w:id="108"/>
      <w:bookmarkEnd w:id="109"/>
      <w:bookmarkEnd w:id="110"/>
      <w:bookmarkEnd w:id="111"/>
      <w:bookmarkEnd w:id="112"/>
      <w:bookmarkEnd w:id="113"/>
      <w:bookmarkEnd w:id="114"/>
      <w:bookmarkEnd w:id="115"/>
    </w:p>
    <w:p w14:paraId="2BBAE4D1" w14:textId="285923C5" w:rsidR="00C51B0C" w:rsidRPr="00892E13" w:rsidRDefault="00B76D4B" w:rsidP="00B76D4B">
      <w:pPr>
        <w:pStyle w:val="TXTParagraph"/>
      </w:pPr>
      <w:r>
        <w:t xml:space="preserve">This chapter shows and describes the system analysis and design of TappTact. </w:t>
      </w:r>
      <w:r>
        <w:rPr>
          <w:rFonts w:hint="cs"/>
          <w:cs/>
        </w:rPr>
        <w:t xml:space="preserve"> </w:t>
      </w:r>
      <w:r>
        <w:t>This chapter comprises the system overview, system architecture, system flow, structure chart, database analysis and design, and interface design.</w:t>
      </w:r>
    </w:p>
    <w:p w14:paraId="3BE8E28B" w14:textId="2FF1058C" w:rsidR="00C51B0C" w:rsidRDefault="00B76D4B" w:rsidP="00571972">
      <w:pPr>
        <w:pStyle w:val="Heading2"/>
        <w:numPr>
          <w:ilvl w:val="1"/>
          <w:numId w:val="1"/>
        </w:numPr>
        <w:jc w:val="left"/>
      </w:pPr>
      <w:bookmarkStart w:id="116" w:name="_Toc165641794"/>
      <w:r>
        <w:t>System Overview</w:t>
      </w:r>
    </w:p>
    <w:p w14:paraId="6550F60F" w14:textId="7DB45A3A" w:rsidR="00A03A27" w:rsidRDefault="00A03A27" w:rsidP="00A03A27">
      <w:pPr>
        <w:ind w:firstLine="576"/>
      </w:pPr>
      <w:r>
        <w:t>Financial Health Check</w:t>
      </w:r>
      <w:r>
        <w:t xml:space="preserve"> is proposed as a smart business contact management and verification </w:t>
      </w:r>
    </w:p>
    <w:p w14:paraId="6DFC855F" w14:textId="77777777" w:rsidR="00A03A27" w:rsidRDefault="00A03A27" w:rsidP="00A03A27">
      <w:r>
        <w:t xml:space="preserve">system. TappTact consists of two parts which are TappTact for the mobile users and </w:t>
      </w:r>
    </w:p>
    <w:p w14:paraId="0B958B3F" w14:textId="77777777" w:rsidR="00A03A27" w:rsidRDefault="00A03A27" w:rsidP="00A03A27">
      <w:r>
        <w:t>TappTact for the business companies.</w:t>
      </w:r>
    </w:p>
    <w:p w14:paraId="15C9F2E9" w14:textId="77777777" w:rsidR="00A03A27" w:rsidRDefault="00A03A27" w:rsidP="00A03A27"/>
    <w:p w14:paraId="36364C44" w14:textId="5B4182CA" w:rsidR="00A03A27" w:rsidRDefault="00A03A27" w:rsidP="00A03A27">
      <w:pPr>
        <w:ind w:firstLine="720"/>
        <w:jc w:val="both"/>
      </w:pPr>
      <w:r>
        <w:t>Financial Health Check for the mobile users can assist the users to manage the contacts. The mobile users can create the virtual business cards and exchange their contact information easily. After exchanging, the mobile users can give notes and hashtags to each card for searching. Moreover, the users can verify other users’ identity and their working status. In addition, the mobile users can track their card’s usage such as the amount of sent and received cards.</w:t>
      </w:r>
    </w:p>
    <w:p w14:paraId="7C901F1F" w14:textId="77777777" w:rsidR="00A03A27" w:rsidRDefault="00A03A27" w:rsidP="00A03A27"/>
    <w:p w14:paraId="67E6ED5A" w14:textId="77777777" w:rsidR="000E3E6A" w:rsidRDefault="000E3E6A" w:rsidP="000E3E6A">
      <w:pPr>
        <w:pStyle w:val="TXTParagraph"/>
        <w:ind w:left="1077" w:firstLine="0"/>
      </w:pPr>
    </w:p>
    <w:p w14:paraId="212C8424" w14:textId="77777777" w:rsidR="00C45245" w:rsidRDefault="00C45245" w:rsidP="00737EC1">
      <w:pPr>
        <w:pStyle w:val="TXTParagraph"/>
        <w:ind w:left="1077" w:firstLine="0"/>
      </w:pPr>
    </w:p>
    <w:p w14:paraId="43D628E0" w14:textId="77777777" w:rsidR="00C45245" w:rsidRDefault="00C45245" w:rsidP="00737EC1">
      <w:pPr>
        <w:pStyle w:val="TXTParagraph"/>
        <w:ind w:left="1077" w:firstLine="0"/>
      </w:pPr>
      <w:r w:rsidRPr="00C45245">
        <w:rPr>
          <w:rFonts w:ascii="Calibri" w:hAnsi="Calibri" w:cs="Calibri"/>
          <w:noProof/>
          <w:color w:val="000000"/>
          <w:sz w:val="22"/>
          <w:szCs w:val="22"/>
          <w:shd w:val="clear" w:color="auto" w:fill="FFFFFF"/>
        </w:rPr>
        <w:drawing>
          <wp:inline distT="0" distB="0" distL="0" distR="0" wp14:anchorId="467516E4" wp14:editId="14FC14CE">
            <wp:extent cx="5309870" cy="1990725"/>
            <wp:effectExtent l="0" t="0" r="508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9870" cy="1990725"/>
                    </a:xfrm>
                    <a:prstGeom prst="rect">
                      <a:avLst/>
                    </a:prstGeom>
                  </pic:spPr>
                </pic:pic>
              </a:graphicData>
            </a:graphic>
          </wp:inline>
        </w:drawing>
      </w:r>
    </w:p>
    <w:p w14:paraId="09EB0460" w14:textId="77777777" w:rsidR="00C45245" w:rsidRDefault="00C45245" w:rsidP="00715D5F">
      <w:pPr>
        <w:pStyle w:val="TXTParagraph"/>
        <w:ind w:left="1077" w:firstLine="0"/>
      </w:pPr>
      <w:r>
        <w:lastRenderedPageBreak/>
        <w:t>Figure 3.1 Overview of Personalized Financial Advisor System</w:t>
      </w:r>
    </w:p>
    <w:p w14:paraId="1813990A" w14:textId="77777777" w:rsidR="00C45245" w:rsidRDefault="00C45245" w:rsidP="00737EC1">
      <w:pPr>
        <w:pStyle w:val="TXTParagraph"/>
        <w:ind w:left="1077" w:firstLine="0"/>
      </w:pPr>
    </w:p>
    <w:p w14:paraId="42E2D705" w14:textId="77777777" w:rsidR="00C45245" w:rsidRDefault="00C45245" w:rsidP="00737EC1">
      <w:pPr>
        <w:pStyle w:val="TXTParagraph"/>
        <w:ind w:left="1077" w:firstLine="0"/>
      </w:pPr>
      <w:r w:rsidRPr="00C45245">
        <w:rPr>
          <w:noProof/>
        </w:rPr>
        <w:drawing>
          <wp:inline distT="0" distB="0" distL="0" distR="0" wp14:anchorId="25B6CC7F" wp14:editId="70CFFDAC">
            <wp:extent cx="5309870" cy="162369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09870" cy="1623695"/>
                    </a:xfrm>
                    <a:prstGeom prst="rect">
                      <a:avLst/>
                    </a:prstGeom>
                  </pic:spPr>
                </pic:pic>
              </a:graphicData>
            </a:graphic>
          </wp:inline>
        </w:drawing>
      </w:r>
    </w:p>
    <w:p w14:paraId="135FB21C" w14:textId="77777777" w:rsidR="00C45245" w:rsidRDefault="00C45245" w:rsidP="00715D5F">
      <w:pPr>
        <w:pStyle w:val="TXTParagraph"/>
        <w:ind w:left="1077" w:firstLine="363"/>
      </w:pPr>
      <w:r>
        <w:t>Figure 3.2 Overview of Personalized Financial Advisor System</w:t>
      </w:r>
    </w:p>
    <w:p w14:paraId="5940A719" w14:textId="77777777" w:rsidR="00C45245" w:rsidRDefault="00C45245" w:rsidP="00737EC1">
      <w:pPr>
        <w:pStyle w:val="TXTParagraph"/>
        <w:ind w:left="1077" w:firstLine="0"/>
      </w:pPr>
    </w:p>
    <w:p w14:paraId="20575C80" w14:textId="77777777" w:rsidR="00737EC1" w:rsidRDefault="00C45245" w:rsidP="00C45245">
      <w:pPr>
        <w:pStyle w:val="TXTParagraph"/>
        <w:ind w:left="1077" w:firstLine="0"/>
        <w:jc w:val="center"/>
      </w:pPr>
      <w:r w:rsidRPr="00C45245">
        <w:rPr>
          <w:rFonts w:ascii="Calibri" w:hAnsi="Calibri" w:cs="Calibri"/>
          <w:noProof/>
          <w:color w:val="000000"/>
          <w:sz w:val="22"/>
          <w:szCs w:val="22"/>
          <w:shd w:val="clear" w:color="auto" w:fill="FFFFFF"/>
        </w:rPr>
        <w:drawing>
          <wp:inline distT="0" distB="0" distL="0" distR="0" wp14:anchorId="7643B202" wp14:editId="1E10E0C1">
            <wp:extent cx="3021980" cy="1983693"/>
            <wp:effectExtent l="0" t="0" r="6985" b="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30"/>
                    <a:stretch>
                      <a:fillRect/>
                    </a:stretch>
                  </pic:blipFill>
                  <pic:spPr>
                    <a:xfrm>
                      <a:off x="0" y="0"/>
                      <a:ext cx="3045077" cy="1998854"/>
                    </a:xfrm>
                    <a:prstGeom prst="rect">
                      <a:avLst/>
                    </a:prstGeom>
                  </pic:spPr>
                </pic:pic>
              </a:graphicData>
            </a:graphic>
          </wp:inline>
        </w:drawing>
      </w:r>
      <w:r w:rsidR="00737EC1">
        <w:rPr>
          <w:rFonts w:ascii="Calibri" w:hAnsi="Calibri" w:cs="Calibri"/>
          <w:color w:val="000000"/>
          <w:sz w:val="22"/>
          <w:szCs w:val="22"/>
          <w:shd w:val="clear" w:color="auto" w:fill="FFFFFF"/>
        </w:rPr>
        <w:br/>
      </w:r>
      <w:r w:rsidR="00737EC1">
        <w:t>Figure 3.</w:t>
      </w:r>
      <w:r>
        <w:t>3</w:t>
      </w:r>
      <w:r w:rsidR="00737EC1">
        <w:t xml:space="preserve"> Overview of Personalized Financial Advisor System</w:t>
      </w:r>
    </w:p>
    <w:p w14:paraId="52845BFD" w14:textId="77777777" w:rsidR="00737EC1" w:rsidRDefault="00737EC1" w:rsidP="00737EC1">
      <w:pPr>
        <w:pStyle w:val="TXTParagraph"/>
        <w:ind w:left="1077" w:firstLine="0"/>
      </w:pPr>
    </w:p>
    <w:p w14:paraId="3AC9C94F" w14:textId="77777777" w:rsidR="00737EC1" w:rsidRDefault="00737EC1" w:rsidP="00737EC1">
      <w:pPr>
        <w:pStyle w:val="TXTParagraph"/>
        <w:ind w:left="1077" w:firstLine="0"/>
      </w:pPr>
      <w:r>
        <w:t>The Personalized Financial Advior System has three main parts: Grading system by Money Index, Level of financial status, and Suggestions and consult.</w:t>
      </w:r>
    </w:p>
    <w:p w14:paraId="6A3CB1B7" w14:textId="77777777" w:rsidR="00C45245" w:rsidRDefault="00C45245" w:rsidP="00737EC1">
      <w:pPr>
        <w:pStyle w:val="TXTParagraph"/>
        <w:ind w:left="1077" w:firstLine="0"/>
      </w:pPr>
    </w:p>
    <w:p w14:paraId="357AA767" w14:textId="77777777" w:rsidR="00737EC1" w:rsidRPr="00571972" w:rsidRDefault="00737EC1" w:rsidP="00737EC1">
      <w:pPr>
        <w:pStyle w:val="TXTParagraph"/>
        <w:numPr>
          <w:ilvl w:val="2"/>
          <w:numId w:val="1"/>
        </w:numPr>
        <w:rPr>
          <w:b/>
          <w:bCs/>
        </w:rPr>
      </w:pPr>
      <w:r w:rsidRPr="00571972">
        <w:rPr>
          <w:b/>
          <w:bCs/>
        </w:rPr>
        <w:t>Grading system by Money index</w:t>
      </w:r>
    </w:p>
    <w:p w14:paraId="3D74DFCD" w14:textId="77777777" w:rsidR="00737EC1" w:rsidRDefault="00737EC1" w:rsidP="00737EC1">
      <w:pPr>
        <w:pStyle w:val="TXTParagraph"/>
        <w:ind w:left="1077" w:firstLine="363"/>
      </w:pPr>
      <w:r w:rsidRPr="00737EC1">
        <w:t>This step will give the user to input their own Personal Financial Statement to grading using money index that consists of Saving ratio, Debt service ratio, Emergency Fund Ratio, and Net worth. The output will show as saving, Expenses, and balance.</w:t>
      </w:r>
    </w:p>
    <w:p w14:paraId="47BA9CF4" w14:textId="77777777" w:rsidR="00C45245" w:rsidRDefault="00C45245" w:rsidP="00715D5F">
      <w:pPr>
        <w:pStyle w:val="TXTParagraph"/>
        <w:ind w:left="1077" w:firstLine="363"/>
        <w:jc w:val="center"/>
      </w:pPr>
      <w:r w:rsidRPr="00C45245">
        <w:rPr>
          <w:noProof/>
        </w:rPr>
        <w:lastRenderedPageBreak/>
        <w:drawing>
          <wp:inline distT="0" distB="0" distL="0" distR="0" wp14:anchorId="088B007E" wp14:editId="579E93F9">
            <wp:extent cx="2223655" cy="2643004"/>
            <wp:effectExtent l="0" t="0" r="571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27768" cy="2647893"/>
                    </a:xfrm>
                    <a:prstGeom prst="rect">
                      <a:avLst/>
                    </a:prstGeom>
                  </pic:spPr>
                </pic:pic>
              </a:graphicData>
            </a:graphic>
          </wp:inline>
        </w:drawing>
      </w:r>
    </w:p>
    <w:p w14:paraId="5D24228B" w14:textId="77777777" w:rsidR="007D3493" w:rsidRDefault="007D3493" w:rsidP="00715D5F">
      <w:pPr>
        <w:pStyle w:val="TXTParagraph"/>
        <w:ind w:left="2517" w:firstLine="363"/>
      </w:pPr>
      <w:r>
        <w:t>Figure 3</w:t>
      </w:r>
      <w:r w:rsidR="00A9506D">
        <w:t>.</w:t>
      </w:r>
      <w:r w:rsidR="00C45245">
        <w:t>4</w:t>
      </w:r>
      <w:r w:rsidR="00A9506D">
        <w:t xml:space="preserve"> Input to Money Index</w:t>
      </w:r>
    </w:p>
    <w:p w14:paraId="4E4E0989" w14:textId="77777777" w:rsidR="00737EC1" w:rsidRDefault="00737EC1" w:rsidP="00737EC1">
      <w:pPr>
        <w:pStyle w:val="TXTParagraph"/>
        <w:ind w:left="1077" w:firstLine="363"/>
      </w:pPr>
    </w:p>
    <w:p w14:paraId="22D09AD9" w14:textId="77777777" w:rsidR="00737EC1" w:rsidRPr="00C45245" w:rsidRDefault="00737EC1" w:rsidP="00737EC1">
      <w:pPr>
        <w:pStyle w:val="TXTParagraph"/>
        <w:numPr>
          <w:ilvl w:val="2"/>
          <w:numId w:val="1"/>
        </w:numPr>
        <w:rPr>
          <w:b/>
          <w:bCs/>
        </w:rPr>
      </w:pPr>
      <w:r w:rsidRPr="00C45245">
        <w:rPr>
          <w:b/>
          <w:bCs/>
        </w:rPr>
        <w:t>Level of financial status</w:t>
      </w:r>
    </w:p>
    <w:p w14:paraId="37D134A6" w14:textId="77777777" w:rsidR="004A4AF6" w:rsidRDefault="004A4AF6" w:rsidP="004A4AF6">
      <w:pPr>
        <w:pStyle w:val="TXTParagraph"/>
        <w:ind w:left="1077"/>
      </w:pPr>
      <w:r>
        <w:t xml:space="preserve">This part will show where is the level of the user now after doing the grading system. And </w:t>
      </w:r>
      <w:r w:rsidR="008840E8">
        <w:t>also,</w:t>
      </w:r>
      <w:r>
        <w:t xml:space="preserve"> can look for where you will go to the next level as well. Consists of 6 Levels as follows: </w:t>
      </w:r>
    </w:p>
    <w:p w14:paraId="6FDD9886" w14:textId="77777777" w:rsidR="004A4AF6" w:rsidRDefault="004A4AF6" w:rsidP="004A4AF6">
      <w:pPr>
        <w:pStyle w:val="TXTParagraph"/>
        <w:ind w:left="1077"/>
      </w:pPr>
    </w:p>
    <w:p w14:paraId="23312CD1" w14:textId="77777777" w:rsidR="004A4AF6" w:rsidRDefault="004A4AF6" w:rsidP="009769FA">
      <w:pPr>
        <w:pStyle w:val="TXTParagraph"/>
        <w:ind w:left="1077"/>
      </w:pPr>
      <w:r w:rsidRPr="00715D5F">
        <w:rPr>
          <w:b/>
          <w:bCs/>
        </w:rPr>
        <w:t>Level 1</w:t>
      </w:r>
      <w:r>
        <w:t xml:space="preserve"> - Negative financial position. </w:t>
      </w:r>
    </w:p>
    <w:p w14:paraId="30910333" w14:textId="77777777" w:rsidR="00396ADB" w:rsidRDefault="00396ADB" w:rsidP="00396ADB">
      <w:pPr>
        <w:pStyle w:val="TXTParagraph"/>
        <w:ind w:left="1440"/>
      </w:pPr>
      <w:r>
        <w:t>Sugguestion: debt interest debt high first Debt that can be closed.</w:t>
      </w:r>
    </w:p>
    <w:p w14:paraId="46349AFC" w14:textId="77777777" w:rsidR="004A4AF6" w:rsidRDefault="004A4AF6" w:rsidP="009769FA">
      <w:pPr>
        <w:pStyle w:val="TXTParagraph"/>
        <w:ind w:left="1077"/>
      </w:pPr>
      <w:r w:rsidRPr="00715D5F">
        <w:rPr>
          <w:b/>
          <w:bCs/>
        </w:rPr>
        <w:t>Level 2</w:t>
      </w:r>
      <w:r>
        <w:t xml:space="preserve"> – Liquidity There is no negative balance left. </w:t>
      </w:r>
    </w:p>
    <w:p w14:paraId="6B2A9F1E" w14:textId="77777777" w:rsidR="00396ADB" w:rsidRDefault="00396ADB" w:rsidP="00396ADB">
      <w:pPr>
        <w:pStyle w:val="TXTParagraph"/>
        <w:ind w:left="1440"/>
      </w:pPr>
      <w:r>
        <w:t>Sugguestion: insurance, Life/ health/accident, Decision to buy things.</w:t>
      </w:r>
    </w:p>
    <w:p w14:paraId="5D273F7A" w14:textId="77777777" w:rsidR="004A4AF6" w:rsidRDefault="004A4AF6" w:rsidP="009769FA">
      <w:pPr>
        <w:pStyle w:val="TXTParagraph"/>
        <w:ind w:left="1077"/>
      </w:pPr>
      <w:r w:rsidRPr="00715D5F">
        <w:rPr>
          <w:b/>
          <w:bCs/>
        </w:rPr>
        <w:t>Level 3</w:t>
      </w:r>
      <w:r>
        <w:t xml:space="preserve"> – Emergency saving </w:t>
      </w:r>
      <w:r w:rsidR="00715D5F">
        <w:t xml:space="preserve">greater than </w:t>
      </w:r>
      <w:r>
        <w:t>6-12 month</w:t>
      </w:r>
      <w:r w:rsidR="00396ADB">
        <w:t>s</w:t>
      </w:r>
    </w:p>
    <w:p w14:paraId="45BB15A5" w14:textId="77777777" w:rsidR="00396ADB" w:rsidRDefault="00396ADB" w:rsidP="00396ADB">
      <w:pPr>
        <w:pStyle w:val="TXTParagraph"/>
        <w:ind w:left="1440"/>
      </w:pPr>
      <w:r>
        <w:t>Sugguestion: Set goal of Emergency Fund</w:t>
      </w:r>
    </w:p>
    <w:p w14:paraId="353A2B1E" w14:textId="77777777" w:rsidR="004A4AF6" w:rsidRDefault="004A4AF6" w:rsidP="009769FA">
      <w:pPr>
        <w:pStyle w:val="TXTParagraph"/>
        <w:ind w:left="1077"/>
      </w:pPr>
      <w:r w:rsidRPr="00715D5F">
        <w:rPr>
          <w:b/>
          <w:bCs/>
        </w:rPr>
        <w:t>Level 4</w:t>
      </w:r>
      <w:r>
        <w:t xml:space="preserve"> – Rich Retirement </w:t>
      </w:r>
    </w:p>
    <w:p w14:paraId="1394DF04" w14:textId="77777777" w:rsidR="00396ADB" w:rsidRDefault="00396ADB" w:rsidP="00396ADB">
      <w:pPr>
        <w:pStyle w:val="TXTParagraph"/>
        <w:ind w:left="1440"/>
      </w:pPr>
      <w:r>
        <w:t xml:space="preserve">Sugguestion: </w:t>
      </w:r>
      <w:r w:rsidR="00715D5F">
        <w:t>tool- list of funds, list Government, Savings Bank, Bank Lottery.</w:t>
      </w:r>
    </w:p>
    <w:p w14:paraId="513C4A02" w14:textId="77777777" w:rsidR="004A4AF6" w:rsidRDefault="004A4AF6" w:rsidP="000E3E6A">
      <w:pPr>
        <w:pStyle w:val="TXTParagraph"/>
        <w:ind w:left="1077"/>
      </w:pPr>
      <w:r w:rsidRPr="00715D5F">
        <w:rPr>
          <w:b/>
          <w:bCs/>
        </w:rPr>
        <w:t>Level 5</w:t>
      </w:r>
      <w:r>
        <w:t xml:space="preserve"> – Young Retirement</w:t>
      </w:r>
    </w:p>
    <w:p w14:paraId="10F0195A" w14:textId="77777777" w:rsidR="00396ADB" w:rsidRDefault="00396ADB" w:rsidP="00396ADB">
      <w:pPr>
        <w:pStyle w:val="TXTParagraph"/>
        <w:ind w:left="1440"/>
      </w:pPr>
      <w:r>
        <w:t>Sugguestion:</w:t>
      </w:r>
      <w:r w:rsidR="00715D5F">
        <w:t xml:space="preserve"> Set goal Money Rich retirement</w:t>
      </w:r>
    </w:p>
    <w:p w14:paraId="66095760" w14:textId="77777777" w:rsidR="00737EC1" w:rsidRDefault="004A4AF6" w:rsidP="000E3E6A">
      <w:pPr>
        <w:pStyle w:val="TXTParagraph"/>
        <w:ind w:left="1434" w:firstLine="363"/>
      </w:pPr>
      <w:r w:rsidRPr="00715D5F">
        <w:rPr>
          <w:b/>
          <w:bCs/>
        </w:rPr>
        <w:t>Level6</w:t>
      </w:r>
      <w:r>
        <w:t xml:space="preserve"> – Wealth you! Congratulations</w:t>
      </w:r>
    </w:p>
    <w:p w14:paraId="0F69FB3C" w14:textId="77777777" w:rsidR="00396ADB" w:rsidRDefault="00396ADB" w:rsidP="00396ADB">
      <w:pPr>
        <w:pStyle w:val="TXTParagraph"/>
        <w:ind w:left="1440"/>
      </w:pPr>
      <w:r>
        <w:t>Sugguestion:</w:t>
      </w:r>
      <w:r w:rsidR="00715D5F">
        <w:t xml:space="preserve"> Set goal young retirement </w:t>
      </w:r>
    </w:p>
    <w:p w14:paraId="6FD7DBD9" w14:textId="77777777" w:rsidR="004A4AF6" w:rsidRDefault="00396ADB" w:rsidP="00396ADB">
      <w:pPr>
        <w:pStyle w:val="TXTParagraph"/>
        <w:ind w:left="1077" w:firstLine="0"/>
        <w:jc w:val="center"/>
      </w:pPr>
      <w:r w:rsidRPr="00396ADB">
        <w:rPr>
          <w:rFonts w:ascii="Calibri" w:hAnsi="Calibri" w:cs="Calibri"/>
          <w:noProof/>
          <w:color w:val="000000"/>
          <w:sz w:val="22"/>
          <w:szCs w:val="22"/>
          <w:shd w:val="clear" w:color="auto" w:fill="FFFFFF"/>
        </w:rPr>
        <w:lastRenderedPageBreak/>
        <w:drawing>
          <wp:inline distT="0" distB="0" distL="0" distR="0" wp14:anchorId="799FAC1E" wp14:editId="7D9AF3FB">
            <wp:extent cx="5048933" cy="229985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3502" cy="2306492"/>
                    </a:xfrm>
                    <a:prstGeom prst="rect">
                      <a:avLst/>
                    </a:prstGeom>
                  </pic:spPr>
                </pic:pic>
              </a:graphicData>
            </a:graphic>
          </wp:inline>
        </w:drawing>
      </w:r>
      <w:r w:rsidR="004A4AF6">
        <w:rPr>
          <w:rFonts w:ascii="Calibri" w:hAnsi="Calibri" w:cs="Calibri"/>
          <w:color w:val="000000"/>
          <w:sz w:val="22"/>
          <w:szCs w:val="22"/>
          <w:shd w:val="clear" w:color="auto" w:fill="FFFFFF"/>
        </w:rPr>
        <w:br/>
      </w:r>
      <w:r w:rsidR="004A4AF6">
        <w:t>Figure 3</w:t>
      </w:r>
      <w:r w:rsidR="00A9506D">
        <w:t>.</w:t>
      </w:r>
      <w:r w:rsidR="00C45245">
        <w:t>5</w:t>
      </w:r>
      <w:r w:rsidR="00A9506D">
        <w:t xml:space="preserve"> </w:t>
      </w:r>
      <w:r w:rsidR="00C45245">
        <w:t>Sugguestions of each level</w:t>
      </w:r>
    </w:p>
    <w:p w14:paraId="471A16BB" w14:textId="77777777" w:rsidR="000E3E6A" w:rsidRDefault="000E3E6A" w:rsidP="004A4AF6">
      <w:pPr>
        <w:pStyle w:val="TXTParagraph"/>
        <w:ind w:left="1077" w:firstLine="0"/>
      </w:pPr>
    </w:p>
    <w:p w14:paraId="4EE6EA5C" w14:textId="1AE1CE76" w:rsidR="00737EC1" w:rsidRPr="00C45245" w:rsidRDefault="006B0550" w:rsidP="00737EC1">
      <w:pPr>
        <w:pStyle w:val="TXTParagraph"/>
        <w:numPr>
          <w:ilvl w:val="2"/>
          <w:numId w:val="1"/>
        </w:numPr>
        <w:rPr>
          <w:b/>
          <w:bCs/>
        </w:rPr>
      </w:pPr>
      <w:r>
        <w:rPr>
          <w:b/>
          <w:bCs/>
        </w:rPr>
        <w:t>9</w:t>
      </w:r>
      <w:r w:rsidR="004A4AF6" w:rsidRPr="00C45245">
        <w:rPr>
          <w:b/>
          <w:bCs/>
        </w:rPr>
        <w:t xml:space="preserve"> Jars</w:t>
      </w:r>
      <w:r w:rsidR="000E3E6A" w:rsidRPr="00C45245">
        <w:rPr>
          <w:b/>
          <w:bCs/>
        </w:rPr>
        <w:t xml:space="preserve"> saving money management technique</w:t>
      </w:r>
    </w:p>
    <w:p w14:paraId="0BB9B0E1" w14:textId="77777777" w:rsidR="000E3E6A" w:rsidRDefault="000E3E6A" w:rsidP="000E3E6A">
      <w:pPr>
        <w:pStyle w:val="TXTParagraph"/>
        <w:ind w:left="1077" w:firstLine="0"/>
      </w:pPr>
    </w:p>
    <w:p w14:paraId="6DC358F7" w14:textId="77777777" w:rsidR="004A4AF6" w:rsidRDefault="004A4AF6" w:rsidP="004A4AF6">
      <w:pPr>
        <w:pStyle w:val="TXTParagraph"/>
        <w:ind w:left="720" w:firstLine="357"/>
      </w:pPr>
      <w:r w:rsidRPr="004A4AF6">
        <w:t>This section deals with a savings and spending technique known as '8 Jars', which has been adapted from the '6 Jars' savings to be more precise. Taking into account future finances and can be flexible or adjust according to the financial situation that arises.</w:t>
      </w:r>
    </w:p>
    <w:p w14:paraId="37AB4E1D" w14:textId="376E4A2A" w:rsidR="00A03A27" w:rsidRDefault="00A03A27" w:rsidP="004A4AF6">
      <w:pPr>
        <w:pStyle w:val="TXTParagraph"/>
        <w:ind w:left="720" w:firstLine="357"/>
      </w:pPr>
      <w:r>
        <w:rPr>
          <w:noProof/>
        </w:rPr>
        <w:drawing>
          <wp:inline distT="0" distB="0" distL="0" distR="0" wp14:anchorId="096EAD1A" wp14:editId="772D2F59">
            <wp:extent cx="5309870" cy="3089910"/>
            <wp:effectExtent l="0" t="0" r="5080" b="0"/>
            <wp:docPr id="1069345771"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45771" name="Picture 6" descr="Tabl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09870" cy="3089910"/>
                    </a:xfrm>
                    <a:prstGeom prst="rect">
                      <a:avLst/>
                    </a:prstGeom>
                    <a:noFill/>
                    <a:ln>
                      <a:noFill/>
                    </a:ln>
                  </pic:spPr>
                </pic:pic>
              </a:graphicData>
            </a:graphic>
          </wp:inline>
        </w:drawing>
      </w:r>
    </w:p>
    <w:p w14:paraId="7A38E287" w14:textId="632BA0B8" w:rsidR="004A4AF6" w:rsidRDefault="00710E2F" w:rsidP="00D23293">
      <w:pPr>
        <w:pStyle w:val="TXTParagraph"/>
        <w:ind w:left="1077" w:firstLine="0"/>
        <w:jc w:val="center"/>
      </w:pPr>
      <w:r>
        <w:t>Figure 3</w:t>
      </w:r>
      <w:r w:rsidR="00A9506D">
        <w:t>.</w:t>
      </w:r>
      <w:r w:rsidR="00C45245">
        <w:t xml:space="preserve">6 </w:t>
      </w:r>
      <w:r w:rsidR="006B0550">
        <w:t>9</w:t>
      </w:r>
      <w:r w:rsidR="00C45245">
        <w:t xml:space="preserve"> Jars money management</w:t>
      </w:r>
    </w:p>
    <w:p w14:paraId="1F7DC3DB" w14:textId="77777777" w:rsidR="00C7666E" w:rsidRDefault="00C7666E" w:rsidP="00D23293">
      <w:pPr>
        <w:pStyle w:val="TXTParagraph"/>
        <w:ind w:left="1077" w:firstLine="0"/>
        <w:jc w:val="center"/>
      </w:pPr>
    </w:p>
    <w:p w14:paraId="4D22FBB6" w14:textId="77777777" w:rsidR="00C7666E" w:rsidRDefault="00C7666E" w:rsidP="00D23293">
      <w:pPr>
        <w:pStyle w:val="TXTParagraph"/>
        <w:ind w:left="1077" w:firstLine="0"/>
        <w:jc w:val="center"/>
      </w:pPr>
    </w:p>
    <w:p w14:paraId="7BA0A32D" w14:textId="2B041012" w:rsidR="00C7666E" w:rsidRPr="00892E13" w:rsidRDefault="00C7666E" w:rsidP="00D23293">
      <w:pPr>
        <w:pStyle w:val="TXTParagraph"/>
        <w:ind w:left="1077" w:firstLine="0"/>
        <w:jc w:val="center"/>
      </w:pPr>
      <w:r w:rsidRPr="00C7666E">
        <w:lastRenderedPageBreak/>
        <w:drawing>
          <wp:inline distT="0" distB="0" distL="0" distR="0" wp14:anchorId="55E9479F" wp14:editId="509AB7AD">
            <wp:extent cx="5309870" cy="6058535"/>
            <wp:effectExtent l="0" t="0" r="5080" b="0"/>
            <wp:docPr id="123188210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82107" name="Picture 1" descr="Diagram&#10;&#10;Description automatically generated"/>
                    <pic:cNvPicPr/>
                  </pic:nvPicPr>
                  <pic:blipFill>
                    <a:blip r:embed="rId34"/>
                    <a:stretch>
                      <a:fillRect/>
                    </a:stretch>
                  </pic:blipFill>
                  <pic:spPr>
                    <a:xfrm>
                      <a:off x="0" y="0"/>
                      <a:ext cx="5309870" cy="6058535"/>
                    </a:xfrm>
                    <a:prstGeom prst="rect">
                      <a:avLst/>
                    </a:prstGeom>
                  </pic:spPr>
                </pic:pic>
              </a:graphicData>
            </a:graphic>
          </wp:inline>
        </w:drawing>
      </w:r>
    </w:p>
    <w:bookmarkEnd w:id="116"/>
    <w:p w14:paraId="73575D56" w14:textId="77777777" w:rsidR="00521A36" w:rsidRPr="00521A36" w:rsidRDefault="00521A36" w:rsidP="00521A36">
      <w:r>
        <w:rPr>
          <w:rFonts w:ascii="Calibri" w:hAnsi="Calibri" w:cs="Calibri"/>
          <w:color w:val="000000"/>
          <w:sz w:val="22"/>
          <w:szCs w:val="22"/>
          <w:shd w:val="clear" w:color="auto" w:fill="FFFFFF"/>
        </w:rPr>
        <w:br/>
      </w:r>
    </w:p>
    <w:p w14:paraId="79A495AA" w14:textId="77777777" w:rsidR="00710E2F" w:rsidRDefault="00710E2F" w:rsidP="00521A36">
      <w:pPr>
        <w:pStyle w:val="TXTParagraph"/>
        <w:ind w:firstLine="0"/>
      </w:pPr>
    </w:p>
    <w:p w14:paraId="1EF8C154" w14:textId="3898891B" w:rsidR="005A6174" w:rsidRPr="00ED7FDD" w:rsidRDefault="005A6174" w:rsidP="005A6174">
      <w:pPr>
        <w:pStyle w:val="CHAPNumber"/>
      </w:pPr>
      <w:r w:rsidRPr="00ED7FDD">
        <w:t>CHAPTER</w:t>
      </w:r>
      <w:r>
        <w:t xml:space="preserve"> </w:t>
      </w:r>
      <w:r>
        <w:t>4</w:t>
      </w:r>
    </w:p>
    <w:p w14:paraId="481D7FB8" w14:textId="1F058AEE" w:rsidR="005A6174" w:rsidRDefault="005A6174" w:rsidP="005A6174">
      <w:pPr>
        <w:pStyle w:val="Heading1"/>
        <w:numPr>
          <w:ilvl w:val="0"/>
          <w:numId w:val="1"/>
        </w:numPr>
      </w:pPr>
      <w:r>
        <w:t>Implementation</w:t>
      </w:r>
    </w:p>
    <w:p w14:paraId="2EB98545" w14:textId="77777777" w:rsidR="005A6174" w:rsidRDefault="005A6174" w:rsidP="005A6174">
      <w:pPr>
        <w:pStyle w:val="TXTParagraph"/>
      </w:pPr>
      <w:r w:rsidRPr="005D55D5">
        <w:lastRenderedPageBreak/>
        <w:t>This chapter is mainly focused on the solution design which includes the overview of the personal financial advisor system, grading by Money Index, Level of personal financial, suggestions and Saving money management technique, and future of work.</w:t>
      </w:r>
    </w:p>
    <w:p w14:paraId="3367A316" w14:textId="77777777" w:rsidR="005A6174" w:rsidRDefault="005A6174" w:rsidP="005A6174">
      <w:pPr>
        <w:pStyle w:val="TXTParagraph"/>
      </w:pPr>
    </w:p>
    <w:p w14:paraId="6EF537F3" w14:textId="77777777" w:rsidR="005A6174" w:rsidRPr="005A6174" w:rsidRDefault="005A6174" w:rsidP="005A6174">
      <w:pPr>
        <w:pStyle w:val="paragraph"/>
        <w:numPr>
          <w:ilvl w:val="0"/>
          <w:numId w:val="42"/>
        </w:numPr>
        <w:spacing w:before="0" w:beforeAutospacing="0" w:after="0" w:afterAutospacing="0" w:line="360" w:lineRule="auto"/>
        <w:ind w:left="1080" w:firstLine="0"/>
        <w:textAlignment w:val="baseline"/>
        <w:rPr>
          <w:rFonts w:eastAsia="Angsana New" w:cs="Angsana New"/>
          <w:szCs w:val="28"/>
        </w:rPr>
      </w:pPr>
      <w:r w:rsidRPr="005A6174">
        <w:rPr>
          <w:rFonts w:eastAsia="Angsana New" w:cs="Angsana New"/>
          <w:szCs w:val="28"/>
        </w:rPr>
        <w:t>Implementation </w:t>
      </w:r>
    </w:p>
    <w:p w14:paraId="50705525" w14:textId="77777777" w:rsidR="005A6174" w:rsidRPr="005A6174" w:rsidRDefault="005A6174" w:rsidP="005A6174">
      <w:pPr>
        <w:pStyle w:val="paragraph"/>
        <w:numPr>
          <w:ilvl w:val="0"/>
          <w:numId w:val="43"/>
        </w:numPr>
        <w:spacing w:before="0" w:beforeAutospacing="0" w:after="0" w:afterAutospacing="0" w:line="360" w:lineRule="auto"/>
        <w:ind w:left="1800" w:firstLine="0"/>
        <w:textAlignment w:val="baseline"/>
        <w:rPr>
          <w:rFonts w:eastAsia="Angsana New" w:cs="Angsana New"/>
          <w:szCs w:val="28"/>
        </w:rPr>
      </w:pPr>
      <w:r w:rsidRPr="005A6174">
        <w:rPr>
          <w:rFonts w:eastAsia="Angsana New" w:cs="Angsana New"/>
          <w:szCs w:val="28"/>
        </w:rPr>
        <w:t>Hardware and software requirements </w:t>
      </w:r>
    </w:p>
    <w:p w14:paraId="007F4DA1" w14:textId="77777777" w:rsidR="005A6174" w:rsidRPr="005A6174" w:rsidRDefault="005A6174" w:rsidP="005A6174">
      <w:pPr>
        <w:pStyle w:val="paragraph"/>
        <w:numPr>
          <w:ilvl w:val="0"/>
          <w:numId w:val="44"/>
        </w:numPr>
        <w:spacing w:before="0" w:beforeAutospacing="0" w:after="0" w:afterAutospacing="0" w:line="360" w:lineRule="auto"/>
        <w:ind w:left="2520" w:firstLine="0"/>
        <w:textAlignment w:val="baseline"/>
        <w:rPr>
          <w:rFonts w:eastAsia="Angsana New" w:cs="Angsana New"/>
          <w:szCs w:val="28"/>
        </w:rPr>
      </w:pPr>
      <w:r w:rsidRPr="005A6174">
        <w:rPr>
          <w:rFonts w:eastAsia="Angsana New" w:cs="Angsana New"/>
          <w:szCs w:val="28"/>
        </w:rPr>
        <w:t>Requirements for developers </w:t>
      </w:r>
    </w:p>
    <w:p w14:paraId="2ED1BD28" w14:textId="77777777" w:rsidR="005A6174" w:rsidRPr="005A6174" w:rsidRDefault="005A6174" w:rsidP="005A6174">
      <w:pPr>
        <w:pStyle w:val="paragraph"/>
        <w:numPr>
          <w:ilvl w:val="0"/>
          <w:numId w:val="44"/>
        </w:numPr>
        <w:spacing w:before="0" w:beforeAutospacing="0" w:after="0" w:afterAutospacing="0" w:line="360" w:lineRule="auto"/>
        <w:ind w:left="2520" w:firstLine="0"/>
        <w:textAlignment w:val="baseline"/>
        <w:rPr>
          <w:rFonts w:eastAsia="Angsana New" w:cs="Angsana New"/>
          <w:szCs w:val="28"/>
        </w:rPr>
      </w:pPr>
      <w:r w:rsidRPr="005A6174">
        <w:rPr>
          <w:rFonts w:eastAsia="Angsana New" w:cs="Angsana New"/>
          <w:szCs w:val="28"/>
        </w:rPr>
        <w:t>Requirements for users </w:t>
      </w:r>
    </w:p>
    <w:p w14:paraId="3F526CB1" w14:textId="77777777" w:rsidR="005A6174" w:rsidRPr="005A6174" w:rsidRDefault="005A6174" w:rsidP="005A6174">
      <w:pPr>
        <w:pStyle w:val="paragraph"/>
        <w:numPr>
          <w:ilvl w:val="0"/>
          <w:numId w:val="45"/>
        </w:numPr>
        <w:spacing w:before="0" w:beforeAutospacing="0" w:after="0" w:afterAutospacing="0" w:line="360" w:lineRule="auto"/>
        <w:ind w:left="1800" w:firstLine="0"/>
        <w:textAlignment w:val="baseline"/>
        <w:rPr>
          <w:rFonts w:eastAsia="Angsana New" w:cs="Angsana New"/>
          <w:szCs w:val="28"/>
        </w:rPr>
      </w:pPr>
      <w:r w:rsidRPr="005A6174">
        <w:rPr>
          <w:rFonts w:eastAsia="Angsana New" w:cs="Angsana New"/>
          <w:szCs w:val="28"/>
        </w:rPr>
        <w:t>Implementation of the Basic Financial Health check system </w:t>
      </w:r>
    </w:p>
    <w:p w14:paraId="58209A61" w14:textId="77777777" w:rsidR="005A6174" w:rsidRPr="005A6174" w:rsidRDefault="005A6174" w:rsidP="005A6174">
      <w:pPr>
        <w:pStyle w:val="paragraph"/>
        <w:numPr>
          <w:ilvl w:val="0"/>
          <w:numId w:val="46"/>
        </w:numPr>
        <w:spacing w:before="0" w:beforeAutospacing="0" w:after="0" w:afterAutospacing="0" w:line="360" w:lineRule="auto"/>
        <w:ind w:left="2520" w:firstLine="0"/>
        <w:textAlignment w:val="baseline"/>
        <w:rPr>
          <w:rFonts w:eastAsia="Angsana New" w:cs="Angsana New"/>
          <w:szCs w:val="28"/>
        </w:rPr>
      </w:pPr>
      <w:r w:rsidRPr="005A6174">
        <w:rPr>
          <w:rFonts w:eastAsia="Angsana New" w:cs="Angsana New"/>
          <w:szCs w:val="28"/>
        </w:rPr>
        <w:t>Creating of the Basic Financial Health check system </w:t>
      </w:r>
    </w:p>
    <w:p w14:paraId="75CF55C0" w14:textId="77777777" w:rsidR="005A6174" w:rsidRPr="005A6174" w:rsidRDefault="005A6174" w:rsidP="005A6174">
      <w:pPr>
        <w:pStyle w:val="paragraph"/>
        <w:numPr>
          <w:ilvl w:val="0"/>
          <w:numId w:val="46"/>
        </w:numPr>
        <w:spacing w:before="0" w:beforeAutospacing="0" w:after="0" w:afterAutospacing="0" w:line="360" w:lineRule="auto"/>
        <w:ind w:left="2520" w:firstLine="0"/>
        <w:textAlignment w:val="baseline"/>
        <w:rPr>
          <w:rFonts w:eastAsia="Angsana New" w:cs="Angsana New"/>
          <w:szCs w:val="28"/>
        </w:rPr>
      </w:pPr>
      <w:r w:rsidRPr="005A6174">
        <w:rPr>
          <w:rFonts w:eastAsia="Angsana New" w:cs="Angsana New"/>
          <w:szCs w:val="28"/>
        </w:rPr>
        <w:t>Deploying of the Basic Financial Health check system </w:t>
      </w:r>
    </w:p>
    <w:p w14:paraId="2E1990C6" w14:textId="77777777" w:rsidR="005A6174" w:rsidRPr="005A6174" w:rsidRDefault="005A6174" w:rsidP="005A6174">
      <w:pPr>
        <w:pStyle w:val="paragraph"/>
        <w:numPr>
          <w:ilvl w:val="0"/>
          <w:numId w:val="46"/>
        </w:numPr>
        <w:spacing w:before="0" w:beforeAutospacing="0" w:after="0" w:afterAutospacing="0" w:line="360" w:lineRule="auto"/>
        <w:ind w:left="2520" w:firstLine="0"/>
        <w:textAlignment w:val="baseline"/>
        <w:rPr>
          <w:rFonts w:eastAsia="Angsana New" w:cs="Angsana New"/>
          <w:szCs w:val="28"/>
        </w:rPr>
      </w:pPr>
      <w:r w:rsidRPr="005A6174">
        <w:rPr>
          <w:rFonts w:eastAsia="Angsana New" w:cs="Angsana New"/>
          <w:szCs w:val="28"/>
        </w:rPr>
        <w:t>Interacting to the Basic Financial Health check system </w:t>
      </w:r>
    </w:p>
    <w:p w14:paraId="25D3D6AB" w14:textId="77777777" w:rsidR="005A6174" w:rsidRPr="005A6174" w:rsidRDefault="005A6174" w:rsidP="005A6174">
      <w:pPr>
        <w:pStyle w:val="paragraph"/>
        <w:numPr>
          <w:ilvl w:val="0"/>
          <w:numId w:val="47"/>
        </w:numPr>
        <w:spacing w:before="0" w:beforeAutospacing="0" w:after="0" w:afterAutospacing="0" w:line="360" w:lineRule="auto"/>
        <w:ind w:left="1800" w:firstLine="0"/>
        <w:textAlignment w:val="baseline"/>
        <w:rPr>
          <w:rFonts w:eastAsia="Angsana New" w:cs="Angsana New"/>
          <w:szCs w:val="28"/>
        </w:rPr>
      </w:pPr>
      <w:r w:rsidRPr="005A6174">
        <w:rPr>
          <w:rFonts w:eastAsia="Angsana New" w:cs="Angsana New"/>
          <w:szCs w:val="28"/>
        </w:rPr>
        <w:t>Implementation of the Grading by Money Index system </w:t>
      </w:r>
    </w:p>
    <w:p w14:paraId="4ADF36B0" w14:textId="77777777" w:rsidR="005A6174" w:rsidRPr="005A6174" w:rsidRDefault="005A6174" w:rsidP="005A6174">
      <w:pPr>
        <w:pStyle w:val="paragraph"/>
        <w:spacing w:before="0" w:beforeAutospacing="0" w:after="0" w:afterAutospacing="0" w:line="360" w:lineRule="auto"/>
        <w:textAlignment w:val="baseline"/>
        <w:rPr>
          <w:rFonts w:eastAsia="Angsana New" w:cs="Angsana New"/>
          <w:szCs w:val="28"/>
        </w:rPr>
      </w:pPr>
      <w:r w:rsidRPr="005A6174">
        <w:rPr>
          <w:rFonts w:eastAsia="Angsana New" w:cs="Angsana New"/>
          <w:szCs w:val="28"/>
        </w:rPr>
        <w:t> </w:t>
      </w:r>
    </w:p>
    <w:p w14:paraId="7041CC3C" w14:textId="77777777" w:rsidR="005A6174" w:rsidRPr="005A6174" w:rsidRDefault="005A6174" w:rsidP="005A6174">
      <w:pPr>
        <w:pStyle w:val="paragraph"/>
        <w:spacing w:before="0" w:beforeAutospacing="0" w:after="0" w:afterAutospacing="0" w:line="360" w:lineRule="auto"/>
        <w:textAlignment w:val="baseline"/>
        <w:rPr>
          <w:rFonts w:eastAsia="Angsana New" w:cs="Angsana New"/>
          <w:szCs w:val="28"/>
        </w:rPr>
      </w:pPr>
      <w:r w:rsidRPr="005A6174">
        <w:rPr>
          <w:rFonts w:eastAsia="Angsana New" w:cs="Angsana New"/>
          <w:szCs w:val="28"/>
        </w:rPr>
        <w:t>This chapter outlines the hardware and software requirements for the developers and the users as well as explains the implementation guides and techiques used in Financial Health check. </w:t>
      </w:r>
    </w:p>
    <w:p w14:paraId="1FF22FF6" w14:textId="22CB36D8" w:rsidR="005A6174" w:rsidRPr="005A6174" w:rsidRDefault="005A6174" w:rsidP="005A6174">
      <w:pPr>
        <w:pStyle w:val="paragraph"/>
        <w:spacing w:before="0" w:beforeAutospacing="0" w:after="0" w:afterAutospacing="0" w:line="360" w:lineRule="auto"/>
        <w:textAlignment w:val="baseline"/>
        <w:rPr>
          <w:rFonts w:eastAsia="Angsana New" w:cs="Angsana New"/>
          <w:szCs w:val="28"/>
        </w:rPr>
      </w:pPr>
      <w:r w:rsidRPr="005A6174">
        <w:rPr>
          <w:rFonts w:eastAsia="Angsana New" w:cs="Angsana New"/>
          <w:szCs w:val="28"/>
        </w:rPr>
        <w:t> </w:t>
      </w:r>
    </w:p>
    <w:p w14:paraId="2926AB43" w14:textId="77777777" w:rsidR="005A6174" w:rsidRPr="005A6174" w:rsidRDefault="005A6174" w:rsidP="005A6174">
      <w:pPr>
        <w:pStyle w:val="paragraph"/>
        <w:spacing w:before="0" w:beforeAutospacing="0" w:after="0" w:afterAutospacing="0" w:line="360" w:lineRule="auto"/>
        <w:textAlignment w:val="baseline"/>
        <w:rPr>
          <w:rFonts w:eastAsia="Angsana New" w:cs="Angsana New"/>
          <w:szCs w:val="28"/>
        </w:rPr>
      </w:pPr>
      <w:r w:rsidRPr="005A6174">
        <w:rPr>
          <w:rFonts w:eastAsia="Angsana New" w:cs="Angsana New"/>
          <w:szCs w:val="28"/>
        </w:rPr>
        <w:t>4.1 Hardware and Software Requirements </w:t>
      </w:r>
    </w:p>
    <w:p w14:paraId="4B84FA56" w14:textId="77777777" w:rsidR="005A6174" w:rsidRPr="005A6174" w:rsidRDefault="005A6174" w:rsidP="005A6174">
      <w:pPr>
        <w:pStyle w:val="paragraph"/>
        <w:spacing w:before="0" w:beforeAutospacing="0" w:after="0" w:afterAutospacing="0" w:line="360" w:lineRule="auto"/>
        <w:textAlignment w:val="baseline"/>
        <w:rPr>
          <w:rFonts w:eastAsia="Angsana New" w:cs="Angsana New"/>
          <w:szCs w:val="28"/>
        </w:rPr>
      </w:pPr>
      <w:r w:rsidRPr="005A6174">
        <w:rPr>
          <w:rFonts w:eastAsia="Angsana New" w:cs="Angsana New"/>
          <w:szCs w:val="28"/>
        </w:rPr>
        <w:t>4.1.1 Hardware Requirements for Developers </w:t>
      </w:r>
    </w:p>
    <w:p w14:paraId="47849CA5" w14:textId="77777777" w:rsidR="005A6174" w:rsidRPr="005A6174" w:rsidRDefault="005A6174" w:rsidP="005A6174">
      <w:pPr>
        <w:pStyle w:val="paragraph"/>
        <w:numPr>
          <w:ilvl w:val="0"/>
          <w:numId w:val="48"/>
        </w:numPr>
        <w:spacing w:before="0" w:beforeAutospacing="0" w:after="0" w:afterAutospacing="0" w:line="360" w:lineRule="auto"/>
        <w:ind w:left="2160" w:firstLine="0"/>
        <w:textAlignment w:val="baseline"/>
        <w:rPr>
          <w:rFonts w:eastAsia="Angsana New" w:cs="Angsana New"/>
          <w:szCs w:val="28"/>
        </w:rPr>
      </w:pPr>
      <w:r w:rsidRPr="005A6174">
        <w:rPr>
          <w:rFonts w:eastAsia="Angsana New" w:cs="Angsana New"/>
          <w:szCs w:val="28"/>
        </w:rPr>
        <w:t>HP Pavilion x360 Convertible 14-dh1xxx </w:t>
      </w:r>
    </w:p>
    <w:p w14:paraId="457A32E5" w14:textId="0807D263" w:rsidR="005A6174" w:rsidRPr="005A6174" w:rsidRDefault="005A6174" w:rsidP="005A6174">
      <w:pPr>
        <w:pStyle w:val="paragraph"/>
        <w:numPr>
          <w:ilvl w:val="0"/>
          <w:numId w:val="48"/>
        </w:numPr>
        <w:spacing w:before="0" w:beforeAutospacing="0" w:after="0" w:afterAutospacing="0" w:line="360" w:lineRule="auto"/>
        <w:ind w:left="2160" w:firstLine="0"/>
        <w:textAlignment w:val="baseline"/>
        <w:rPr>
          <w:rFonts w:eastAsia="Angsana New" w:cs="Angsana New"/>
          <w:szCs w:val="28"/>
        </w:rPr>
      </w:pPr>
      <w:r w:rsidRPr="005A6174">
        <w:rPr>
          <w:rFonts w:eastAsia="Angsana New" w:cs="Angsana New"/>
          <w:szCs w:val="28"/>
        </w:rPr>
        <w:t>Processor</w:t>
      </w:r>
      <w:r w:rsidRPr="005A6174">
        <w:rPr>
          <w:rFonts w:eastAsia="Angsana New" w:cs="Angsana New"/>
          <w:szCs w:val="28"/>
        </w:rPr>
        <w:tab/>
        <w:t>Intel(R) Core(TM) i7-10510U CPU @1.80GHz, 2304 Mhz, 4 Core(s), 8 Logical Processor(s) </w:t>
      </w:r>
    </w:p>
    <w:p w14:paraId="7BFF4392" w14:textId="77777777" w:rsidR="005A6174" w:rsidRPr="005A6174" w:rsidRDefault="005A6174" w:rsidP="005A6174">
      <w:pPr>
        <w:pStyle w:val="paragraph"/>
        <w:spacing w:before="0" w:beforeAutospacing="0" w:after="0" w:afterAutospacing="0" w:line="360" w:lineRule="auto"/>
        <w:textAlignment w:val="baseline"/>
        <w:rPr>
          <w:rFonts w:eastAsia="Angsana New" w:cs="Angsana New"/>
          <w:szCs w:val="28"/>
        </w:rPr>
      </w:pPr>
      <w:r w:rsidRPr="005A6174">
        <w:rPr>
          <w:rFonts w:eastAsia="Angsana New" w:cs="Angsana New"/>
          <w:szCs w:val="28"/>
        </w:rPr>
        <w:t>4.1.2 Database Management System (DBMS) </w:t>
      </w:r>
    </w:p>
    <w:p w14:paraId="0AD023B7" w14:textId="77777777" w:rsidR="005A6174" w:rsidRPr="005A6174" w:rsidRDefault="005A6174" w:rsidP="005A6174">
      <w:pPr>
        <w:pStyle w:val="paragraph"/>
        <w:numPr>
          <w:ilvl w:val="0"/>
          <w:numId w:val="49"/>
        </w:numPr>
        <w:spacing w:before="0" w:beforeAutospacing="0" w:after="0" w:afterAutospacing="0" w:line="360" w:lineRule="auto"/>
        <w:ind w:left="2160" w:firstLine="0"/>
        <w:textAlignment w:val="baseline"/>
        <w:rPr>
          <w:rFonts w:eastAsia="Angsana New" w:cs="Angsana New"/>
          <w:szCs w:val="28"/>
        </w:rPr>
      </w:pPr>
      <w:r w:rsidRPr="005A6174">
        <w:rPr>
          <w:rFonts w:eastAsia="Angsana New" w:cs="Angsana New"/>
          <w:szCs w:val="28"/>
        </w:rPr>
        <w:t>MySQL </w:t>
      </w:r>
    </w:p>
    <w:p w14:paraId="6DF6D7B4" w14:textId="77777777" w:rsidR="005A6174" w:rsidRPr="005A6174" w:rsidRDefault="005A6174" w:rsidP="005A6174">
      <w:pPr>
        <w:pStyle w:val="paragraph"/>
        <w:spacing w:before="0" w:beforeAutospacing="0" w:after="0" w:afterAutospacing="0" w:line="360" w:lineRule="auto"/>
        <w:ind w:firstLine="720"/>
        <w:textAlignment w:val="baseline"/>
        <w:rPr>
          <w:rFonts w:eastAsia="Angsana New" w:cs="Angsana New"/>
          <w:szCs w:val="28"/>
        </w:rPr>
      </w:pPr>
      <w:r w:rsidRPr="005A6174">
        <w:rPr>
          <w:rFonts w:eastAsia="Angsana New" w:cs="Angsana New"/>
          <w:szCs w:val="28"/>
        </w:rPr>
        <w:t>4.1.3 Software </w:t>
      </w:r>
    </w:p>
    <w:p w14:paraId="31E32E05" w14:textId="77777777" w:rsidR="00C7666E" w:rsidRDefault="00C7666E" w:rsidP="005A6174">
      <w:pPr>
        <w:pStyle w:val="paragraph"/>
        <w:numPr>
          <w:ilvl w:val="0"/>
          <w:numId w:val="50"/>
        </w:numPr>
        <w:spacing w:before="0" w:beforeAutospacing="0" w:after="0" w:afterAutospacing="0" w:line="360" w:lineRule="auto"/>
        <w:ind w:left="2160" w:firstLine="0"/>
        <w:textAlignment w:val="baseline"/>
        <w:rPr>
          <w:rFonts w:eastAsia="Angsana New" w:cs="Angsana New"/>
          <w:szCs w:val="28"/>
        </w:rPr>
      </w:pPr>
      <w:r>
        <w:rPr>
          <w:rFonts w:eastAsia="Angsana New" w:cs="Angsana New"/>
          <w:szCs w:val="28"/>
        </w:rPr>
        <w:t>Visual Studio 2023</w:t>
      </w:r>
    </w:p>
    <w:p w14:paraId="77BD99B4" w14:textId="77777777" w:rsidR="00C7666E" w:rsidRDefault="00C7666E" w:rsidP="005A6174">
      <w:pPr>
        <w:pStyle w:val="paragraph"/>
        <w:numPr>
          <w:ilvl w:val="0"/>
          <w:numId w:val="50"/>
        </w:numPr>
        <w:spacing w:before="0" w:beforeAutospacing="0" w:after="0" w:afterAutospacing="0" w:line="360" w:lineRule="auto"/>
        <w:ind w:left="2160" w:firstLine="0"/>
        <w:textAlignment w:val="baseline"/>
        <w:rPr>
          <w:rFonts w:eastAsia="Angsana New" w:cs="Angsana New"/>
          <w:szCs w:val="28"/>
        </w:rPr>
      </w:pPr>
      <w:r>
        <w:rPr>
          <w:rFonts w:eastAsia="Angsana New" w:cs="Angsana New"/>
          <w:szCs w:val="28"/>
        </w:rPr>
        <w:t>Node.js</w:t>
      </w:r>
    </w:p>
    <w:p w14:paraId="31BE0562" w14:textId="519261C5" w:rsidR="005A6174" w:rsidRPr="005A6174" w:rsidRDefault="005A6174" w:rsidP="005A6174">
      <w:pPr>
        <w:pStyle w:val="paragraph"/>
        <w:numPr>
          <w:ilvl w:val="0"/>
          <w:numId w:val="50"/>
        </w:numPr>
        <w:spacing w:before="0" w:beforeAutospacing="0" w:after="0" w:afterAutospacing="0" w:line="360" w:lineRule="auto"/>
        <w:ind w:left="2160" w:firstLine="0"/>
        <w:textAlignment w:val="baseline"/>
        <w:rPr>
          <w:rFonts w:eastAsia="Angsana New" w:cs="Angsana New"/>
          <w:szCs w:val="28"/>
        </w:rPr>
      </w:pPr>
      <w:r w:rsidRPr="005A6174">
        <w:rPr>
          <w:rFonts w:eastAsia="Angsana New" w:cs="Angsana New"/>
          <w:szCs w:val="28"/>
        </w:rPr>
        <w:t> </w:t>
      </w:r>
    </w:p>
    <w:p w14:paraId="61E15724" w14:textId="77777777" w:rsidR="005A6174" w:rsidRPr="005A6174" w:rsidRDefault="005A6174" w:rsidP="005A6174">
      <w:pPr>
        <w:pStyle w:val="paragraph"/>
        <w:spacing w:before="0" w:beforeAutospacing="0" w:after="0" w:afterAutospacing="0" w:line="360" w:lineRule="auto"/>
        <w:textAlignment w:val="baseline"/>
        <w:rPr>
          <w:rFonts w:eastAsia="Angsana New" w:cs="Angsana New"/>
          <w:szCs w:val="28"/>
        </w:rPr>
      </w:pPr>
      <w:r w:rsidRPr="005A6174">
        <w:rPr>
          <w:rFonts w:eastAsia="Angsana New" w:cs="Angsana New"/>
          <w:szCs w:val="28"/>
        </w:rPr>
        <w:t> </w:t>
      </w:r>
    </w:p>
    <w:p w14:paraId="1CD8F86A" w14:textId="77777777" w:rsidR="005A6174" w:rsidRPr="005A6174" w:rsidRDefault="005A6174" w:rsidP="005A6174">
      <w:pPr>
        <w:pStyle w:val="paragraph"/>
        <w:spacing w:before="0" w:beforeAutospacing="0" w:after="0" w:afterAutospacing="0" w:line="360" w:lineRule="auto"/>
        <w:textAlignment w:val="baseline"/>
        <w:rPr>
          <w:rFonts w:eastAsia="Angsana New" w:cs="Angsana New"/>
          <w:szCs w:val="28"/>
        </w:rPr>
      </w:pPr>
      <w:r w:rsidRPr="005A6174">
        <w:rPr>
          <w:rFonts w:eastAsia="Angsana New" w:cs="Angsana New"/>
          <w:szCs w:val="28"/>
        </w:rPr>
        <w:t> </w:t>
      </w:r>
    </w:p>
    <w:p w14:paraId="4ABEC968" w14:textId="77777777" w:rsidR="005A6174" w:rsidRPr="005A6174" w:rsidRDefault="005A6174" w:rsidP="005A6174">
      <w:pPr>
        <w:pStyle w:val="paragraph"/>
        <w:spacing w:before="0" w:beforeAutospacing="0" w:after="0" w:afterAutospacing="0" w:line="360" w:lineRule="auto"/>
        <w:textAlignment w:val="baseline"/>
        <w:rPr>
          <w:rFonts w:eastAsia="Angsana New" w:cs="Angsana New"/>
          <w:szCs w:val="28"/>
        </w:rPr>
      </w:pPr>
      <w:r w:rsidRPr="005A6174">
        <w:rPr>
          <w:rFonts w:eastAsia="Angsana New" w:cs="Angsana New"/>
          <w:szCs w:val="28"/>
        </w:rPr>
        <w:lastRenderedPageBreak/>
        <w:t>4.2 Implementation Guide and Techniques </w:t>
      </w:r>
    </w:p>
    <w:p w14:paraId="14417EE3" w14:textId="77777777" w:rsidR="005A6174" w:rsidRPr="005A6174" w:rsidRDefault="005A6174" w:rsidP="005A6174">
      <w:pPr>
        <w:pStyle w:val="paragraph"/>
        <w:spacing w:before="0" w:beforeAutospacing="0" w:after="0" w:afterAutospacing="0" w:line="360" w:lineRule="auto"/>
        <w:textAlignment w:val="baseline"/>
        <w:rPr>
          <w:rFonts w:eastAsia="Angsana New" w:cs="Angsana New"/>
          <w:szCs w:val="28"/>
        </w:rPr>
      </w:pPr>
      <w:r w:rsidRPr="005A6174">
        <w:rPr>
          <w:rFonts w:eastAsia="Angsana New" w:cs="Angsana New"/>
          <w:szCs w:val="28"/>
        </w:rPr>
        <w:t>4.2.1 Creating the Line Official </w:t>
      </w:r>
    </w:p>
    <w:p w14:paraId="2FAD97B8" w14:textId="77777777" w:rsidR="005A6174" w:rsidRDefault="005A6174" w:rsidP="005A6174">
      <w:pPr>
        <w:pStyle w:val="paragraph"/>
        <w:spacing w:before="0" w:beforeAutospacing="0" w:after="0" w:afterAutospacing="0"/>
        <w:textAlignment w:val="baseline"/>
        <w:rPr>
          <w:rFonts w:ascii="Segoe UI" w:hAnsi="Segoe UI" w:cs="Segoe UI"/>
          <w:sz w:val="18"/>
          <w:szCs w:val="18"/>
        </w:rPr>
      </w:pPr>
      <w:r>
        <w:rPr>
          <w:rStyle w:val="eop"/>
          <w:rFonts w:ascii="Angsana New" w:hAnsi="Angsana New" w:cs="Angsana New"/>
          <w:color w:val="000000"/>
        </w:rPr>
        <w:t> </w:t>
      </w:r>
    </w:p>
    <w:p w14:paraId="31A22BBC" w14:textId="362DB191" w:rsidR="005A6174" w:rsidRDefault="005A6174" w:rsidP="00E65192">
      <w:pPr>
        <w:pStyle w:val="paragraph"/>
        <w:spacing w:before="0" w:beforeAutospacing="0" w:after="0" w:afterAutospacing="0"/>
        <w:jc w:val="center"/>
        <w:textAlignment w:val="baseline"/>
        <w:rPr>
          <w:rFonts w:ascii="Segoe UI" w:hAnsi="Segoe UI" w:cs="Segoe UI"/>
          <w:sz w:val="18"/>
          <w:szCs w:val="18"/>
        </w:rPr>
      </w:pPr>
      <w:r>
        <w:rPr>
          <w:rFonts w:eastAsia="Angsana New" w:cs="Angsana New"/>
          <w:noProof/>
          <w:szCs w:val="28"/>
        </w:rPr>
        <w:drawing>
          <wp:inline distT="0" distB="0" distL="0" distR="0" wp14:anchorId="0720C017" wp14:editId="6DEFC6CD">
            <wp:extent cx="5309870" cy="2009140"/>
            <wp:effectExtent l="0" t="0" r="5080" b="0"/>
            <wp:docPr id="5261049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04961"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9870" cy="2009140"/>
                    </a:xfrm>
                    <a:prstGeom prst="rect">
                      <a:avLst/>
                    </a:prstGeom>
                    <a:noFill/>
                    <a:ln>
                      <a:noFill/>
                    </a:ln>
                  </pic:spPr>
                </pic:pic>
              </a:graphicData>
            </a:graphic>
          </wp:inline>
        </w:drawing>
      </w:r>
    </w:p>
    <w:p w14:paraId="421FDC8A" w14:textId="78377168" w:rsidR="00C7666E" w:rsidRDefault="00C7666E" w:rsidP="00E65192">
      <w:pPr>
        <w:pStyle w:val="paragraph"/>
        <w:spacing w:before="0" w:beforeAutospacing="0" w:after="0" w:afterAutospacing="0"/>
        <w:jc w:val="center"/>
        <w:textAlignment w:val="baseline"/>
        <w:rPr>
          <w:rFonts w:ascii="Segoe UI" w:hAnsi="Segoe UI" w:cs="Segoe UI"/>
          <w:sz w:val="18"/>
          <w:szCs w:val="18"/>
        </w:rPr>
      </w:pPr>
      <w:r w:rsidRPr="00C7666E">
        <w:rPr>
          <w:rFonts w:ascii="Segoe UI" w:hAnsi="Segoe UI" w:cs="Segoe UI"/>
          <w:sz w:val="18"/>
          <w:szCs w:val="18"/>
        </w:rPr>
        <w:lastRenderedPageBreak/>
        <w:drawing>
          <wp:inline distT="0" distB="0" distL="0" distR="0" wp14:anchorId="02069520" wp14:editId="30A237DF">
            <wp:extent cx="5309870" cy="6058535"/>
            <wp:effectExtent l="0" t="0" r="5080" b="0"/>
            <wp:docPr id="29902539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25392" name="Picture 1" descr="Diagram&#10;&#10;Description automatically generated"/>
                    <pic:cNvPicPr/>
                  </pic:nvPicPr>
                  <pic:blipFill>
                    <a:blip r:embed="rId34"/>
                    <a:stretch>
                      <a:fillRect/>
                    </a:stretch>
                  </pic:blipFill>
                  <pic:spPr>
                    <a:xfrm>
                      <a:off x="0" y="0"/>
                      <a:ext cx="5309870" cy="6058535"/>
                    </a:xfrm>
                    <a:prstGeom prst="rect">
                      <a:avLst/>
                    </a:prstGeom>
                  </pic:spPr>
                </pic:pic>
              </a:graphicData>
            </a:graphic>
          </wp:inline>
        </w:drawing>
      </w:r>
    </w:p>
    <w:p w14:paraId="63D3E2A0" w14:textId="77777777" w:rsidR="00C7666E" w:rsidRDefault="00C7666E" w:rsidP="00E65192">
      <w:pPr>
        <w:pStyle w:val="paragraph"/>
        <w:spacing w:before="0" w:beforeAutospacing="0" w:after="0" w:afterAutospacing="0"/>
        <w:jc w:val="center"/>
        <w:textAlignment w:val="baseline"/>
        <w:rPr>
          <w:rFonts w:ascii="Segoe UI" w:hAnsi="Segoe UI" w:cs="Segoe UI"/>
          <w:sz w:val="18"/>
          <w:szCs w:val="18"/>
        </w:rPr>
      </w:pPr>
    </w:p>
    <w:p w14:paraId="3574A67C" w14:textId="77777777" w:rsidR="005A6174" w:rsidRDefault="005A6174" w:rsidP="005A6174">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723BF0F" w14:textId="373AA118" w:rsidR="005A6174" w:rsidRDefault="005A6174" w:rsidP="00E65192">
      <w:pPr>
        <w:pStyle w:val="paragraph"/>
        <w:spacing w:before="0" w:beforeAutospacing="0" w:after="0" w:afterAutospacing="0"/>
        <w:jc w:val="center"/>
        <w:textAlignment w:val="baseline"/>
        <w:rPr>
          <w:rFonts w:ascii="Segoe UI" w:hAnsi="Segoe UI" w:cs="Segoe UI"/>
          <w:sz w:val="18"/>
          <w:szCs w:val="18"/>
        </w:rPr>
      </w:pPr>
      <w:r>
        <w:rPr>
          <w:rFonts w:eastAsia="Angsana New" w:cs="Angsana New"/>
          <w:noProof/>
          <w:szCs w:val="28"/>
        </w:rPr>
        <w:lastRenderedPageBreak/>
        <w:drawing>
          <wp:inline distT="0" distB="0" distL="0" distR="0" wp14:anchorId="5E68F23F" wp14:editId="7298BE8C">
            <wp:extent cx="2834640" cy="1508508"/>
            <wp:effectExtent l="0" t="0" r="3810" b="0"/>
            <wp:docPr id="3020302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30229"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43688" cy="1513323"/>
                    </a:xfrm>
                    <a:prstGeom prst="rect">
                      <a:avLst/>
                    </a:prstGeom>
                    <a:noFill/>
                    <a:ln>
                      <a:noFill/>
                    </a:ln>
                  </pic:spPr>
                </pic:pic>
              </a:graphicData>
            </a:graphic>
          </wp:inline>
        </w:drawing>
      </w:r>
      <w:r>
        <w:rPr>
          <w:rFonts w:eastAsia="Angsana New" w:cs="Angsana New"/>
          <w:noProof/>
          <w:szCs w:val="28"/>
        </w:rPr>
        <w:drawing>
          <wp:inline distT="0" distB="0" distL="0" distR="0" wp14:anchorId="7B22309A" wp14:editId="544CA521">
            <wp:extent cx="5309870" cy="2964815"/>
            <wp:effectExtent l="0" t="0" r="5080" b="6985"/>
            <wp:docPr id="741903483" name="Picture 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03483" name="Picture 2" descr="Graphical user interface, 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09870" cy="2964815"/>
                    </a:xfrm>
                    <a:prstGeom prst="rect">
                      <a:avLst/>
                    </a:prstGeom>
                    <a:noFill/>
                    <a:ln>
                      <a:noFill/>
                    </a:ln>
                  </pic:spPr>
                </pic:pic>
              </a:graphicData>
            </a:graphic>
          </wp:inline>
        </w:drawing>
      </w:r>
      <w:r>
        <w:rPr>
          <w:rFonts w:eastAsia="Angsana New" w:cs="Angsana New"/>
          <w:noProof/>
          <w:szCs w:val="28"/>
        </w:rPr>
        <w:drawing>
          <wp:inline distT="0" distB="0" distL="0" distR="0" wp14:anchorId="69AF7C5A" wp14:editId="1101E1A2">
            <wp:extent cx="5309870" cy="3091180"/>
            <wp:effectExtent l="0" t="0" r="5080" b="0"/>
            <wp:docPr id="208623961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39611" name="Picture 1" descr="Tabl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09870" cy="3091180"/>
                    </a:xfrm>
                    <a:prstGeom prst="rect">
                      <a:avLst/>
                    </a:prstGeom>
                    <a:noFill/>
                    <a:ln>
                      <a:noFill/>
                    </a:ln>
                  </pic:spPr>
                </pic:pic>
              </a:graphicData>
            </a:graphic>
          </wp:inline>
        </w:drawing>
      </w:r>
    </w:p>
    <w:p w14:paraId="11657E64" w14:textId="77777777" w:rsidR="005A6174" w:rsidRDefault="005A6174" w:rsidP="005A6174">
      <w:pPr>
        <w:pStyle w:val="paragraph"/>
        <w:spacing w:before="0" w:beforeAutospacing="0" w:after="0" w:afterAutospacing="0"/>
        <w:textAlignment w:val="baseline"/>
        <w:rPr>
          <w:rFonts w:ascii="Segoe UI" w:hAnsi="Segoe UI" w:cs="Segoe UI"/>
          <w:sz w:val="18"/>
          <w:szCs w:val="18"/>
        </w:rPr>
      </w:pPr>
      <w:r>
        <w:rPr>
          <w:rStyle w:val="eop"/>
          <w:rFonts w:ascii="Angsana New" w:hAnsi="Angsana New" w:cs="Angsana New"/>
          <w:color w:val="000000"/>
        </w:rPr>
        <w:t> </w:t>
      </w:r>
    </w:p>
    <w:p w14:paraId="7DAE70EE" w14:textId="77777777" w:rsidR="005A6174" w:rsidRDefault="005A6174" w:rsidP="005A6174">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43D6C778" w14:textId="77777777" w:rsidR="005A6174" w:rsidRDefault="005A6174" w:rsidP="005A6174">
      <w:pPr>
        <w:pStyle w:val="TXTParagraph"/>
      </w:pPr>
    </w:p>
    <w:p w14:paraId="66054A95" w14:textId="77777777" w:rsidR="005A6174" w:rsidRDefault="005A6174" w:rsidP="005A6174">
      <w:pPr>
        <w:pStyle w:val="TXTParagraph"/>
      </w:pPr>
    </w:p>
    <w:p w14:paraId="32908C27" w14:textId="31680416" w:rsidR="00173DCE" w:rsidRDefault="00173DCE" w:rsidP="005A6174">
      <w:pPr>
        <w:pStyle w:val="TXTParagraph"/>
      </w:pPr>
      <w:r w:rsidRPr="00173DCE">
        <w:rPr>
          <w:cs/>
        </w:rPr>
        <w:lastRenderedPageBreak/>
        <w:drawing>
          <wp:inline distT="0" distB="0" distL="0" distR="0" wp14:anchorId="7E719FE6" wp14:editId="3442275F">
            <wp:extent cx="5309870" cy="2171065"/>
            <wp:effectExtent l="0" t="0" r="5080" b="635"/>
            <wp:docPr id="1396563813"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63813" name="Picture 1" descr="Graphical user interface, application, Teams&#10;&#10;Description automatically generated"/>
                    <pic:cNvPicPr/>
                  </pic:nvPicPr>
                  <pic:blipFill>
                    <a:blip r:embed="rId39"/>
                    <a:stretch>
                      <a:fillRect/>
                    </a:stretch>
                  </pic:blipFill>
                  <pic:spPr>
                    <a:xfrm>
                      <a:off x="0" y="0"/>
                      <a:ext cx="5309870" cy="2171065"/>
                    </a:xfrm>
                    <a:prstGeom prst="rect">
                      <a:avLst/>
                    </a:prstGeom>
                  </pic:spPr>
                </pic:pic>
              </a:graphicData>
            </a:graphic>
          </wp:inline>
        </w:drawing>
      </w:r>
    </w:p>
    <w:p w14:paraId="68369024" w14:textId="77126FF8" w:rsidR="002905C0" w:rsidRDefault="002905C0" w:rsidP="005A6174">
      <w:pPr>
        <w:pStyle w:val="TXTParagraph"/>
      </w:pPr>
      <w:r w:rsidRPr="002905C0">
        <w:rPr>
          <w:cs/>
        </w:rPr>
        <w:drawing>
          <wp:inline distT="0" distB="0" distL="0" distR="0" wp14:anchorId="195E66AC" wp14:editId="7BF06C82">
            <wp:extent cx="5309870" cy="3608705"/>
            <wp:effectExtent l="0" t="0" r="5080" b="0"/>
            <wp:docPr id="1979739964"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39964" name="Picture 1" descr="Graphical user interface&#10;&#10;Description automatically generated"/>
                    <pic:cNvPicPr/>
                  </pic:nvPicPr>
                  <pic:blipFill>
                    <a:blip r:embed="rId40"/>
                    <a:stretch>
                      <a:fillRect/>
                    </a:stretch>
                  </pic:blipFill>
                  <pic:spPr>
                    <a:xfrm>
                      <a:off x="0" y="0"/>
                      <a:ext cx="5309870" cy="3608705"/>
                    </a:xfrm>
                    <a:prstGeom prst="rect">
                      <a:avLst/>
                    </a:prstGeom>
                  </pic:spPr>
                </pic:pic>
              </a:graphicData>
            </a:graphic>
          </wp:inline>
        </w:drawing>
      </w:r>
    </w:p>
    <w:p w14:paraId="3687AB72" w14:textId="6A1EC0EE" w:rsidR="00A47B3D" w:rsidRDefault="00A47B3D" w:rsidP="005A6174">
      <w:pPr>
        <w:pStyle w:val="TXTParagraph"/>
      </w:pPr>
      <w:r w:rsidRPr="00A47B3D">
        <w:drawing>
          <wp:inline distT="0" distB="0" distL="0" distR="0" wp14:anchorId="38DC699D" wp14:editId="78A8E230">
            <wp:extent cx="5309870" cy="2402840"/>
            <wp:effectExtent l="0" t="0" r="5080" b="0"/>
            <wp:docPr id="168681706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17065" name="Picture 1" descr="Graphical user interface, application&#10;&#10;Description automatically generated"/>
                    <pic:cNvPicPr/>
                  </pic:nvPicPr>
                  <pic:blipFill>
                    <a:blip r:embed="rId41"/>
                    <a:stretch>
                      <a:fillRect/>
                    </a:stretch>
                  </pic:blipFill>
                  <pic:spPr>
                    <a:xfrm>
                      <a:off x="0" y="0"/>
                      <a:ext cx="5309870" cy="2402840"/>
                    </a:xfrm>
                    <a:prstGeom prst="rect">
                      <a:avLst/>
                    </a:prstGeom>
                  </pic:spPr>
                </pic:pic>
              </a:graphicData>
            </a:graphic>
          </wp:inline>
        </w:drawing>
      </w:r>
    </w:p>
    <w:p w14:paraId="7A74E193" w14:textId="34D73F47" w:rsidR="00A47B3D" w:rsidRDefault="00A47B3D" w:rsidP="005A6174">
      <w:pPr>
        <w:pStyle w:val="TXTParagraph"/>
      </w:pPr>
      <w:r w:rsidRPr="00A47B3D">
        <w:lastRenderedPageBreak/>
        <w:drawing>
          <wp:inline distT="0" distB="0" distL="0" distR="0" wp14:anchorId="40A357DE" wp14:editId="2F54F2C9">
            <wp:extent cx="5309870" cy="5600700"/>
            <wp:effectExtent l="0" t="0" r="5080" b="0"/>
            <wp:docPr id="99076486"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6486" name="Picture 1" descr="Graphical user interface&#10;&#10;Description automatically generated"/>
                    <pic:cNvPicPr/>
                  </pic:nvPicPr>
                  <pic:blipFill>
                    <a:blip r:embed="rId42"/>
                    <a:stretch>
                      <a:fillRect/>
                    </a:stretch>
                  </pic:blipFill>
                  <pic:spPr>
                    <a:xfrm>
                      <a:off x="0" y="0"/>
                      <a:ext cx="5309870" cy="5600700"/>
                    </a:xfrm>
                    <a:prstGeom prst="rect">
                      <a:avLst/>
                    </a:prstGeom>
                  </pic:spPr>
                </pic:pic>
              </a:graphicData>
            </a:graphic>
          </wp:inline>
        </w:drawing>
      </w:r>
    </w:p>
    <w:p w14:paraId="01C189B0" w14:textId="77777777" w:rsidR="00B76D4B" w:rsidRDefault="00B76D4B" w:rsidP="005A6174">
      <w:pPr>
        <w:pStyle w:val="TXTParagraph"/>
      </w:pPr>
    </w:p>
    <w:p w14:paraId="44271B04" w14:textId="5E3F348E" w:rsidR="005A6174" w:rsidRPr="00ED7FDD" w:rsidRDefault="005A6174" w:rsidP="005A6174">
      <w:pPr>
        <w:pStyle w:val="CHAPNumber"/>
      </w:pPr>
      <w:r w:rsidRPr="00ED7FDD">
        <w:t>CHAPTER</w:t>
      </w:r>
      <w:r>
        <w:t xml:space="preserve"> </w:t>
      </w:r>
      <w:r>
        <w:t>5</w:t>
      </w:r>
    </w:p>
    <w:p w14:paraId="2B444E35" w14:textId="68A926C8" w:rsidR="005A6174" w:rsidRDefault="005A6174" w:rsidP="00A570A4">
      <w:pPr>
        <w:pStyle w:val="Heading1"/>
        <w:numPr>
          <w:ilvl w:val="0"/>
          <w:numId w:val="1"/>
        </w:numPr>
      </w:pPr>
      <w:r>
        <w:t>Testing and Evaluation</w:t>
      </w:r>
    </w:p>
    <w:p w14:paraId="0CCEAB2A" w14:textId="53673218" w:rsidR="007D6BF2" w:rsidRDefault="00A570A4" w:rsidP="00A570A4">
      <w:pPr>
        <w:pStyle w:val="TXTParagraph"/>
        <w:ind w:left="720"/>
      </w:pPr>
      <w:r>
        <w:t>This chapter cromprises of three section which are unit tests, system</w:t>
      </w:r>
      <w:r>
        <w:t xml:space="preserve"> </w:t>
      </w:r>
      <w:r>
        <w:t>integration test, and experiment results</w:t>
      </w:r>
      <w:r>
        <w:t>.</w:t>
      </w:r>
    </w:p>
    <w:p w14:paraId="1F234E4D" w14:textId="77777777" w:rsidR="00A570A4" w:rsidRDefault="00A570A4" w:rsidP="00A570A4">
      <w:pPr>
        <w:pStyle w:val="TXTParagraph"/>
        <w:ind w:left="720"/>
      </w:pPr>
    </w:p>
    <w:p w14:paraId="3345857E" w14:textId="47CE6BA3" w:rsidR="007D6BF2" w:rsidRDefault="007D6BF2" w:rsidP="00A570A4">
      <w:pPr>
        <w:pStyle w:val="TXTParagraph"/>
        <w:numPr>
          <w:ilvl w:val="1"/>
          <w:numId w:val="1"/>
        </w:numPr>
        <w:rPr>
          <w:b/>
          <w:bCs/>
        </w:rPr>
      </w:pPr>
      <w:r w:rsidRPr="007D6BF2">
        <w:rPr>
          <w:b/>
          <w:bCs/>
        </w:rPr>
        <w:t>Unit Tests</w:t>
      </w:r>
    </w:p>
    <w:p w14:paraId="0E5B2569" w14:textId="6EA9C1D9" w:rsidR="00A570A4" w:rsidRDefault="00A570A4" w:rsidP="00A570A4">
      <w:pPr>
        <w:pStyle w:val="TXTParagraph"/>
        <w:numPr>
          <w:ilvl w:val="2"/>
          <w:numId w:val="1"/>
        </w:numPr>
        <w:rPr>
          <w:b/>
          <w:bCs/>
        </w:rPr>
      </w:pPr>
      <w:r>
        <w:rPr>
          <w:b/>
          <w:bCs/>
        </w:rPr>
        <w:t>Test Performed on Line LIFF</w:t>
      </w:r>
    </w:p>
    <w:p w14:paraId="39AD0E8B" w14:textId="4F1798FF" w:rsidR="00A570A4" w:rsidRDefault="00A570A4" w:rsidP="00A570A4">
      <w:pPr>
        <w:pStyle w:val="TXTParagraph"/>
        <w:numPr>
          <w:ilvl w:val="2"/>
          <w:numId w:val="1"/>
        </w:numPr>
        <w:rPr>
          <w:b/>
          <w:bCs/>
        </w:rPr>
      </w:pPr>
      <w:r>
        <w:rPr>
          <w:b/>
          <w:bCs/>
        </w:rPr>
        <w:lastRenderedPageBreak/>
        <w:t>Test Performed on Web view</w:t>
      </w:r>
    </w:p>
    <w:p w14:paraId="2903FB71" w14:textId="41E91D04" w:rsidR="007D6BF2" w:rsidRPr="00A570A4" w:rsidRDefault="007D6BF2" w:rsidP="00A570A4">
      <w:pPr>
        <w:pStyle w:val="TXTParagraph"/>
        <w:numPr>
          <w:ilvl w:val="1"/>
          <w:numId w:val="1"/>
        </w:numPr>
      </w:pPr>
      <w:r>
        <w:rPr>
          <w:b/>
          <w:bCs/>
        </w:rPr>
        <w:t>System Integration</w:t>
      </w:r>
      <w:r w:rsidR="00A570A4">
        <w:rPr>
          <w:b/>
          <w:bCs/>
        </w:rPr>
        <w:t xml:space="preserve"> Test</w:t>
      </w:r>
    </w:p>
    <w:p w14:paraId="044D1FF1" w14:textId="1A41E8ED" w:rsidR="00A570A4" w:rsidRDefault="00A570A4" w:rsidP="00A570A4">
      <w:pPr>
        <w:pStyle w:val="TXTParagraph"/>
        <w:ind w:left="284" w:firstLine="292"/>
      </w:pPr>
      <w:r>
        <w:t>This activity is performed after the system is completely integrated. The purpose of this testing is to check whether the system can operate correctly according to the required functions or no</w:t>
      </w:r>
      <w:r w:rsidR="00EF7853">
        <w:t>t.</w:t>
      </w:r>
    </w:p>
    <w:p w14:paraId="21833030" w14:textId="7396FA7E" w:rsidR="00EF7853" w:rsidRDefault="00EF7853" w:rsidP="00EF7853">
      <w:pPr>
        <w:pStyle w:val="TXTParagraph"/>
        <w:numPr>
          <w:ilvl w:val="0"/>
          <w:numId w:val="51"/>
        </w:numPr>
      </w:pPr>
      <w:r>
        <w:t>Use case 1: User Sign up and input their personal profile.</w:t>
      </w:r>
    </w:p>
    <w:p w14:paraId="15481562" w14:textId="588C21E7" w:rsidR="00EF7853" w:rsidRDefault="00EF7853" w:rsidP="00EF7853">
      <w:pPr>
        <w:pStyle w:val="TXTParagraph"/>
        <w:numPr>
          <w:ilvl w:val="0"/>
          <w:numId w:val="51"/>
        </w:numPr>
      </w:pPr>
      <w:r>
        <w:t>Use case 2: User Evaluation</w:t>
      </w:r>
    </w:p>
    <w:p w14:paraId="25DF17B0" w14:textId="77777777" w:rsidR="00EF7853" w:rsidRDefault="00EF7853" w:rsidP="00EF7853">
      <w:pPr>
        <w:pStyle w:val="TXTParagraph"/>
        <w:numPr>
          <w:ilvl w:val="0"/>
          <w:numId w:val="51"/>
        </w:numPr>
      </w:pPr>
    </w:p>
    <w:p w14:paraId="522A331D" w14:textId="77777777" w:rsidR="00EF7853" w:rsidRDefault="00EF7853" w:rsidP="00A570A4">
      <w:pPr>
        <w:pStyle w:val="TXTParagraph"/>
        <w:ind w:left="284" w:firstLine="292"/>
      </w:pPr>
    </w:p>
    <w:p w14:paraId="2C3F7B36" w14:textId="77777777" w:rsidR="00A570A4" w:rsidRPr="00A570A4" w:rsidRDefault="00A570A4" w:rsidP="00A570A4">
      <w:pPr>
        <w:pStyle w:val="TXTParagraph"/>
        <w:ind w:left="576" w:firstLine="0"/>
      </w:pPr>
    </w:p>
    <w:p w14:paraId="5A053D9F" w14:textId="2E47D8D7" w:rsidR="00A570A4" w:rsidRPr="00EF7853" w:rsidRDefault="00EF7853" w:rsidP="00A570A4">
      <w:pPr>
        <w:pStyle w:val="TXTParagraph"/>
        <w:numPr>
          <w:ilvl w:val="1"/>
          <w:numId w:val="1"/>
        </w:numPr>
      </w:pPr>
      <w:r>
        <w:rPr>
          <w:b/>
          <w:bCs/>
        </w:rPr>
        <w:t>User Testing and Evaluation Result</w:t>
      </w:r>
    </w:p>
    <w:p w14:paraId="50950773" w14:textId="2D608EAA" w:rsidR="00173DCE" w:rsidRDefault="00EF7853" w:rsidP="00173DCE">
      <w:pPr>
        <w:pStyle w:val="TXTParagraph"/>
        <w:ind w:left="576"/>
      </w:pPr>
      <w:r>
        <w:t>The purpose of the user testing is to obtain feedback from target users in</w:t>
      </w:r>
      <w:r>
        <w:t xml:space="preserve"> </w:t>
      </w:r>
      <w:r>
        <w:t>order to improve the quality of TappTact by performing an individual interview with the</w:t>
      </w:r>
      <w:r>
        <w:t xml:space="preserve"> </w:t>
      </w:r>
      <w:r>
        <w:t>participants to test features, usability, and the overall feeling of the application. There are five participants joining the session as follows</w:t>
      </w:r>
      <w:r>
        <w:t>:</w:t>
      </w:r>
    </w:p>
    <w:p w14:paraId="461D0799" w14:textId="77777777" w:rsidR="00173DCE" w:rsidRDefault="00173DCE" w:rsidP="00173DCE">
      <w:pPr>
        <w:pStyle w:val="TXTParagraph"/>
        <w:ind w:left="576"/>
      </w:pPr>
    </w:p>
    <w:p w14:paraId="51EFA501" w14:textId="050F1F8A" w:rsidR="00173DCE" w:rsidRPr="00DC5A86" w:rsidRDefault="00173DCE" w:rsidP="00173DCE">
      <w:pPr>
        <w:pStyle w:val="TXTParagraph"/>
        <w:ind w:left="576"/>
        <w:rPr>
          <w:b/>
          <w:bCs/>
          <w:i/>
          <w:iCs/>
        </w:rPr>
      </w:pPr>
      <w:r w:rsidRPr="00DC5A86">
        <w:rPr>
          <w:b/>
          <w:bCs/>
          <w:i/>
          <w:iCs/>
        </w:rPr>
        <w:t xml:space="preserve">What do you think about </w:t>
      </w:r>
      <w:r w:rsidR="00DC5A86" w:rsidRPr="00DC5A86">
        <w:rPr>
          <w:b/>
          <w:bCs/>
          <w:i/>
          <w:iCs/>
        </w:rPr>
        <w:t>the Financial</w:t>
      </w:r>
      <w:r w:rsidRPr="00DC5A86">
        <w:rPr>
          <w:b/>
          <w:bCs/>
          <w:i/>
          <w:iCs/>
        </w:rPr>
        <w:t xml:space="preserve"> Health Check system? </w:t>
      </w:r>
    </w:p>
    <w:p w14:paraId="719A038F" w14:textId="77777777" w:rsidR="00173DCE" w:rsidRPr="00DC5A86" w:rsidRDefault="00173DCE" w:rsidP="00173DCE">
      <w:pPr>
        <w:pStyle w:val="TXTParagraph"/>
        <w:ind w:left="576"/>
        <w:rPr>
          <w:b/>
          <w:bCs/>
          <w:i/>
          <w:iCs/>
        </w:rPr>
      </w:pPr>
    </w:p>
    <w:p w14:paraId="3C8769E1" w14:textId="77777777" w:rsidR="00173DCE" w:rsidRPr="00DC5A86" w:rsidRDefault="00173DCE" w:rsidP="00173DCE">
      <w:pPr>
        <w:pStyle w:val="TXTParagraph"/>
        <w:ind w:left="576"/>
        <w:rPr>
          <w:b/>
          <w:bCs/>
          <w:i/>
          <w:iCs/>
        </w:rPr>
      </w:pPr>
      <w:r w:rsidRPr="00DC5A86">
        <w:rPr>
          <w:b/>
          <w:bCs/>
          <w:i/>
          <w:iCs/>
          <w:cs/>
        </w:rPr>
        <w:t xml:space="preserve"> </w:t>
      </w:r>
    </w:p>
    <w:p w14:paraId="31F5A9FE" w14:textId="77777777" w:rsidR="00173DCE" w:rsidRPr="00DC5A86" w:rsidRDefault="00173DCE" w:rsidP="00173DCE">
      <w:pPr>
        <w:pStyle w:val="TXTParagraph"/>
        <w:ind w:left="576"/>
        <w:rPr>
          <w:b/>
          <w:bCs/>
          <w:i/>
          <w:iCs/>
        </w:rPr>
      </w:pPr>
    </w:p>
    <w:p w14:paraId="3887332A" w14:textId="118AADBE" w:rsidR="00173DCE" w:rsidRPr="00DC5A86" w:rsidRDefault="00173DCE" w:rsidP="00173DCE">
      <w:pPr>
        <w:pStyle w:val="TXTParagraph"/>
        <w:ind w:left="576"/>
        <w:rPr>
          <w:b/>
          <w:bCs/>
          <w:i/>
          <w:iCs/>
        </w:rPr>
      </w:pPr>
      <w:r w:rsidRPr="00DC5A86">
        <w:rPr>
          <w:b/>
          <w:bCs/>
          <w:i/>
          <w:iCs/>
        </w:rPr>
        <w:t xml:space="preserve">How can </w:t>
      </w:r>
      <w:r w:rsidR="00DC5A86" w:rsidRPr="00DC5A86">
        <w:rPr>
          <w:b/>
          <w:bCs/>
          <w:i/>
          <w:iCs/>
        </w:rPr>
        <w:t>the Financial</w:t>
      </w:r>
      <w:r w:rsidRPr="00DC5A86">
        <w:rPr>
          <w:b/>
          <w:bCs/>
          <w:i/>
          <w:iCs/>
        </w:rPr>
        <w:t xml:space="preserve"> Health Check system solve your existing problems? </w:t>
      </w:r>
    </w:p>
    <w:p w14:paraId="35C2AD72" w14:textId="77777777" w:rsidR="00173DCE" w:rsidRPr="00DC5A86" w:rsidRDefault="00173DCE" w:rsidP="00173DCE">
      <w:pPr>
        <w:pStyle w:val="TXTParagraph"/>
        <w:ind w:left="576"/>
        <w:rPr>
          <w:b/>
          <w:bCs/>
          <w:i/>
          <w:iCs/>
        </w:rPr>
      </w:pPr>
    </w:p>
    <w:p w14:paraId="0884CA6E" w14:textId="77777777" w:rsidR="00173DCE" w:rsidRPr="00DC5A86" w:rsidRDefault="00173DCE" w:rsidP="00173DCE">
      <w:pPr>
        <w:pStyle w:val="TXTParagraph"/>
        <w:ind w:left="576"/>
        <w:rPr>
          <w:b/>
          <w:bCs/>
          <w:i/>
          <w:iCs/>
        </w:rPr>
      </w:pPr>
      <w:r w:rsidRPr="00DC5A86">
        <w:rPr>
          <w:b/>
          <w:bCs/>
          <w:i/>
          <w:iCs/>
          <w:cs/>
        </w:rPr>
        <w:t xml:space="preserve"> </w:t>
      </w:r>
    </w:p>
    <w:p w14:paraId="69569388" w14:textId="77777777" w:rsidR="00173DCE" w:rsidRPr="00DC5A86" w:rsidRDefault="00173DCE" w:rsidP="00173DCE">
      <w:pPr>
        <w:pStyle w:val="TXTParagraph"/>
        <w:ind w:left="576"/>
        <w:rPr>
          <w:b/>
          <w:bCs/>
          <w:i/>
          <w:iCs/>
        </w:rPr>
      </w:pPr>
    </w:p>
    <w:p w14:paraId="17D16081" w14:textId="7CE924A7" w:rsidR="00173DCE" w:rsidRPr="00DC5A86" w:rsidRDefault="00173DCE" w:rsidP="00173DCE">
      <w:pPr>
        <w:pStyle w:val="TXTParagraph"/>
        <w:ind w:left="576"/>
        <w:rPr>
          <w:rFonts w:hint="cs"/>
          <w:b/>
          <w:bCs/>
          <w:i/>
          <w:iCs/>
        </w:rPr>
      </w:pPr>
      <w:r w:rsidRPr="00DC5A86">
        <w:rPr>
          <w:b/>
          <w:bCs/>
          <w:i/>
          <w:iCs/>
        </w:rPr>
        <w:t xml:space="preserve">What do you like the </w:t>
      </w:r>
      <w:r w:rsidR="00DC5A86" w:rsidRPr="00DC5A86">
        <w:rPr>
          <w:b/>
          <w:bCs/>
          <w:i/>
          <w:iCs/>
        </w:rPr>
        <w:t>most about the</w:t>
      </w:r>
      <w:r w:rsidRPr="00DC5A86">
        <w:rPr>
          <w:b/>
          <w:bCs/>
          <w:i/>
          <w:iCs/>
        </w:rPr>
        <w:t xml:space="preserve"> Financial Health Check system?</w:t>
      </w:r>
    </w:p>
    <w:p w14:paraId="10637DED" w14:textId="77777777" w:rsidR="00EF7853" w:rsidRDefault="00EF7853" w:rsidP="00EF7853">
      <w:pPr>
        <w:pStyle w:val="TXTParagraph"/>
        <w:ind w:left="576" w:firstLine="0"/>
      </w:pPr>
    </w:p>
    <w:p w14:paraId="7C427EB0" w14:textId="77777777" w:rsidR="002A1251" w:rsidRDefault="002A1251" w:rsidP="00EF7853">
      <w:pPr>
        <w:pStyle w:val="TXTParagraph"/>
        <w:ind w:left="576" w:firstLine="0"/>
      </w:pPr>
    </w:p>
    <w:p w14:paraId="76A7C9C1" w14:textId="77777777" w:rsidR="002A1251" w:rsidRDefault="002A1251" w:rsidP="00EF7853">
      <w:pPr>
        <w:pStyle w:val="TXTParagraph"/>
        <w:ind w:left="576" w:firstLine="0"/>
        <w:rPr>
          <w:rFonts w:hint="cs"/>
          <w:cs/>
        </w:rPr>
      </w:pPr>
    </w:p>
    <w:p w14:paraId="1FFBAD72" w14:textId="77777777" w:rsidR="00EF7853" w:rsidRDefault="00EF7853" w:rsidP="00EF7853">
      <w:pPr>
        <w:pStyle w:val="TXTParagraph"/>
        <w:ind w:left="576" w:firstLine="0"/>
      </w:pPr>
    </w:p>
    <w:p w14:paraId="4B539931" w14:textId="27371AEC" w:rsidR="005A6174" w:rsidRPr="00ED7FDD" w:rsidRDefault="005A6174" w:rsidP="005A6174">
      <w:pPr>
        <w:pStyle w:val="CHAPNumber"/>
      </w:pPr>
      <w:r w:rsidRPr="00ED7FDD">
        <w:lastRenderedPageBreak/>
        <w:t>CHAPTER</w:t>
      </w:r>
      <w:r>
        <w:t xml:space="preserve"> </w:t>
      </w:r>
      <w:r>
        <w:t>6</w:t>
      </w:r>
    </w:p>
    <w:p w14:paraId="6128CE22" w14:textId="5FD4C207" w:rsidR="005A6174" w:rsidRDefault="005A6174" w:rsidP="005A6174">
      <w:pPr>
        <w:pStyle w:val="Heading1"/>
        <w:numPr>
          <w:ilvl w:val="0"/>
          <w:numId w:val="1"/>
        </w:numPr>
      </w:pPr>
      <w:r>
        <w:t>Conclusion</w:t>
      </w:r>
    </w:p>
    <w:p w14:paraId="5A647429" w14:textId="2972CC32" w:rsidR="00DC5A86" w:rsidRDefault="00DC5A86" w:rsidP="00DC5A86">
      <w:pPr>
        <w:pStyle w:val="TXTParagraph"/>
      </w:pPr>
      <w:r>
        <w:t xml:space="preserve">This is the last chapter of this document. This chapter presents benefits, benefits </w:t>
      </w:r>
      <w:r>
        <w:rPr>
          <w:rFonts w:hint="cs"/>
          <w:cs/>
        </w:rPr>
        <w:t xml:space="preserve"> </w:t>
      </w:r>
      <w:r>
        <w:t>to project developers, benefits to users, problems and limitations, and future work of this project.</w:t>
      </w:r>
    </w:p>
    <w:p w14:paraId="0D0562C3" w14:textId="77777777" w:rsidR="00DC5A86" w:rsidRPr="00DC5A86" w:rsidRDefault="00DC5A86" w:rsidP="00DC5A86">
      <w:pPr>
        <w:pStyle w:val="TXTParagraph"/>
      </w:pPr>
    </w:p>
    <w:p w14:paraId="06C537F6" w14:textId="00FF3DE1" w:rsidR="00DC5A86" w:rsidRDefault="00DC5A86" w:rsidP="00710E2F">
      <w:pPr>
        <w:pStyle w:val="TXTParagraph"/>
        <w:numPr>
          <w:ilvl w:val="1"/>
          <w:numId w:val="1"/>
        </w:numPr>
        <w:rPr>
          <w:rFonts w:cs="Times New Roman"/>
          <w:b/>
          <w:bCs/>
        </w:rPr>
      </w:pPr>
      <w:r>
        <w:rPr>
          <w:rFonts w:cs="Times New Roman"/>
          <w:b/>
          <w:bCs/>
        </w:rPr>
        <w:t>Benefit</w:t>
      </w:r>
    </w:p>
    <w:p w14:paraId="5FD12D66" w14:textId="1BB0FE07" w:rsidR="00DC5A86" w:rsidRDefault="00DC5A86" w:rsidP="00DC5A86">
      <w:pPr>
        <w:pStyle w:val="TXTParagraph"/>
        <w:numPr>
          <w:ilvl w:val="2"/>
          <w:numId w:val="1"/>
        </w:numPr>
        <w:rPr>
          <w:rFonts w:cs="Times New Roman"/>
          <w:b/>
          <w:bCs/>
        </w:rPr>
      </w:pPr>
      <w:r>
        <w:rPr>
          <w:rFonts w:cs="Times New Roman"/>
          <w:b/>
          <w:bCs/>
        </w:rPr>
        <w:t>Benefits to the project Developers</w:t>
      </w:r>
    </w:p>
    <w:p w14:paraId="41FF5237" w14:textId="77777777" w:rsidR="009A62ED" w:rsidRPr="009A62ED" w:rsidRDefault="009A62ED" w:rsidP="009A62ED">
      <w:pPr>
        <w:pStyle w:val="TXTParagraph"/>
        <w:numPr>
          <w:ilvl w:val="3"/>
          <w:numId w:val="1"/>
        </w:numPr>
        <w:rPr>
          <w:rFonts w:cs="Times New Roman"/>
        </w:rPr>
      </w:pPr>
      <w:r w:rsidRPr="009A62ED">
        <w:rPr>
          <w:rFonts w:cs="Times New Roman"/>
        </w:rPr>
        <w:t xml:space="preserve">Improve the expertise and skills in the area of software analysis, software </w:t>
      </w:r>
    </w:p>
    <w:p w14:paraId="7B01D381" w14:textId="77777777" w:rsidR="009A62ED" w:rsidRPr="009A62ED" w:rsidRDefault="009A62ED" w:rsidP="009A62ED">
      <w:pPr>
        <w:pStyle w:val="TXTParagraph"/>
        <w:ind w:left="927" w:firstLine="0"/>
        <w:rPr>
          <w:rFonts w:cs="Times New Roman"/>
        </w:rPr>
      </w:pPr>
      <w:r w:rsidRPr="009A62ED">
        <w:rPr>
          <w:rFonts w:cs="Times New Roman"/>
        </w:rPr>
        <w:t xml:space="preserve">design and development </w:t>
      </w:r>
    </w:p>
    <w:p w14:paraId="101BFFAA" w14:textId="007025DC" w:rsidR="009A62ED" w:rsidRPr="009A62ED" w:rsidRDefault="009A62ED" w:rsidP="009A62ED">
      <w:pPr>
        <w:pStyle w:val="TXTParagraph"/>
        <w:numPr>
          <w:ilvl w:val="3"/>
          <w:numId w:val="1"/>
        </w:numPr>
        <w:rPr>
          <w:rFonts w:cs="Times New Roman"/>
        </w:rPr>
      </w:pPr>
      <w:r w:rsidRPr="009A62ED">
        <w:rPr>
          <w:rFonts w:cs="Times New Roman"/>
        </w:rPr>
        <w:t xml:space="preserve">Utilize the knowledge that has been learned from academic courses </w:t>
      </w:r>
    </w:p>
    <w:p w14:paraId="1D2BE3B8" w14:textId="077BD871" w:rsidR="009A62ED" w:rsidRPr="009A62ED" w:rsidRDefault="009A62ED" w:rsidP="009A62ED">
      <w:pPr>
        <w:pStyle w:val="TXTParagraph"/>
        <w:numPr>
          <w:ilvl w:val="3"/>
          <w:numId w:val="1"/>
        </w:numPr>
        <w:rPr>
          <w:rFonts w:cs="Times New Roman"/>
        </w:rPr>
      </w:pPr>
      <w:r w:rsidRPr="009A62ED">
        <w:rPr>
          <w:rFonts w:cs="Times New Roman"/>
        </w:rPr>
        <w:t xml:space="preserve">Improve </w:t>
      </w:r>
      <w:r w:rsidR="002A1251">
        <w:rPr>
          <w:rFonts w:cs="Times New Roman"/>
        </w:rPr>
        <w:t>Financial literacy skill</w:t>
      </w:r>
      <w:r w:rsidRPr="009A62ED">
        <w:rPr>
          <w:rFonts w:cs="Times New Roman"/>
        </w:rPr>
        <w:t xml:space="preserve"> skills </w:t>
      </w:r>
    </w:p>
    <w:p w14:paraId="1E3EE38F" w14:textId="6C02EC65" w:rsidR="009A62ED" w:rsidRPr="009A62ED" w:rsidRDefault="009A62ED" w:rsidP="009A62ED">
      <w:pPr>
        <w:pStyle w:val="TXTParagraph"/>
        <w:numPr>
          <w:ilvl w:val="3"/>
          <w:numId w:val="1"/>
        </w:numPr>
        <w:rPr>
          <w:rFonts w:cs="Times New Roman"/>
        </w:rPr>
      </w:pPr>
      <w:r w:rsidRPr="009A62ED">
        <w:rPr>
          <w:rFonts w:cs="Times New Roman"/>
        </w:rPr>
        <w:t xml:space="preserve">Enhance programming skills with the new programming language such as Solidity </w:t>
      </w:r>
    </w:p>
    <w:p w14:paraId="6DACA17D" w14:textId="749AB91D" w:rsidR="009A62ED" w:rsidRDefault="009A62ED" w:rsidP="009A62ED">
      <w:pPr>
        <w:pStyle w:val="TXTParagraph"/>
        <w:numPr>
          <w:ilvl w:val="3"/>
          <w:numId w:val="1"/>
        </w:numPr>
        <w:rPr>
          <w:rFonts w:cs="Times New Roman"/>
        </w:rPr>
      </w:pPr>
      <w:r w:rsidRPr="009A62ED">
        <w:rPr>
          <w:rFonts w:cs="Times New Roman"/>
        </w:rPr>
        <w:t xml:space="preserve">Experience from participating in the Thailand National Software Contest </w:t>
      </w:r>
    </w:p>
    <w:p w14:paraId="1732EE2E" w14:textId="642BA5E2" w:rsidR="009A62ED" w:rsidRDefault="009A62ED" w:rsidP="009A62ED">
      <w:pPr>
        <w:pStyle w:val="TXTParagraph"/>
        <w:numPr>
          <w:ilvl w:val="2"/>
          <w:numId w:val="1"/>
        </w:numPr>
        <w:rPr>
          <w:rFonts w:cs="Times New Roman"/>
          <w:b/>
          <w:bCs/>
        </w:rPr>
      </w:pPr>
      <w:r w:rsidRPr="009A62ED">
        <w:rPr>
          <w:rFonts w:cs="Times New Roman"/>
          <w:b/>
          <w:bCs/>
        </w:rPr>
        <w:t>Benefits to Mobile Users</w:t>
      </w:r>
    </w:p>
    <w:p w14:paraId="7A146F39" w14:textId="54085D31" w:rsidR="002A1251" w:rsidRPr="002A1251" w:rsidRDefault="002A1251" w:rsidP="002A1251">
      <w:pPr>
        <w:pStyle w:val="TXTParagraph"/>
        <w:numPr>
          <w:ilvl w:val="3"/>
          <w:numId w:val="1"/>
        </w:numPr>
        <w:rPr>
          <w:rFonts w:cs="Times New Roman"/>
        </w:rPr>
      </w:pPr>
      <w:r w:rsidRPr="009A62ED">
        <w:rPr>
          <w:rFonts w:cs="Times New Roman"/>
        </w:rPr>
        <w:t xml:space="preserve">Improve the </w:t>
      </w:r>
      <w:r>
        <w:rPr>
          <w:rFonts w:cs="Times New Roman"/>
        </w:rPr>
        <w:t>Financial management skill</w:t>
      </w:r>
      <w:r w:rsidRPr="002A1251">
        <w:rPr>
          <w:rFonts w:cs="Times New Roman"/>
        </w:rPr>
        <w:t xml:space="preserve"> </w:t>
      </w:r>
    </w:p>
    <w:p w14:paraId="509C32F1" w14:textId="77777777" w:rsidR="009A62ED" w:rsidRPr="009A62ED" w:rsidRDefault="009A62ED" w:rsidP="009A62ED">
      <w:pPr>
        <w:pStyle w:val="TXTParagraph"/>
        <w:ind w:left="1077" w:firstLine="0"/>
        <w:rPr>
          <w:rFonts w:cs="Times New Roman"/>
          <w:b/>
          <w:bCs/>
        </w:rPr>
      </w:pPr>
    </w:p>
    <w:p w14:paraId="7CF9F9F4" w14:textId="40DEAF5C" w:rsidR="00DC5A86" w:rsidRDefault="00DC5A86" w:rsidP="00710E2F">
      <w:pPr>
        <w:pStyle w:val="TXTParagraph"/>
        <w:numPr>
          <w:ilvl w:val="1"/>
          <w:numId w:val="1"/>
        </w:numPr>
        <w:rPr>
          <w:rFonts w:cs="Times New Roman"/>
          <w:b/>
          <w:bCs/>
        </w:rPr>
      </w:pPr>
      <w:r>
        <w:rPr>
          <w:rFonts w:cs="Times New Roman"/>
          <w:b/>
          <w:bCs/>
        </w:rPr>
        <w:t>Problems and Limitations</w:t>
      </w:r>
    </w:p>
    <w:p w14:paraId="591C5908" w14:textId="1A8EBB19" w:rsidR="009A62ED" w:rsidRDefault="009A62ED" w:rsidP="009A62ED">
      <w:pPr>
        <w:pStyle w:val="TXTParagraph"/>
        <w:ind w:left="576" w:firstLine="0"/>
        <w:rPr>
          <w:rFonts w:cs="Times New Roman"/>
          <w:b/>
          <w:bCs/>
        </w:rPr>
      </w:pPr>
    </w:p>
    <w:p w14:paraId="0D9DD22E" w14:textId="77777777" w:rsidR="002A1251" w:rsidRPr="002A1251" w:rsidRDefault="009A62ED" w:rsidP="002A1251">
      <w:pPr>
        <w:pStyle w:val="TXTParagraph"/>
        <w:numPr>
          <w:ilvl w:val="0"/>
          <w:numId w:val="54"/>
        </w:numPr>
        <w:rPr>
          <w:rFonts w:cs="Times New Roman"/>
        </w:rPr>
      </w:pPr>
      <w:r w:rsidRPr="009A62ED">
        <w:rPr>
          <w:rFonts w:cs="Times New Roman"/>
        </w:rPr>
        <w:t>Implementation and Coding skill</w:t>
      </w:r>
      <w:r>
        <w:rPr>
          <w:rFonts w:cs="Times New Roman"/>
        </w:rPr>
        <w:t xml:space="preserve">: </w:t>
      </w:r>
      <w:r w:rsidR="002A1251" w:rsidRPr="002A1251">
        <w:rPr>
          <w:rFonts w:cs="Times New Roman"/>
        </w:rPr>
        <w:t>One potential problem and limitation in the context of implementation and coding skills is the lack of expertise or experience of the programmer. If the programmer lacks the necessary skills to write efficient and effective code, it may result in the development of a system that does not perform as expected or may lead to security vulnerabilities or software bugs.</w:t>
      </w:r>
    </w:p>
    <w:p w14:paraId="7A94F51A" w14:textId="77777777" w:rsidR="002A1251" w:rsidRPr="002A1251" w:rsidRDefault="002A1251" w:rsidP="002A1251">
      <w:pPr>
        <w:pStyle w:val="TXTParagraph"/>
        <w:numPr>
          <w:ilvl w:val="0"/>
          <w:numId w:val="54"/>
        </w:numPr>
        <w:rPr>
          <w:rFonts w:cs="Times New Roman"/>
        </w:rPr>
      </w:pPr>
    </w:p>
    <w:p w14:paraId="6746F691" w14:textId="6D5B3C6D" w:rsidR="009A62ED" w:rsidRDefault="002A1251" w:rsidP="002A1251">
      <w:pPr>
        <w:pStyle w:val="TXTParagraph"/>
        <w:ind w:left="576" w:firstLine="0"/>
        <w:rPr>
          <w:rFonts w:cs="Times New Roman"/>
        </w:rPr>
      </w:pPr>
      <w:r w:rsidRPr="002A1251">
        <w:rPr>
          <w:rFonts w:cs="Times New Roman"/>
        </w:rPr>
        <w:t xml:space="preserve">nother issue is the potential for errors and bugs in the code that may not be immediately apparent, and this can lead to the system malfunctioning or not functioning at all. In addition, changes or updates to the codebase can sometimes </w:t>
      </w:r>
      <w:r w:rsidRPr="002A1251">
        <w:rPr>
          <w:rFonts w:cs="Times New Roman"/>
        </w:rPr>
        <w:lastRenderedPageBreak/>
        <w:t>introduce new issues or break existing functionality, making it difficult to maintain and update the system over time.</w:t>
      </w:r>
    </w:p>
    <w:p w14:paraId="18C19DE1" w14:textId="77777777" w:rsidR="002A1251" w:rsidRDefault="002A1251" w:rsidP="002A1251">
      <w:pPr>
        <w:pStyle w:val="TXTParagraph"/>
        <w:ind w:left="576" w:firstLine="0"/>
        <w:rPr>
          <w:rFonts w:cs="Times New Roman"/>
        </w:rPr>
      </w:pPr>
    </w:p>
    <w:p w14:paraId="6098D02D" w14:textId="77777777" w:rsidR="002A1251" w:rsidRDefault="002A1251" w:rsidP="002A1251">
      <w:pPr>
        <w:pStyle w:val="TXTParagraph"/>
        <w:ind w:left="576" w:firstLine="0"/>
        <w:rPr>
          <w:rFonts w:cs="Times New Roman"/>
        </w:rPr>
      </w:pPr>
    </w:p>
    <w:p w14:paraId="3A69941E" w14:textId="77B64CC0" w:rsidR="00DC5A86" w:rsidRPr="00DC5A86" w:rsidRDefault="00DC5A86" w:rsidP="00710E2F">
      <w:pPr>
        <w:pStyle w:val="TXTParagraph"/>
        <w:numPr>
          <w:ilvl w:val="1"/>
          <w:numId w:val="1"/>
        </w:numPr>
        <w:rPr>
          <w:rFonts w:cs="Times New Roman"/>
          <w:b/>
          <w:bCs/>
        </w:rPr>
      </w:pPr>
      <w:r>
        <w:rPr>
          <w:rFonts w:cstheme="minorBidi"/>
          <w:b/>
          <w:bCs/>
        </w:rPr>
        <w:t>Future Work</w:t>
      </w:r>
    </w:p>
    <w:p w14:paraId="2ED8B104" w14:textId="77777777" w:rsidR="00DC5A86" w:rsidRPr="00571972" w:rsidRDefault="00DC5A86" w:rsidP="00DC5A86">
      <w:pPr>
        <w:pStyle w:val="TXTParagraph"/>
        <w:ind w:left="576" w:firstLine="0"/>
        <w:rPr>
          <w:rFonts w:cs="Times New Roman"/>
          <w:b/>
          <w:bCs/>
        </w:rPr>
      </w:pPr>
    </w:p>
    <w:p w14:paraId="5ABDB5F2" w14:textId="77777777" w:rsidR="00710E2F" w:rsidRPr="00710E2F" w:rsidRDefault="00710E2F" w:rsidP="00710E2F">
      <w:pPr>
        <w:pStyle w:val="paragraph"/>
        <w:numPr>
          <w:ilvl w:val="0"/>
          <w:numId w:val="21"/>
        </w:numPr>
        <w:spacing w:before="0" w:beforeAutospacing="0" w:after="0" w:afterAutospacing="0" w:line="360" w:lineRule="auto"/>
        <w:ind w:left="1080" w:firstLine="0"/>
        <w:textAlignment w:val="baseline"/>
      </w:pPr>
      <w:r w:rsidRPr="00710E2F">
        <w:rPr>
          <w:rStyle w:val="normaltextrun"/>
          <w:color w:val="000000"/>
        </w:rPr>
        <w:t>Suggestion</w:t>
      </w:r>
      <w:r w:rsidRPr="00710E2F">
        <w:rPr>
          <w:rStyle w:val="eop"/>
          <w:color w:val="000000"/>
        </w:rPr>
        <w:t> </w:t>
      </w:r>
    </w:p>
    <w:p w14:paraId="3AF9EFB0" w14:textId="77777777" w:rsidR="00710E2F" w:rsidRPr="00710E2F" w:rsidRDefault="00710E2F" w:rsidP="00710E2F">
      <w:pPr>
        <w:pStyle w:val="paragraph"/>
        <w:numPr>
          <w:ilvl w:val="0"/>
          <w:numId w:val="22"/>
        </w:numPr>
        <w:spacing w:before="0" w:beforeAutospacing="0" w:after="0" w:afterAutospacing="0" w:line="360" w:lineRule="auto"/>
        <w:ind w:left="1800" w:firstLine="0"/>
        <w:textAlignment w:val="baseline"/>
      </w:pPr>
      <w:r w:rsidRPr="00710E2F">
        <w:rPr>
          <w:rStyle w:val="normaltextrun"/>
          <w:color w:val="000000"/>
        </w:rPr>
        <w:t xml:space="preserve">To add more the suggested feature </w:t>
      </w:r>
      <w:r w:rsidRPr="00710E2F">
        <w:rPr>
          <w:rStyle w:val="eop"/>
          <w:color w:val="000000"/>
        </w:rPr>
        <w:t> </w:t>
      </w:r>
    </w:p>
    <w:p w14:paraId="216D068F" w14:textId="77777777" w:rsidR="00710E2F" w:rsidRPr="00710E2F" w:rsidRDefault="00710E2F" w:rsidP="00710E2F">
      <w:pPr>
        <w:pStyle w:val="paragraph"/>
        <w:numPr>
          <w:ilvl w:val="0"/>
          <w:numId w:val="23"/>
        </w:numPr>
        <w:spacing w:before="0" w:beforeAutospacing="0" w:after="0" w:afterAutospacing="0" w:line="360" w:lineRule="auto"/>
        <w:ind w:left="1080" w:firstLine="0"/>
        <w:textAlignment w:val="baseline"/>
      </w:pPr>
      <w:r w:rsidRPr="00710E2F">
        <w:rPr>
          <w:rStyle w:val="normaltextrun"/>
          <w:color w:val="000000"/>
        </w:rPr>
        <w:t>Calculation</w:t>
      </w:r>
      <w:r w:rsidRPr="00710E2F">
        <w:rPr>
          <w:rStyle w:val="eop"/>
          <w:color w:val="000000"/>
        </w:rPr>
        <w:t> </w:t>
      </w:r>
    </w:p>
    <w:p w14:paraId="6EA16AB2" w14:textId="77777777" w:rsidR="00710E2F" w:rsidRPr="00710E2F" w:rsidRDefault="00710E2F" w:rsidP="00710E2F">
      <w:pPr>
        <w:pStyle w:val="paragraph"/>
        <w:numPr>
          <w:ilvl w:val="0"/>
          <w:numId w:val="24"/>
        </w:numPr>
        <w:spacing w:before="0" w:beforeAutospacing="0" w:after="0" w:afterAutospacing="0" w:line="360" w:lineRule="auto"/>
        <w:ind w:left="1800" w:firstLine="0"/>
        <w:textAlignment w:val="baseline"/>
      </w:pPr>
      <w:r w:rsidRPr="00710E2F">
        <w:rPr>
          <w:rStyle w:val="normaltextrun"/>
          <w:color w:val="000000"/>
        </w:rPr>
        <w:t xml:space="preserve">To suggest the basic calculation </w:t>
      </w:r>
      <w:r w:rsidRPr="00710E2F">
        <w:rPr>
          <w:rStyle w:val="eop"/>
          <w:color w:val="000000"/>
        </w:rPr>
        <w:t> </w:t>
      </w:r>
    </w:p>
    <w:p w14:paraId="41872B32" w14:textId="2209679E" w:rsidR="00710E2F" w:rsidRPr="00DC5A86" w:rsidRDefault="00DC5A86" w:rsidP="00710E2F">
      <w:pPr>
        <w:pStyle w:val="paragraph"/>
        <w:numPr>
          <w:ilvl w:val="0"/>
          <w:numId w:val="25"/>
        </w:numPr>
        <w:spacing w:before="0" w:beforeAutospacing="0" w:after="0" w:afterAutospacing="0" w:line="360" w:lineRule="auto"/>
        <w:ind w:left="1080" w:firstLine="0"/>
        <w:textAlignment w:val="baseline"/>
        <w:rPr>
          <w:rStyle w:val="eop"/>
        </w:rPr>
      </w:pPr>
      <w:r>
        <w:rPr>
          <w:rStyle w:val="normaltextrun"/>
          <w:color w:val="000000"/>
        </w:rPr>
        <w:t>9</w:t>
      </w:r>
      <w:r w:rsidR="00710E2F" w:rsidRPr="00710E2F">
        <w:rPr>
          <w:rStyle w:val="normaltextrun"/>
          <w:color w:val="000000"/>
        </w:rPr>
        <w:t xml:space="preserve"> Jar management</w:t>
      </w:r>
      <w:r w:rsidR="00710E2F" w:rsidRPr="00710E2F">
        <w:rPr>
          <w:rStyle w:val="eop"/>
          <w:color w:val="000000"/>
        </w:rPr>
        <w:t> </w:t>
      </w:r>
    </w:p>
    <w:p w14:paraId="36037962" w14:textId="77777777" w:rsidR="00DC5A86" w:rsidRPr="00710E2F" w:rsidRDefault="00DC5A86" w:rsidP="00DC5A86">
      <w:pPr>
        <w:pStyle w:val="paragraph"/>
        <w:spacing w:before="0" w:beforeAutospacing="0" w:after="0" w:afterAutospacing="0" w:line="360" w:lineRule="auto"/>
        <w:textAlignment w:val="baseline"/>
        <w:rPr>
          <w:rFonts w:hint="cs"/>
        </w:rPr>
      </w:pPr>
    </w:p>
    <w:p w14:paraId="7990F2CE" w14:textId="77777777" w:rsidR="00710E2F" w:rsidRPr="00710E2F" w:rsidRDefault="00710E2F" w:rsidP="00710E2F">
      <w:pPr>
        <w:pStyle w:val="paragraph"/>
        <w:numPr>
          <w:ilvl w:val="0"/>
          <w:numId w:val="26"/>
        </w:numPr>
        <w:spacing w:before="0" w:beforeAutospacing="0" w:after="0" w:afterAutospacing="0" w:line="360" w:lineRule="auto"/>
        <w:ind w:left="1800" w:firstLine="0"/>
        <w:textAlignment w:val="baseline"/>
      </w:pPr>
      <w:r w:rsidRPr="00710E2F">
        <w:rPr>
          <w:rStyle w:val="normaltextrun"/>
          <w:color w:val="000000"/>
        </w:rPr>
        <w:t>To have more features and conditions</w:t>
      </w:r>
      <w:r w:rsidRPr="00710E2F">
        <w:rPr>
          <w:rStyle w:val="eop"/>
          <w:color w:val="000000"/>
        </w:rPr>
        <w:t> </w:t>
      </w:r>
    </w:p>
    <w:p w14:paraId="48BFBA47" w14:textId="77777777" w:rsidR="00710E2F" w:rsidRPr="00710E2F" w:rsidRDefault="00710E2F" w:rsidP="00710E2F">
      <w:pPr>
        <w:pStyle w:val="paragraph"/>
        <w:numPr>
          <w:ilvl w:val="0"/>
          <w:numId w:val="27"/>
        </w:numPr>
        <w:spacing w:before="0" w:beforeAutospacing="0" w:after="0" w:afterAutospacing="0" w:line="360" w:lineRule="auto"/>
        <w:ind w:left="1080" w:firstLine="0"/>
        <w:textAlignment w:val="baseline"/>
      </w:pPr>
      <w:r w:rsidRPr="00710E2F">
        <w:rPr>
          <w:rStyle w:val="normaltextrun"/>
          <w:color w:val="000000"/>
        </w:rPr>
        <w:t>Notification</w:t>
      </w:r>
      <w:r w:rsidRPr="00710E2F">
        <w:rPr>
          <w:rStyle w:val="eop"/>
          <w:color w:val="000000"/>
        </w:rPr>
        <w:t> </w:t>
      </w:r>
    </w:p>
    <w:p w14:paraId="7E5A0FEE" w14:textId="517DB601" w:rsidR="00710E2F" w:rsidRPr="00710E2F" w:rsidRDefault="00710E2F" w:rsidP="00710E2F">
      <w:pPr>
        <w:pStyle w:val="paragraph"/>
        <w:numPr>
          <w:ilvl w:val="0"/>
          <w:numId w:val="28"/>
        </w:numPr>
        <w:spacing w:before="0" w:beforeAutospacing="0" w:after="0" w:afterAutospacing="0" w:line="360" w:lineRule="auto"/>
        <w:ind w:left="1800" w:firstLine="0"/>
        <w:textAlignment w:val="baseline"/>
      </w:pPr>
      <w:r w:rsidRPr="00710E2F">
        <w:rPr>
          <w:rStyle w:val="normaltextrun"/>
          <w:color w:val="000000"/>
        </w:rPr>
        <w:t xml:space="preserve">Notice to have saving </w:t>
      </w:r>
      <w:r w:rsidR="00FE161C" w:rsidRPr="00710E2F">
        <w:rPr>
          <w:rStyle w:val="normaltextrun"/>
          <w:color w:val="000000"/>
        </w:rPr>
        <w:t xml:space="preserve">money </w:t>
      </w:r>
      <w:r w:rsidR="00FE161C" w:rsidRPr="00710E2F">
        <w:rPr>
          <w:rStyle w:val="eop"/>
          <w:color w:val="000000"/>
        </w:rPr>
        <w:t>by</w:t>
      </w:r>
      <w:r w:rsidR="00396ADB">
        <w:rPr>
          <w:rStyle w:val="eop"/>
          <w:color w:val="000000"/>
        </w:rPr>
        <w:t xml:space="preserve"> using </w:t>
      </w:r>
      <w:r w:rsidR="00DC5A86">
        <w:rPr>
          <w:rStyle w:val="eop"/>
          <w:rFonts w:cstheme="minorBidi"/>
          <w:color w:val="000000"/>
        </w:rPr>
        <w:t>9</w:t>
      </w:r>
      <w:r w:rsidR="00396ADB">
        <w:rPr>
          <w:rStyle w:val="eop"/>
          <w:rFonts w:cstheme="minorBidi"/>
          <w:color w:val="000000"/>
        </w:rPr>
        <w:t xml:space="preserve"> Jars.</w:t>
      </w:r>
    </w:p>
    <w:p w14:paraId="60220B01" w14:textId="77777777" w:rsidR="00710E2F" w:rsidRDefault="00710E2F" w:rsidP="00710E2F">
      <w:pPr>
        <w:pStyle w:val="TXTParagraph"/>
        <w:ind w:left="576" w:firstLine="0"/>
      </w:pPr>
    </w:p>
    <w:p w14:paraId="150D14C9" w14:textId="77777777" w:rsidR="000E3E6A" w:rsidRPr="000E3E6A" w:rsidRDefault="000E3E6A" w:rsidP="00710E2F">
      <w:pPr>
        <w:pStyle w:val="TXTParagraph"/>
        <w:sectPr w:rsidR="000E3E6A" w:rsidRPr="000E3E6A" w:rsidSect="000E0270">
          <w:headerReference w:type="even" r:id="rId43"/>
          <w:headerReference w:type="default" r:id="rId44"/>
          <w:pgSz w:w="11906" w:h="16838" w:code="9"/>
          <w:pgMar w:top="2126" w:right="1418" w:bottom="1418" w:left="2126" w:header="720" w:footer="720" w:gutter="0"/>
          <w:cols w:space="720"/>
          <w:formProt w:val="0"/>
          <w:docGrid w:linePitch="360"/>
        </w:sectPr>
      </w:pPr>
      <w:r>
        <w:t xml:space="preserve"> </w:t>
      </w:r>
    </w:p>
    <w:bookmarkStart w:id="117" w:name="_Toc120560576" w:displacedByCustomXml="next"/>
    <w:bookmarkStart w:id="118" w:name="_Toc183509422" w:displacedByCustomXml="next"/>
    <w:bookmarkStart w:id="119" w:name="_Toc183534049" w:displacedByCustomXml="next"/>
    <w:bookmarkStart w:id="120" w:name="_Toc183534280" w:displacedByCustomXml="next"/>
    <w:bookmarkStart w:id="121" w:name="_Toc232926043" w:displacedByCustomXml="next"/>
    <w:sdt>
      <w:sdtPr>
        <w:rPr>
          <w:rFonts w:eastAsia="Times New Roman"/>
          <w:b w:val="0"/>
          <w:bCs w:val="0"/>
          <w:sz w:val="24"/>
        </w:rPr>
        <w:id w:val="-1010982312"/>
        <w:docPartObj>
          <w:docPartGallery w:val="Bibliographies"/>
          <w:docPartUnique/>
        </w:docPartObj>
      </w:sdtPr>
      <w:sdtContent>
        <w:p w14:paraId="31E31A51" w14:textId="77777777" w:rsidR="004952E2" w:rsidRDefault="004952E2" w:rsidP="00B200C3">
          <w:pPr>
            <w:pStyle w:val="Heading1"/>
          </w:pPr>
          <w:r>
            <w:t>References</w:t>
          </w:r>
          <w:bookmarkEnd w:id="117"/>
        </w:p>
        <w:sdt>
          <w:sdtPr>
            <w:id w:val="-573587230"/>
            <w:bibliography/>
          </w:sdtPr>
          <w:sdtContent>
            <w:p w14:paraId="70757136" w14:textId="77777777" w:rsidR="00BC14F1" w:rsidRDefault="004952E2">
              <w:pPr>
                <w:rPr>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007"/>
              </w:tblGrid>
              <w:tr w:rsidR="00BC14F1" w14:paraId="0231AD34" w14:textId="77777777">
                <w:trPr>
                  <w:divId w:val="960574021"/>
                  <w:tblCellSpacing w:w="15" w:type="dxa"/>
                </w:trPr>
                <w:tc>
                  <w:tcPr>
                    <w:tcW w:w="50" w:type="pct"/>
                    <w:hideMark/>
                  </w:tcPr>
                  <w:p w14:paraId="64851203" w14:textId="77777777" w:rsidR="00BC14F1" w:rsidRDefault="00BC14F1">
                    <w:pPr>
                      <w:pStyle w:val="Bibliography"/>
                      <w:rPr>
                        <w:noProof/>
                        <w:szCs w:val="24"/>
                      </w:rPr>
                    </w:pPr>
                    <w:r>
                      <w:rPr>
                        <w:noProof/>
                      </w:rPr>
                      <w:t xml:space="preserve">[1] </w:t>
                    </w:r>
                  </w:p>
                </w:tc>
                <w:tc>
                  <w:tcPr>
                    <w:tcW w:w="0" w:type="auto"/>
                    <w:hideMark/>
                  </w:tcPr>
                  <w:p w14:paraId="6010DE6C" w14:textId="77777777" w:rsidR="00BC14F1" w:rsidRDefault="00BC14F1">
                    <w:pPr>
                      <w:pStyle w:val="Bibliography"/>
                      <w:rPr>
                        <w:noProof/>
                      </w:rPr>
                    </w:pPr>
                    <w:r>
                      <w:rPr>
                        <w:noProof/>
                      </w:rPr>
                      <w:t xml:space="preserve">J. Mespan, Money 101: </w:t>
                    </w:r>
                    <w:r>
                      <w:rPr>
                        <w:noProof/>
                        <w:cs/>
                      </w:rPr>
                      <w:t>เริ่มต้นนับหนึ่งสู่ชีวิตการเงินอุดมสุข</w:t>
                    </w:r>
                    <w:r>
                      <w:rPr>
                        <w:noProof/>
                      </w:rPr>
                      <w:t xml:space="preserve">, Bangkok: 2019, 2019. </w:t>
                    </w:r>
                  </w:p>
                </w:tc>
              </w:tr>
              <w:tr w:rsidR="00BC14F1" w14:paraId="1021C0E9" w14:textId="77777777">
                <w:trPr>
                  <w:divId w:val="960574021"/>
                  <w:tblCellSpacing w:w="15" w:type="dxa"/>
                </w:trPr>
                <w:tc>
                  <w:tcPr>
                    <w:tcW w:w="50" w:type="pct"/>
                    <w:hideMark/>
                  </w:tcPr>
                  <w:p w14:paraId="46CE60CF" w14:textId="77777777" w:rsidR="00BC14F1" w:rsidRDefault="00BC14F1">
                    <w:pPr>
                      <w:pStyle w:val="Bibliography"/>
                      <w:rPr>
                        <w:noProof/>
                      </w:rPr>
                    </w:pPr>
                    <w:r>
                      <w:rPr>
                        <w:noProof/>
                      </w:rPr>
                      <w:t xml:space="preserve">[2] </w:t>
                    </w:r>
                  </w:p>
                </w:tc>
                <w:tc>
                  <w:tcPr>
                    <w:tcW w:w="0" w:type="auto"/>
                    <w:hideMark/>
                  </w:tcPr>
                  <w:p w14:paraId="7664B286" w14:textId="77777777" w:rsidR="00BC14F1" w:rsidRDefault="00BC14F1">
                    <w:pPr>
                      <w:pStyle w:val="Bibliography"/>
                      <w:rPr>
                        <w:noProof/>
                      </w:rPr>
                    </w:pPr>
                    <w:r>
                      <w:rPr>
                        <w:noProof/>
                      </w:rPr>
                      <w:t>T. Warit, "</w:t>
                    </w:r>
                    <w:r>
                      <w:rPr>
                        <w:noProof/>
                        <w:cs/>
                      </w:rPr>
                      <w:t xml:space="preserve">มารู้จักกับ </w:t>
                    </w:r>
                    <w:r>
                      <w:rPr>
                        <w:noProof/>
                      </w:rPr>
                      <w:t>LIFF — </w:t>
                    </w:r>
                    <w:r>
                      <w:rPr>
                        <w:noProof/>
                        <w:cs/>
                      </w:rPr>
                      <w:t xml:space="preserve">สิ่งที่จะมาเติมเต็มในการทำ </w:t>
                    </w:r>
                    <w:r>
                      <w:rPr>
                        <w:noProof/>
                      </w:rPr>
                      <w:t xml:space="preserve">Chat Bot </w:t>
                    </w:r>
                    <w:r>
                      <w:rPr>
                        <w:noProof/>
                        <w:cs/>
                      </w:rPr>
                      <w:t>กัน!</w:t>
                    </w:r>
                    <w:r>
                      <w:rPr>
                        <w:noProof/>
                      </w:rPr>
                      <w:t>," LINE Developers Thailand, 6 June 2018. [Online]. Available: https://medium.com/linedevth/introduction-to-liff-7d708e2f42ec. [Accessed 28 November 2022].</w:t>
                    </w:r>
                  </w:p>
                </w:tc>
              </w:tr>
              <w:tr w:rsidR="00BC14F1" w14:paraId="25D5CF6C" w14:textId="77777777">
                <w:trPr>
                  <w:divId w:val="960574021"/>
                  <w:tblCellSpacing w:w="15" w:type="dxa"/>
                </w:trPr>
                <w:tc>
                  <w:tcPr>
                    <w:tcW w:w="50" w:type="pct"/>
                    <w:hideMark/>
                  </w:tcPr>
                  <w:p w14:paraId="79F2526E" w14:textId="77777777" w:rsidR="00BC14F1" w:rsidRDefault="00BC14F1">
                    <w:pPr>
                      <w:pStyle w:val="Bibliography"/>
                      <w:rPr>
                        <w:noProof/>
                      </w:rPr>
                    </w:pPr>
                    <w:r>
                      <w:rPr>
                        <w:noProof/>
                      </w:rPr>
                      <w:t xml:space="preserve">[3] </w:t>
                    </w:r>
                  </w:p>
                </w:tc>
                <w:tc>
                  <w:tcPr>
                    <w:tcW w:w="0" w:type="auto"/>
                    <w:hideMark/>
                  </w:tcPr>
                  <w:p w14:paraId="6051311B" w14:textId="77777777" w:rsidR="00BC14F1" w:rsidRDefault="00BC14F1">
                    <w:pPr>
                      <w:pStyle w:val="Bibliography"/>
                      <w:rPr>
                        <w:noProof/>
                      </w:rPr>
                    </w:pPr>
                    <w:r>
                      <w:rPr>
                        <w:noProof/>
                      </w:rPr>
                      <w:t>B. o. Thailand, "</w:t>
                    </w:r>
                    <w:r>
                      <w:rPr>
                        <w:noProof/>
                        <w:cs/>
                      </w:rPr>
                      <w:t>รายงานผลการสำรวจทักษะทางการเงินของไทย</w:t>
                    </w:r>
                    <w:r>
                      <w:rPr>
                        <w:noProof/>
                      </w:rPr>
                      <w:t>," Bank of Thailand, Bangkok, 2563.</w:t>
                    </w:r>
                  </w:p>
                </w:tc>
              </w:tr>
              <w:tr w:rsidR="00BC14F1" w14:paraId="0035B6B5" w14:textId="77777777">
                <w:trPr>
                  <w:divId w:val="960574021"/>
                  <w:tblCellSpacing w:w="15" w:type="dxa"/>
                </w:trPr>
                <w:tc>
                  <w:tcPr>
                    <w:tcW w:w="50" w:type="pct"/>
                    <w:hideMark/>
                  </w:tcPr>
                  <w:p w14:paraId="16832A51" w14:textId="77777777" w:rsidR="00BC14F1" w:rsidRDefault="00BC14F1">
                    <w:pPr>
                      <w:pStyle w:val="Bibliography"/>
                      <w:rPr>
                        <w:noProof/>
                      </w:rPr>
                    </w:pPr>
                    <w:r>
                      <w:rPr>
                        <w:noProof/>
                      </w:rPr>
                      <w:t xml:space="preserve">[4] </w:t>
                    </w:r>
                  </w:p>
                </w:tc>
                <w:tc>
                  <w:tcPr>
                    <w:tcW w:w="0" w:type="auto"/>
                    <w:hideMark/>
                  </w:tcPr>
                  <w:p w14:paraId="40FB353A" w14:textId="77777777" w:rsidR="00BC14F1" w:rsidRDefault="00BC14F1">
                    <w:pPr>
                      <w:pStyle w:val="Bibliography"/>
                      <w:rPr>
                        <w:noProof/>
                      </w:rPr>
                    </w:pPr>
                    <w:r>
                      <w:rPr>
                        <w:noProof/>
                      </w:rPr>
                      <w:t>J. Mespan, "</w:t>
                    </w:r>
                    <w:r>
                      <w:rPr>
                        <w:noProof/>
                        <w:cs/>
                      </w:rPr>
                      <w:t xml:space="preserve">ตรวจสุขภาพทางการเงินด้วย </w:t>
                    </w:r>
                    <w:r>
                      <w:rPr>
                        <w:noProof/>
                      </w:rPr>
                      <w:t xml:space="preserve">4 </w:t>
                    </w:r>
                    <w:r>
                      <w:rPr>
                        <w:noProof/>
                        <w:cs/>
                      </w:rPr>
                      <w:t>ดัชนีชี้วัดที่ช่วยให้การวางแผนทางการเงินเป็นเรื่องง่าย</w:t>
                    </w:r>
                    <w:r>
                      <w:rPr>
                        <w:noProof/>
                      </w:rPr>
                      <w:t>," GQ Thailand, 8 October 2563. [Online]. Available: https://www.gqthailand.com/lifestyle/article/financial-health-check. [Accessed 28 November 2022].</w:t>
                    </w:r>
                  </w:p>
                </w:tc>
              </w:tr>
              <w:tr w:rsidR="00BC14F1" w14:paraId="3636A428" w14:textId="77777777">
                <w:trPr>
                  <w:divId w:val="960574021"/>
                  <w:tblCellSpacing w:w="15" w:type="dxa"/>
                </w:trPr>
                <w:tc>
                  <w:tcPr>
                    <w:tcW w:w="50" w:type="pct"/>
                    <w:hideMark/>
                  </w:tcPr>
                  <w:p w14:paraId="27AEFFEB" w14:textId="77777777" w:rsidR="00BC14F1" w:rsidRDefault="00BC14F1">
                    <w:pPr>
                      <w:pStyle w:val="Bibliography"/>
                      <w:rPr>
                        <w:noProof/>
                      </w:rPr>
                    </w:pPr>
                    <w:r>
                      <w:rPr>
                        <w:noProof/>
                      </w:rPr>
                      <w:t xml:space="preserve">[5] </w:t>
                    </w:r>
                  </w:p>
                </w:tc>
                <w:tc>
                  <w:tcPr>
                    <w:tcW w:w="0" w:type="auto"/>
                    <w:hideMark/>
                  </w:tcPr>
                  <w:p w14:paraId="7F9C9CC1" w14:textId="77777777" w:rsidR="00BC14F1" w:rsidRDefault="00BC14F1">
                    <w:pPr>
                      <w:pStyle w:val="Bibliography"/>
                      <w:rPr>
                        <w:noProof/>
                      </w:rPr>
                    </w:pPr>
                    <w:r>
                      <w:rPr>
                        <w:noProof/>
                      </w:rPr>
                      <w:t>Planme, "</w:t>
                    </w:r>
                    <w:r>
                      <w:rPr>
                        <w:noProof/>
                        <w:cs/>
                      </w:rPr>
                      <w:t xml:space="preserve">แนะนำโปรแกรม </w:t>
                    </w:r>
                    <w:r>
                      <w:rPr>
                        <w:noProof/>
                      </w:rPr>
                      <w:t>Planme," Moneyseries, 12 June 2021. [Online]. Available: https://planme.moneyseries.net/. [Accessed 28 November 2022].</w:t>
                    </w:r>
                  </w:p>
                </w:tc>
              </w:tr>
              <w:tr w:rsidR="00BC14F1" w14:paraId="5A60671C" w14:textId="77777777">
                <w:trPr>
                  <w:divId w:val="960574021"/>
                  <w:tblCellSpacing w:w="15" w:type="dxa"/>
                </w:trPr>
                <w:tc>
                  <w:tcPr>
                    <w:tcW w:w="50" w:type="pct"/>
                    <w:hideMark/>
                  </w:tcPr>
                  <w:p w14:paraId="694458BD" w14:textId="77777777" w:rsidR="00BC14F1" w:rsidRDefault="00BC14F1">
                    <w:pPr>
                      <w:pStyle w:val="Bibliography"/>
                      <w:rPr>
                        <w:noProof/>
                      </w:rPr>
                    </w:pPr>
                    <w:r>
                      <w:rPr>
                        <w:noProof/>
                      </w:rPr>
                      <w:t xml:space="preserve">[6] </w:t>
                    </w:r>
                  </w:p>
                </w:tc>
                <w:tc>
                  <w:tcPr>
                    <w:tcW w:w="0" w:type="auto"/>
                    <w:hideMark/>
                  </w:tcPr>
                  <w:p w14:paraId="7E0D2C10" w14:textId="77777777" w:rsidR="00BC14F1" w:rsidRDefault="00BC14F1">
                    <w:pPr>
                      <w:pStyle w:val="Bibliography"/>
                      <w:rPr>
                        <w:noProof/>
                      </w:rPr>
                    </w:pPr>
                    <w:r>
                      <w:rPr>
                        <w:noProof/>
                      </w:rPr>
                      <w:t>e. investmnet, "Lumpsum," efin investment fit you, 31 October 2022. [Online]. Available: https://www.lumpsum.in.th/MyApp. [Accessed 28 November 2022].</w:t>
                    </w:r>
                  </w:p>
                </w:tc>
              </w:tr>
              <w:tr w:rsidR="00BC14F1" w14:paraId="2E79FD5C" w14:textId="77777777">
                <w:trPr>
                  <w:divId w:val="960574021"/>
                  <w:tblCellSpacing w:w="15" w:type="dxa"/>
                </w:trPr>
                <w:tc>
                  <w:tcPr>
                    <w:tcW w:w="50" w:type="pct"/>
                    <w:hideMark/>
                  </w:tcPr>
                  <w:p w14:paraId="3F607C68" w14:textId="77777777" w:rsidR="00BC14F1" w:rsidRDefault="00BC14F1">
                    <w:pPr>
                      <w:pStyle w:val="Bibliography"/>
                      <w:rPr>
                        <w:noProof/>
                      </w:rPr>
                    </w:pPr>
                    <w:r>
                      <w:rPr>
                        <w:noProof/>
                      </w:rPr>
                      <w:t xml:space="preserve">[7] </w:t>
                    </w:r>
                  </w:p>
                </w:tc>
                <w:tc>
                  <w:tcPr>
                    <w:tcW w:w="0" w:type="auto"/>
                    <w:hideMark/>
                  </w:tcPr>
                  <w:p w14:paraId="73917673" w14:textId="77777777" w:rsidR="00BC14F1" w:rsidRDefault="00BC14F1">
                    <w:pPr>
                      <w:pStyle w:val="Bibliography"/>
                      <w:rPr>
                        <w:noProof/>
                      </w:rPr>
                    </w:pPr>
                    <w:r>
                      <w:rPr>
                        <w:noProof/>
                      </w:rPr>
                      <w:t>R.-S. OOO, "</w:t>
                    </w:r>
                    <w:r>
                      <w:rPr>
                        <w:noProof/>
                        <w:cs/>
                      </w:rPr>
                      <w:t>บริหารการเงินส่วนบุคคล</w:t>
                    </w:r>
                    <w:r>
                      <w:rPr>
                        <w:noProof/>
                      </w:rPr>
                      <w:t>," RARUS-SOFT, OOO, 2017. [Online]. [Accessed 28 November 2022].</w:t>
                    </w:r>
                  </w:p>
                </w:tc>
              </w:tr>
            </w:tbl>
            <w:p w14:paraId="18F97556" w14:textId="77777777" w:rsidR="00BC14F1" w:rsidRDefault="00BC14F1">
              <w:pPr>
                <w:divId w:val="960574021"/>
                <w:rPr>
                  <w:noProof/>
                </w:rPr>
              </w:pPr>
            </w:p>
            <w:p w14:paraId="35171F96" w14:textId="77777777" w:rsidR="004952E2" w:rsidRDefault="004952E2">
              <w:r>
                <w:rPr>
                  <w:b/>
                  <w:bCs/>
                  <w:noProof/>
                </w:rPr>
                <w:fldChar w:fldCharType="end"/>
              </w:r>
            </w:p>
          </w:sdtContent>
        </w:sdt>
      </w:sdtContent>
    </w:sdt>
    <w:p w14:paraId="3A433E00" w14:textId="77777777" w:rsidR="00BB1B4C" w:rsidRDefault="00BB1B4C" w:rsidP="00B200C3">
      <w:pPr>
        <w:pStyle w:val="Heading1"/>
      </w:pPr>
    </w:p>
    <w:p w14:paraId="426D18EA" w14:textId="77777777" w:rsidR="00BB1B4C" w:rsidRDefault="00BB1B4C" w:rsidP="00B200C3">
      <w:pPr>
        <w:pStyle w:val="Heading1"/>
      </w:pPr>
    </w:p>
    <w:p w14:paraId="77D6BA67" w14:textId="77777777" w:rsidR="00BB1B4C" w:rsidRDefault="00BB1B4C" w:rsidP="00B200C3">
      <w:pPr>
        <w:pStyle w:val="Heading1"/>
      </w:pPr>
    </w:p>
    <w:p w14:paraId="532391EF" w14:textId="40E6F877" w:rsidR="00521A36" w:rsidRDefault="00D91F53" w:rsidP="00B200C3">
      <w:pPr>
        <w:pStyle w:val="Heading1"/>
      </w:pPr>
      <w:r>
        <w:lastRenderedPageBreak/>
        <w:t>Appendix</w:t>
      </w:r>
    </w:p>
    <w:p w14:paraId="6789F4AE" w14:textId="00C35981" w:rsidR="00D91F53" w:rsidRDefault="00D91F53" w:rsidP="00D91F53">
      <w:pPr>
        <w:pStyle w:val="TXTParagraph"/>
      </w:pPr>
      <w:r>
        <w:t>User manual</w:t>
      </w:r>
    </w:p>
    <w:p w14:paraId="532431A3" w14:textId="4C5694AC" w:rsidR="00D91F53" w:rsidRDefault="00D91F53" w:rsidP="002F7CBF">
      <w:pPr>
        <w:pStyle w:val="paragraph"/>
        <w:numPr>
          <w:ilvl w:val="0"/>
          <w:numId w:val="34"/>
        </w:numPr>
        <w:spacing w:before="0" w:beforeAutospacing="0" w:after="0" w:afterAutospacing="0" w:line="360" w:lineRule="auto"/>
        <w:ind w:left="1080" w:firstLine="0"/>
        <w:textAlignment w:val="baseline"/>
        <w:rPr>
          <w:rFonts w:eastAsia="Angsana New" w:cs="Angsana New"/>
          <w:szCs w:val="28"/>
        </w:rPr>
      </w:pPr>
      <w:r w:rsidRPr="00D91F53">
        <w:rPr>
          <w:rFonts w:eastAsia="Angsana New" w:cs="Angsana New"/>
          <w:szCs w:val="28"/>
        </w:rPr>
        <w:t>Money101 by</w:t>
      </w:r>
      <w:r>
        <w:rPr>
          <w:rFonts w:eastAsia="Angsana New" w:cs="Angsana New"/>
          <w:szCs w:val="28"/>
        </w:rPr>
        <w:t xml:space="preserve"> The Money Coach (</w:t>
      </w:r>
      <w:r w:rsidRPr="00D91F53">
        <w:rPr>
          <w:rFonts w:eastAsia="Angsana New" w:cs="Angsana New"/>
          <w:szCs w:val="28"/>
        </w:rPr>
        <w:t>Jakkapong Mespan</w:t>
      </w:r>
      <w:r>
        <w:rPr>
          <w:rFonts w:eastAsia="Angsana New" w:cs="Angsana New"/>
          <w:szCs w:val="28"/>
        </w:rPr>
        <w:t>)</w:t>
      </w:r>
    </w:p>
    <w:p w14:paraId="271237AC" w14:textId="26B571F3" w:rsidR="002F7CBF" w:rsidRPr="00D91F53" w:rsidRDefault="002F7CBF" w:rsidP="00BB1B4C">
      <w:pPr>
        <w:pStyle w:val="paragraph"/>
        <w:spacing w:before="0" w:beforeAutospacing="0" w:after="0" w:afterAutospacing="0" w:line="360" w:lineRule="auto"/>
        <w:ind w:left="720" w:firstLine="360"/>
        <w:jc w:val="both"/>
        <w:textAlignment w:val="baseline"/>
        <w:rPr>
          <w:rFonts w:eastAsia="Angsana New" w:cs="Angsana New"/>
          <w:szCs w:val="28"/>
        </w:rPr>
      </w:pPr>
      <w:r w:rsidRPr="002F7CBF">
        <w:rPr>
          <w:rFonts w:eastAsia="Angsana New" w:cs="Angsana New"/>
          <w:szCs w:val="28"/>
        </w:rPr>
        <w:t>This book serves as an introductory gateway for those interested in personal finance and looking to take control of their financial future. The content focuses on covering essential topics in "personal finance" and provides simple principles and practices for readers to begin implementing immediately after finishing each chapter. It goes beyond delving into complex details.</w:t>
      </w:r>
    </w:p>
    <w:p w14:paraId="2E910BD1" w14:textId="77777777" w:rsidR="00D91F53" w:rsidRPr="00D91F53" w:rsidRDefault="00D91F53" w:rsidP="00BB1B4C">
      <w:pPr>
        <w:pStyle w:val="paragraph"/>
        <w:numPr>
          <w:ilvl w:val="0"/>
          <w:numId w:val="35"/>
        </w:numPr>
        <w:spacing w:before="0" w:beforeAutospacing="0" w:after="0" w:afterAutospacing="0" w:line="360" w:lineRule="auto"/>
        <w:ind w:left="1080" w:firstLine="0"/>
        <w:textAlignment w:val="baseline"/>
        <w:rPr>
          <w:rFonts w:eastAsia="Angsana New" w:cs="Angsana New"/>
          <w:szCs w:val="28"/>
        </w:rPr>
      </w:pPr>
      <w:r w:rsidRPr="00D91F53">
        <w:rPr>
          <w:rFonts w:eastAsia="Angsana New" w:cs="Angsana New"/>
          <w:szCs w:val="28"/>
        </w:rPr>
        <w:t>Financial Health check system </w:t>
      </w:r>
    </w:p>
    <w:p w14:paraId="0D7F0B60" w14:textId="77777777" w:rsidR="00D91F53" w:rsidRPr="00D91F53" w:rsidRDefault="00D91F53" w:rsidP="00BB1B4C">
      <w:pPr>
        <w:pStyle w:val="paragraph"/>
        <w:numPr>
          <w:ilvl w:val="0"/>
          <w:numId w:val="36"/>
        </w:numPr>
        <w:spacing w:before="0" w:beforeAutospacing="0" w:after="0" w:afterAutospacing="0" w:line="360" w:lineRule="auto"/>
        <w:ind w:left="1080" w:firstLine="0"/>
        <w:textAlignment w:val="baseline"/>
        <w:rPr>
          <w:rFonts w:eastAsia="Angsana New" w:cs="Angsana New"/>
          <w:szCs w:val="28"/>
        </w:rPr>
      </w:pPr>
      <w:r w:rsidRPr="00D91F53">
        <w:rPr>
          <w:rFonts w:eastAsia="Angsana New" w:cs="Angsana New"/>
          <w:szCs w:val="28"/>
        </w:rPr>
        <w:t>Sign in  </w:t>
      </w:r>
    </w:p>
    <w:p w14:paraId="5DE40910" w14:textId="77777777" w:rsidR="00D91F53" w:rsidRPr="00D91F53" w:rsidRDefault="00D91F53" w:rsidP="00BB1B4C">
      <w:pPr>
        <w:pStyle w:val="paragraph"/>
        <w:numPr>
          <w:ilvl w:val="0"/>
          <w:numId w:val="37"/>
        </w:numPr>
        <w:spacing w:before="0" w:beforeAutospacing="0" w:after="0" w:afterAutospacing="0" w:line="360" w:lineRule="auto"/>
        <w:ind w:left="1080" w:firstLine="0"/>
        <w:textAlignment w:val="baseline"/>
        <w:rPr>
          <w:rFonts w:eastAsia="Angsana New" w:cs="Angsana New"/>
          <w:szCs w:val="28"/>
        </w:rPr>
      </w:pPr>
      <w:r w:rsidRPr="00D91F53">
        <w:rPr>
          <w:rFonts w:eastAsia="Angsana New" w:cs="Angsana New"/>
          <w:szCs w:val="28"/>
        </w:rPr>
        <w:t>Input your personal profile </w:t>
      </w:r>
    </w:p>
    <w:p w14:paraId="103C8494" w14:textId="77777777" w:rsidR="00D91F53" w:rsidRPr="00D91F53" w:rsidRDefault="00D91F53" w:rsidP="00BB1B4C">
      <w:pPr>
        <w:pStyle w:val="paragraph"/>
        <w:numPr>
          <w:ilvl w:val="0"/>
          <w:numId w:val="38"/>
        </w:numPr>
        <w:spacing w:before="0" w:beforeAutospacing="0" w:after="0" w:afterAutospacing="0" w:line="360" w:lineRule="auto"/>
        <w:ind w:left="1080" w:firstLine="0"/>
        <w:textAlignment w:val="baseline"/>
        <w:rPr>
          <w:rFonts w:eastAsia="Angsana New" w:cs="Angsana New"/>
          <w:szCs w:val="28"/>
        </w:rPr>
      </w:pPr>
      <w:r w:rsidRPr="00D91F53">
        <w:rPr>
          <w:rFonts w:eastAsia="Angsana New" w:cs="Angsana New"/>
          <w:szCs w:val="28"/>
        </w:rPr>
        <w:t>Dashboard </w:t>
      </w:r>
    </w:p>
    <w:p w14:paraId="7CB6EC77" w14:textId="77777777" w:rsidR="00D91F53" w:rsidRPr="00D91F53" w:rsidRDefault="00D91F53" w:rsidP="00BB1B4C">
      <w:pPr>
        <w:pStyle w:val="paragraph"/>
        <w:numPr>
          <w:ilvl w:val="0"/>
          <w:numId w:val="39"/>
        </w:numPr>
        <w:spacing w:before="0" w:beforeAutospacing="0" w:after="0" w:afterAutospacing="0" w:line="360" w:lineRule="auto"/>
        <w:ind w:left="1080" w:firstLine="0"/>
        <w:textAlignment w:val="baseline"/>
        <w:rPr>
          <w:rFonts w:eastAsia="Angsana New" w:cs="Angsana New"/>
          <w:szCs w:val="28"/>
        </w:rPr>
      </w:pPr>
      <w:r w:rsidRPr="00D91F53">
        <w:rPr>
          <w:rFonts w:eastAsia="Angsana New" w:cs="Angsana New"/>
          <w:szCs w:val="28"/>
        </w:rPr>
        <w:t>Grading page </w:t>
      </w:r>
    </w:p>
    <w:p w14:paraId="109A951C" w14:textId="77777777" w:rsidR="00D91F53" w:rsidRPr="00D91F53" w:rsidRDefault="00D91F53" w:rsidP="00BB1B4C">
      <w:pPr>
        <w:pStyle w:val="paragraph"/>
        <w:numPr>
          <w:ilvl w:val="0"/>
          <w:numId w:val="40"/>
        </w:numPr>
        <w:spacing w:before="0" w:beforeAutospacing="0" w:after="0" w:afterAutospacing="0" w:line="360" w:lineRule="auto"/>
        <w:ind w:left="1080" w:firstLine="0"/>
        <w:textAlignment w:val="baseline"/>
        <w:rPr>
          <w:rFonts w:eastAsia="Angsana New" w:cs="Angsana New"/>
          <w:szCs w:val="28"/>
        </w:rPr>
      </w:pPr>
      <w:r w:rsidRPr="00D91F53">
        <w:rPr>
          <w:rFonts w:eastAsia="Angsana New" w:cs="Angsana New"/>
          <w:szCs w:val="28"/>
        </w:rPr>
        <w:t>Suggestion page </w:t>
      </w:r>
    </w:p>
    <w:p w14:paraId="1556FAA9" w14:textId="77777777" w:rsidR="00D91F53" w:rsidRPr="00D91F53" w:rsidRDefault="00D91F53" w:rsidP="00BB1B4C">
      <w:pPr>
        <w:pStyle w:val="paragraph"/>
        <w:numPr>
          <w:ilvl w:val="0"/>
          <w:numId w:val="41"/>
        </w:numPr>
        <w:spacing w:before="0" w:beforeAutospacing="0" w:after="0" w:afterAutospacing="0" w:line="360" w:lineRule="auto"/>
        <w:ind w:left="1080" w:firstLine="0"/>
        <w:textAlignment w:val="baseline"/>
        <w:rPr>
          <w:rFonts w:eastAsia="Angsana New" w:cs="Angsana New"/>
          <w:szCs w:val="28"/>
        </w:rPr>
      </w:pPr>
      <w:r w:rsidRPr="00D91F53">
        <w:rPr>
          <w:rFonts w:eastAsia="Angsana New" w:cs="Angsana New"/>
          <w:szCs w:val="28"/>
        </w:rPr>
        <w:t>9 Jars money management </w:t>
      </w:r>
    </w:p>
    <w:p w14:paraId="793BA534" w14:textId="77777777" w:rsidR="00D91F53" w:rsidRPr="00D91F53" w:rsidRDefault="00D91F53" w:rsidP="00D91F53">
      <w:pPr>
        <w:pStyle w:val="TXTParagraph"/>
      </w:pPr>
    </w:p>
    <w:p w14:paraId="16A272DD" w14:textId="77777777" w:rsidR="00521A36" w:rsidRDefault="00521A36">
      <w:pPr>
        <w:spacing w:line="240" w:lineRule="auto"/>
      </w:pPr>
    </w:p>
    <w:p w14:paraId="711D577B" w14:textId="77777777" w:rsidR="00B83686" w:rsidRDefault="00B83686" w:rsidP="00521A36">
      <w:pPr>
        <w:pStyle w:val="paragraph"/>
        <w:spacing w:before="0" w:beforeAutospacing="0" w:after="0" w:afterAutospacing="0"/>
        <w:textAlignment w:val="baseline"/>
        <w:rPr>
          <w:rFonts w:ascii="Segoe UI" w:hAnsi="Segoe UI" w:cs="Segoe UI"/>
          <w:sz w:val="18"/>
          <w:szCs w:val="18"/>
        </w:rPr>
      </w:pPr>
    </w:p>
    <w:p w14:paraId="0DB209AA" w14:textId="77777777" w:rsidR="00521A36" w:rsidRDefault="00521A36">
      <w:pPr>
        <w:spacing w:line="240" w:lineRule="auto"/>
      </w:pPr>
    </w:p>
    <w:p w14:paraId="02297B87" w14:textId="77777777" w:rsidR="00BB5210" w:rsidRDefault="00BB5210">
      <w:pPr>
        <w:spacing w:line="240" w:lineRule="auto"/>
        <w:rPr>
          <w:b/>
          <w:sz w:val="28"/>
        </w:rPr>
      </w:pPr>
      <w:r>
        <w:br w:type="page"/>
      </w:r>
    </w:p>
    <w:p w14:paraId="0C74A970" w14:textId="77777777" w:rsidR="00C51B0C" w:rsidRDefault="00DA68B3" w:rsidP="00DA68B3">
      <w:pPr>
        <w:pStyle w:val="BIOTitle"/>
        <w:tabs>
          <w:tab w:val="left" w:pos="768"/>
          <w:tab w:val="center" w:pos="4181"/>
        </w:tabs>
        <w:jc w:val="left"/>
      </w:pPr>
      <w:bookmarkStart w:id="122" w:name="_Toc433052129"/>
      <w:r>
        <w:lastRenderedPageBreak/>
        <w:tab/>
      </w:r>
      <w:r>
        <w:tab/>
      </w:r>
      <w:r w:rsidR="00C51B0C">
        <w:t>BIOGRAPH</w:t>
      </w:r>
      <w:bookmarkEnd w:id="121"/>
      <w:bookmarkEnd w:id="120"/>
      <w:bookmarkEnd w:id="119"/>
      <w:bookmarkEnd w:id="118"/>
      <w:r w:rsidR="00C51B0C">
        <w:t>IES</w:t>
      </w:r>
      <w:bookmarkEnd w:id="122"/>
    </w:p>
    <w:tbl>
      <w:tblPr>
        <w:tblW w:w="0" w:type="auto"/>
        <w:tblLook w:val="01E0" w:firstRow="1" w:lastRow="1" w:firstColumn="1" w:lastColumn="1" w:noHBand="0" w:noVBand="0"/>
      </w:tblPr>
      <w:tblGrid>
        <w:gridCol w:w="3801"/>
        <w:gridCol w:w="4561"/>
      </w:tblGrid>
      <w:tr w:rsidR="00C51B0C" w14:paraId="4FFB23CC" w14:textId="77777777" w:rsidTr="00FA7776">
        <w:tc>
          <w:tcPr>
            <w:tcW w:w="3888" w:type="dxa"/>
          </w:tcPr>
          <w:p w14:paraId="7294D46D" w14:textId="77777777" w:rsidR="00C51B0C" w:rsidRPr="00F01561" w:rsidRDefault="00C51B0C" w:rsidP="00B83F63">
            <w:pPr>
              <w:pStyle w:val="BIOLabel"/>
            </w:pPr>
            <w:r w:rsidRPr="00F01561">
              <w:t>NAME</w:t>
            </w:r>
          </w:p>
        </w:tc>
        <w:tc>
          <w:tcPr>
            <w:tcW w:w="4690" w:type="dxa"/>
          </w:tcPr>
          <w:p w14:paraId="52A646E8" w14:textId="77777777" w:rsidR="00C51B0C" w:rsidRDefault="005D55D5" w:rsidP="00B83F63">
            <w:pPr>
              <w:pStyle w:val="BIOTxt"/>
            </w:pPr>
            <w:r>
              <w:t>Mr.</w:t>
            </w:r>
            <w:r w:rsidR="00C51B0C">
              <w:t xml:space="preserve"> </w:t>
            </w:r>
            <w:r>
              <w:t>Chatchai</w:t>
            </w:r>
            <w:r w:rsidR="00C51B0C">
              <w:t xml:space="preserve"> </w:t>
            </w:r>
            <w:r>
              <w:t>Kraisornsin</w:t>
            </w:r>
          </w:p>
        </w:tc>
      </w:tr>
      <w:tr w:rsidR="00C51B0C" w14:paraId="6634E848" w14:textId="77777777" w:rsidTr="00FA7776">
        <w:tc>
          <w:tcPr>
            <w:tcW w:w="3888" w:type="dxa"/>
          </w:tcPr>
          <w:p w14:paraId="70992A10" w14:textId="77777777" w:rsidR="00C51B0C" w:rsidRPr="00F01561" w:rsidRDefault="00C51B0C" w:rsidP="00B83F63">
            <w:pPr>
              <w:pStyle w:val="BIOLabel"/>
            </w:pPr>
            <w:r w:rsidRPr="00F01561">
              <w:t>INSTITUTIONS ATTENDED</w:t>
            </w:r>
          </w:p>
        </w:tc>
        <w:tc>
          <w:tcPr>
            <w:tcW w:w="4690" w:type="dxa"/>
          </w:tcPr>
          <w:p w14:paraId="3EEFA9AA" w14:textId="77777777" w:rsidR="00C51B0C" w:rsidRDefault="005D55D5" w:rsidP="00B83F63">
            <w:pPr>
              <w:pStyle w:val="BIOTxt"/>
            </w:pPr>
            <w:r>
              <w:t>Rajavinit Mathayom</w:t>
            </w:r>
            <w:r w:rsidR="00C51B0C">
              <w:t xml:space="preserve">, </w:t>
            </w:r>
            <w:r>
              <w:t>2018</w:t>
            </w:r>
            <w:r w:rsidR="00C51B0C">
              <w:t>:</w:t>
            </w:r>
          </w:p>
          <w:p w14:paraId="0B4CB05C" w14:textId="77777777" w:rsidR="00C51B0C" w:rsidRDefault="00C51B0C" w:rsidP="00B83F63">
            <w:pPr>
              <w:pStyle w:val="BIOTxt"/>
            </w:pPr>
            <w:r>
              <w:tab/>
              <w:t>High School Diploma</w:t>
            </w:r>
          </w:p>
          <w:p w14:paraId="1816657C" w14:textId="77777777" w:rsidR="00C51B0C" w:rsidRDefault="00C51B0C" w:rsidP="00B83F63">
            <w:pPr>
              <w:pStyle w:val="BIOTxt"/>
            </w:pPr>
            <w:r>
              <w:t xml:space="preserve">Mahidol University, </w:t>
            </w:r>
            <w:r w:rsidR="005D55D5">
              <w:t>2019</w:t>
            </w:r>
            <w:r>
              <w:t xml:space="preserve"> :</w:t>
            </w:r>
          </w:p>
          <w:p w14:paraId="2E3FF208" w14:textId="77777777" w:rsidR="00C51B0C" w:rsidRDefault="00C51B0C" w:rsidP="00B83F63">
            <w:pPr>
              <w:pStyle w:val="BIOTxt"/>
            </w:pPr>
            <w:r>
              <w:tab/>
              <w:t>Bachelor of Science (ICT)</w:t>
            </w:r>
          </w:p>
        </w:tc>
      </w:tr>
      <w:tr w:rsidR="00C51B0C" w14:paraId="0CDFCE33" w14:textId="77777777" w:rsidTr="00FA7776">
        <w:tc>
          <w:tcPr>
            <w:tcW w:w="3888" w:type="dxa"/>
          </w:tcPr>
          <w:p w14:paraId="16C00805" w14:textId="77777777" w:rsidR="00C51B0C" w:rsidRPr="00E96579" w:rsidRDefault="00C51B0C" w:rsidP="00B83F63">
            <w:pPr>
              <w:tabs>
                <w:tab w:val="left" w:pos="3960"/>
              </w:tabs>
              <w:autoSpaceDE w:val="0"/>
              <w:autoSpaceDN w:val="0"/>
              <w:adjustRightInd w:val="0"/>
              <w:spacing w:after="120" w:line="240" w:lineRule="auto"/>
              <w:rPr>
                <w:rFonts w:eastAsia="SimSun"/>
              </w:rPr>
            </w:pPr>
          </w:p>
        </w:tc>
        <w:tc>
          <w:tcPr>
            <w:tcW w:w="4690" w:type="dxa"/>
          </w:tcPr>
          <w:p w14:paraId="600076F0" w14:textId="77777777" w:rsidR="00C51B0C" w:rsidRPr="00E96579" w:rsidRDefault="00C51B0C" w:rsidP="00B83F63">
            <w:pPr>
              <w:tabs>
                <w:tab w:val="left" w:pos="3960"/>
              </w:tabs>
              <w:autoSpaceDE w:val="0"/>
              <w:autoSpaceDN w:val="0"/>
              <w:adjustRightInd w:val="0"/>
              <w:spacing w:after="120" w:line="240" w:lineRule="auto"/>
              <w:rPr>
                <w:rFonts w:eastAsia="SimSun"/>
              </w:rPr>
            </w:pPr>
          </w:p>
        </w:tc>
      </w:tr>
      <w:tr w:rsidR="00C51B0C" w14:paraId="4A107317" w14:textId="77777777" w:rsidTr="00FA7776">
        <w:tc>
          <w:tcPr>
            <w:tcW w:w="3888" w:type="dxa"/>
          </w:tcPr>
          <w:p w14:paraId="00F63B6B" w14:textId="77777777" w:rsidR="00C51B0C" w:rsidRPr="00F01561" w:rsidRDefault="00C51B0C" w:rsidP="00B83F63">
            <w:pPr>
              <w:pStyle w:val="BIOLabel"/>
            </w:pPr>
          </w:p>
        </w:tc>
        <w:tc>
          <w:tcPr>
            <w:tcW w:w="4690" w:type="dxa"/>
          </w:tcPr>
          <w:p w14:paraId="015236E4" w14:textId="77777777" w:rsidR="00C51B0C" w:rsidRDefault="00C51B0C" w:rsidP="00B83F63">
            <w:pPr>
              <w:pStyle w:val="BIOTxt"/>
            </w:pPr>
          </w:p>
        </w:tc>
      </w:tr>
      <w:tr w:rsidR="00C51B0C" w14:paraId="4C03861D" w14:textId="77777777" w:rsidTr="00FA7776">
        <w:tc>
          <w:tcPr>
            <w:tcW w:w="3888" w:type="dxa"/>
          </w:tcPr>
          <w:p w14:paraId="741C0969" w14:textId="77777777" w:rsidR="00C51B0C" w:rsidRPr="00F01561" w:rsidRDefault="00C51B0C" w:rsidP="00B83F63">
            <w:pPr>
              <w:pStyle w:val="BIOLabel"/>
            </w:pPr>
          </w:p>
        </w:tc>
        <w:tc>
          <w:tcPr>
            <w:tcW w:w="4690" w:type="dxa"/>
          </w:tcPr>
          <w:p w14:paraId="72A200BF" w14:textId="77777777" w:rsidR="00C51B0C" w:rsidRDefault="00C51B0C" w:rsidP="00B83F63">
            <w:pPr>
              <w:pStyle w:val="BIOTxt"/>
            </w:pPr>
          </w:p>
        </w:tc>
      </w:tr>
      <w:tr w:rsidR="00FA7776" w14:paraId="514E3680" w14:textId="77777777" w:rsidTr="00FA7776">
        <w:tc>
          <w:tcPr>
            <w:tcW w:w="3888" w:type="dxa"/>
          </w:tcPr>
          <w:p w14:paraId="3E3CE193" w14:textId="77777777" w:rsidR="00FA7776" w:rsidRPr="00F01561" w:rsidRDefault="00FA7776" w:rsidP="00B83F63">
            <w:pPr>
              <w:pStyle w:val="BIOLabel"/>
            </w:pPr>
          </w:p>
        </w:tc>
        <w:tc>
          <w:tcPr>
            <w:tcW w:w="4690" w:type="dxa"/>
          </w:tcPr>
          <w:p w14:paraId="40A6927A" w14:textId="77777777" w:rsidR="00FA7776" w:rsidRDefault="00FA7776" w:rsidP="00B83F63">
            <w:pPr>
              <w:pStyle w:val="BIOTxt"/>
            </w:pPr>
          </w:p>
        </w:tc>
      </w:tr>
      <w:tr w:rsidR="00FA7776" w14:paraId="18225C63" w14:textId="77777777" w:rsidTr="00FA7776">
        <w:tc>
          <w:tcPr>
            <w:tcW w:w="3888" w:type="dxa"/>
          </w:tcPr>
          <w:p w14:paraId="408DA0B8" w14:textId="77777777" w:rsidR="00FA7776" w:rsidRPr="00F01561" w:rsidRDefault="00FA7776" w:rsidP="00FA7776">
            <w:pPr>
              <w:pStyle w:val="BIOLabel"/>
            </w:pPr>
          </w:p>
        </w:tc>
        <w:tc>
          <w:tcPr>
            <w:tcW w:w="4690" w:type="dxa"/>
          </w:tcPr>
          <w:p w14:paraId="145B92FB" w14:textId="77777777" w:rsidR="00FA7776" w:rsidRDefault="00FA7776" w:rsidP="00FA7776">
            <w:pPr>
              <w:pStyle w:val="BIOTxt"/>
            </w:pPr>
          </w:p>
        </w:tc>
      </w:tr>
      <w:tr w:rsidR="00FA7776" w14:paraId="16D33D91" w14:textId="77777777" w:rsidTr="00FA7776">
        <w:tc>
          <w:tcPr>
            <w:tcW w:w="3888" w:type="dxa"/>
          </w:tcPr>
          <w:p w14:paraId="793EF417" w14:textId="77777777" w:rsidR="00FA7776" w:rsidRPr="00F01561" w:rsidRDefault="00FA7776" w:rsidP="00FA7776">
            <w:pPr>
              <w:pStyle w:val="BIOLabel"/>
            </w:pPr>
          </w:p>
        </w:tc>
        <w:tc>
          <w:tcPr>
            <w:tcW w:w="4690" w:type="dxa"/>
          </w:tcPr>
          <w:p w14:paraId="7F27040C" w14:textId="77777777" w:rsidR="00FA7776" w:rsidRDefault="00FA7776" w:rsidP="00FA7776">
            <w:pPr>
              <w:pStyle w:val="BIOTxt"/>
            </w:pPr>
          </w:p>
        </w:tc>
      </w:tr>
    </w:tbl>
    <w:p w14:paraId="40EDAB3C" w14:textId="77777777" w:rsidR="00C51B0C" w:rsidRDefault="00C51B0C" w:rsidP="00C51B0C">
      <w:pPr>
        <w:tabs>
          <w:tab w:val="left" w:pos="3960"/>
        </w:tabs>
        <w:autoSpaceDE w:val="0"/>
        <w:autoSpaceDN w:val="0"/>
        <w:adjustRightInd w:val="0"/>
        <w:spacing w:line="240" w:lineRule="auto"/>
      </w:pPr>
    </w:p>
    <w:p w14:paraId="78CEE22D" w14:textId="77777777" w:rsidR="00C51B0C" w:rsidRDefault="00C51B0C" w:rsidP="00C51B0C">
      <w:pPr>
        <w:tabs>
          <w:tab w:val="left" w:pos="3960"/>
        </w:tabs>
        <w:autoSpaceDE w:val="0"/>
        <w:autoSpaceDN w:val="0"/>
        <w:adjustRightInd w:val="0"/>
        <w:spacing w:line="240" w:lineRule="auto"/>
      </w:pPr>
    </w:p>
    <w:p w14:paraId="33C7E032" w14:textId="77777777" w:rsidR="00C51B0C" w:rsidRDefault="00C51B0C" w:rsidP="00C51B0C">
      <w:pPr>
        <w:tabs>
          <w:tab w:val="left" w:pos="3960"/>
        </w:tabs>
        <w:autoSpaceDE w:val="0"/>
        <w:autoSpaceDN w:val="0"/>
        <w:adjustRightInd w:val="0"/>
        <w:spacing w:line="240" w:lineRule="auto"/>
      </w:pPr>
    </w:p>
    <w:p w14:paraId="15F09DC8" w14:textId="77777777" w:rsidR="00C51B0C" w:rsidRDefault="00C51B0C" w:rsidP="00C51B0C">
      <w:pPr>
        <w:tabs>
          <w:tab w:val="left" w:pos="3960"/>
        </w:tabs>
        <w:autoSpaceDE w:val="0"/>
        <w:autoSpaceDN w:val="0"/>
        <w:adjustRightInd w:val="0"/>
        <w:spacing w:line="240" w:lineRule="auto"/>
      </w:pPr>
    </w:p>
    <w:p w14:paraId="4AE1BD4D" w14:textId="77777777" w:rsidR="00C51B0C" w:rsidRPr="001D191D" w:rsidRDefault="00C51B0C" w:rsidP="00C51B0C">
      <w:pPr>
        <w:tabs>
          <w:tab w:val="left" w:pos="3960"/>
        </w:tabs>
        <w:autoSpaceDE w:val="0"/>
        <w:autoSpaceDN w:val="0"/>
        <w:adjustRightInd w:val="0"/>
        <w:spacing w:line="240" w:lineRule="auto"/>
      </w:pPr>
    </w:p>
    <w:p w14:paraId="5127FCED" w14:textId="77777777" w:rsidR="001D191D" w:rsidRPr="00C51B0C" w:rsidRDefault="001D191D" w:rsidP="00C51B0C"/>
    <w:sectPr w:rsidR="001D191D" w:rsidRPr="00C51B0C" w:rsidSect="00EE3C46">
      <w:headerReference w:type="even" r:id="rId45"/>
      <w:headerReference w:type="default" r:id="rId46"/>
      <w:pgSz w:w="11906" w:h="16838" w:code="9"/>
      <w:pgMar w:top="2126" w:right="1418" w:bottom="1418" w:left="2126" w:header="72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321B40" w14:textId="77777777" w:rsidR="006B131B" w:rsidRDefault="006B131B">
      <w:r>
        <w:separator/>
      </w:r>
    </w:p>
    <w:p w14:paraId="7A4C0AD0" w14:textId="77777777" w:rsidR="006B131B" w:rsidRDefault="006B131B"/>
    <w:p w14:paraId="5247BFFA" w14:textId="77777777" w:rsidR="006B131B" w:rsidRDefault="006B131B"/>
    <w:p w14:paraId="259CCD49" w14:textId="77777777" w:rsidR="006B131B" w:rsidRDefault="006B131B"/>
    <w:p w14:paraId="0B7C3FD7" w14:textId="77777777" w:rsidR="006B131B" w:rsidRDefault="006B131B"/>
    <w:p w14:paraId="38A9D82C" w14:textId="77777777" w:rsidR="006B131B" w:rsidRDefault="006B131B"/>
  </w:endnote>
  <w:endnote w:type="continuationSeparator" w:id="0">
    <w:p w14:paraId="5E0BB2DE" w14:textId="77777777" w:rsidR="006B131B" w:rsidRDefault="006B131B">
      <w:r>
        <w:continuationSeparator/>
      </w:r>
    </w:p>
    <w:p w14:paraId="01D9C678" w14:textId="77777777" w:rsidR="006B131B" w:rsidRDefault="006B131B"/>
    <w:p w14:paraId="1A9F9894" w14:textId="77777777" w:rsidR="006B131B" w:rsidRDefault="006B131B"/>
    <w:p w14:paraId="77AD14F8" w14:textId="77777777" w:rsidR="006B131B" w:rsidRDefault="006B131B"/>
    <w:p w14:paraId="460A6F92" w14:textId="77777777" w:rsidR="006B131B" w:rsidRDefault="006B131B"/>
    <w:p w14:paraId="19670916" w14:textId="77777777" w:rsidR="006B131B" w:rsidRDefault="006B13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399D7" w14:textId="77777777" w:rsidR="00BD59EA" w:rsidRDefault="00BD59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6D1B0" w14:textId="77777777" w:rsidR="00BD59EA" w:rsidRDefault="00BD59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4FF23" w14:textId="77777777" w:rsidR="00BD59EA" w:rsidRDefault="00BD59EA" w:rsidP="00D5097A">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69B96" w14:textId="77777777" w:rsidR="00BD59EA" w:rsidRDefault="00BD59EA" w:rsidP="004855A6">
    <w:pPr>
      <w:pStyle w:val="Footer"/>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8529D" w14:textId="77777777" w:rsidR="00BD59EA" w:rsidRDefault="00BD59E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70DB6" w14:textId="77777777" w:rsidR="00BD59EA" w:rsidRDefault="00BD5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F3455" w14:textId="77777777" w:rsidR="006B131B" w:rsidRDefault="006B131B">
      <w:r>
        <w:separator/>
      </w:r>
    </w:p>
    <w:p w14:paraId="620758D9" w14:textId="77777777" w:rsidR="006B131B" w:rsidRDefault="006B131B"/>
    <w:p w14:paraId="4EE870F8" w14:textId="77777777" w:rsidR="006B131B" w:rsidRDefault="006B131B"/>
    <w:p w14:paraId="4642C8C3" w14:textId="77777777" w:rsidR="006B131B" w:rsidRDefault="006B131B"/>
    <w:p w14:paraId="0B1CC58C" w14:textId="77777777" w:rsidR="006B131B" w:rsidRDefault="006B131B"/>
    <w:p w14:paraId="69D34421" w14:textId="77777777" w:rsidR="006B131B" w:rsidRDefault="006B131B"/>
  </w:footnote>
  <w:footnote w:type="continuationSeparator" w:id="0">
    <w:p w14:paraId="63383E66" w14:textId="77777777" w:rsidR="006B131B" w:rsidRDefault="006B131B">
      <w:r>
        <w:continuationSeparator/>
      </w:r>
    </w:p>
    <w:p w14:paraId="7FBEB541" w14:textId="77777777" w:rsidR="006B131B" w:rsidRDefault="006B131B"/>
    <w:p w14:paraId="523C7586" w14:textId="77777777" w:rsidR="006B131B" w:rsidRDefault="006B131B"/>
    <w:p w14:paraId="747579B5" w14:textId="77777777" w:rsidR="006B131B" w:rsidRDefault="006B131B"/>
    <w:p w14:paraId="59CB0166" w14:textId="77777777" w:rsidR="006B131B" w:rsidRDefault="006B131B"/>
    <w:p w14:paraId="5C018E94" w14:textId="77777777" w:rsidR="006B131B" w:rsidRDefault="006B131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DDE81" w14:textId="77777777" w:rsidR="00BD59EA" w:rsidRDefault="00BD59EA" w:rsidP="00D63CD2">
    <w:pPr>
      <w:pStyle w:val="Header"/>
    </w:pPr>
  </w:p>
  <w:p w14:paraId="242DD90D" w14:textId="77777777" w:rsidR="00BD59EA" w:rsidRDefault="00BD59EA" w:rsidP="00D63CD2">
    <w:pPr>
      <w:pStyle w:val="Header"/>
    </w:pPr>
  </w:p>
  <w:p w14:paraId="0DEC8791" w14:textId="77777777" w:rsidR="00BD59EA" w:rsidRDefault="00BD59EA" w:rsidP="00D63CD2">
    <w:pPr>
      <w:pStyle w:val="Header"/>
    </w:pPr>
  </w:p>
  <w:p w14:paraId="46196FDC" w14:textId="77777777" w:rsidR="00BD59EA" w:rsidRPr="009C519E" w:rsidRDefault="00BD59EA" w:rsidP="00BB5210">
    <w:pPr>
      <w:pStyle w:val="Header"/>
      <w:tabs>
        <w:tab w:val="clear" w:pos="4153"/>
        <w:tab w:val="clear" w:pos="8306"/>
        <w:tab w:val="right" w:pos="8363"/>
      </w:tabs>
    </w:pPr>
    <w:r>
      <w:t>Faculty of ICT</w:t>
    </w:r>
    <w:r w:rsidRPr="009C519E">
      <w:t>, Mahidol Univ.</w:t>
    </w:r>
    <w:r>
      <w:tab/>
    </w:r>
    <w:r w:rsidRPr="009C519E">
      <w:t xml:space="preserve">Senior Project / </w:t>
    </w:r>
    <w:r w:rsidRPr="009C519E">
      <w:fldChar w:fldCharType="begin"/>
    </w:r>
    <w:r w:rsidRPr="009C519E">
      <w:instrText xml:space="preserve"> PAGE </w:instrText>
    </w:r>
    <w:r w:rsidRPr="009C519E">
      <w:fldChar w:fldCharType="separate"/>
    </w:r>
    <w:r w:rsidR="003852E5">
      <w:rPr>
        <w:noProof/>
      </w:rPr>
      <w:t>iv</w:t>
    </w:r>
    <w:r w:rsidRPr="009C519E">
      <w:fldChar w:fldCharType="end"/>
    </w:r>
  </w:p>
  <w:p w14:paraId="58E52EE0" w14:textId="77777777" w:rsidR="00BD59EA" w:rsidRDefault="00BD59EA" w:rsidP="00D63CD2">
    <w:pPr>
      <w:pStyle w:val="Header"/>
      <w:rPr>
        <w:rStyle w:val="PageNumber"/>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8A8F6" w14:textId="77777777" w:rsidR="00BD59EA" w:rsidRDefault="00BD59EA" w:rsidP="007B6568">
    <w:pPr>
      <w:pStyle w:val="Header"/>
      <w:tabs>
        <w:tab w:val="clear" w:pos="4153"/>
        <w:tab w:val="clear" w:pos="8306"/>
        <w:tab w:val="right" w:pos="8363"/>
      </w:tabs>
    </w:pPr>
  </w:p>
  <w:p w14:paraId="6206A5BB" w14:textId="77777777" w:rsidR="00BD59EA" w:rsidRDefault="00BD59EA" w:rsidP="007B6568">
    <w:pPr>
      <w:pStyle w:val="Header"/>
      <w:tabs>
        <w:tab w:val="clear" w:pos="4153"/>
        <w:tab w:val="clear" w:pos="8306"/>
        <w:tab w:val="right" w:pos="8363"/>
      </w:tabs>
    </w:pPr>
  </w:p>
  <w:p w14:paraId="3410D1E6" w14:textId="77777777" w:rsidR="00BD59EA" w:rsidRDefault="00BD59EA" w:rsidP="007B6568">
    <w:pPr>
      <w:pStyle w:val="Header"/>
      <w:tabs>
        <w:tab w:val="clear" w:pos="4153"/>
        <w:tab w:val="clear" w:pos="8306"/>
        <w:tab w:val="right" w:pos="8363"/>
      </w:tabs>
    </w:pPr>
  </w:p>
  <w:p w14:paraId="04512BAA" w14:textId="77777777" w:rsidR="00BD59EA" w:rsidRDefault="00BD59EA" w:rsidP="007B6568">
    <w:pPr>
      <w:pStyle w:val="Header"/>
      <w:tabs>
        <w:tab w:val="clear" w:pos="4153"/>
        <w:tab w:val="clear" w:pos="8306"/>
        <w:tab w:val="right" w:pos="8363"/>
      </w:tabs>
    </w:pPr>
    <w:r>
      <w:t>Faculty of ICT</w:t>
    </w:r>
    <w:r w:rsidRPr="009C519E">
      <w:t>, Mahidol Univ.</w:t>
    </w:r>
    <w:r>
      <w:tab/>
      <w:t>B.Sc.</w:t>
    </w:r>
    <w:r w:rsidR="003852E5">
      <w:t xml:space="preserve"> </w:t>
    </w:r>
    <w:r>
      <w:t xml:space="preserve">(ICT)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31</w:t>
    </w:r>
    <w:r>
      <w:rPr>
        <w:rStyle w:val="PageNumber"/>
      </w:rPr>
      <w:fldChar w:fldCharType="end"/>
    </w:r>
  </w:p>
  <w:p w14:paraId="3904DAB2" w14:textId="77777777" w:rsidR="00BD59EA" w:rsidRPr="002E6172" w:rsidRDefault="00BD59EA" w:rsidP="007B6568">
    <w:pPr>
      <w:pStyle w:val="Header"/>
      <w:tabs>
        <w:tab w:val="clear" w:pos="4153"/>
        <w:tab w:val="clear" w:pos="8306"/>
        <w:tab w:val="right" w:pos="8363"/>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13838" w14:textId="77777777" w:rsidR="00BD59EA" w:rsidRDefault="00BD59EA" w:rsidP="00BB5210">
    <w:pPr>
      <w:pStyle w:val="Header"/>
      <w:tabs>
        <w:tab w:val="clear" w:pos="4153"/>
        <w:tab w:val="clear" w:pos="8306"/>
        <w:tab w:val="right" w:pos="8363"/>
      </w:tabs>
    </w:pPr>
  </w:p>
  <w:p w14:paraId="455696C8" w14:textId="77777777" w:rsidR="00BD59EA" w:rsidRDefault="00BD59EA" w:rsidP="00BB5210">
    <w:pPr>
      <w:pStyle w:val="Header"/>
      <w:tabs>
        <w:tab w:val="clear" w:pos="4153"/>
        <w:tab w:val="clear" w:pos="8306"/>
        <w:tab w:val="right" w:pos="8363"/>
      </w:tabs>
    </w:pPr>
  </w:p>
  <w:p w14:paraId="25E359B7" w14:textId="77777777" w:rsidR="00BD59EA" w:rsidRDefault="00BD59EA" w:rsidP="00BB5210">
    <w:pPr>
      <w:pStyle w:val="Header"/>
      <w:tabs>
        <w:tab w:val="clear" w:pos="4153"/>
        <w:tab w:val="clear" w:pos="8306"/>
        <w:tab w:val="right" w:pos="8363"/>
      </w:tabs>
    </w:pPr>
  </w:p>
  <w:p w14:paraId="1DF579E7" w14:textId="77777777" w:rsidR="00BD59EA" w:rsidRPr="009C519E" w:rsidRDefault="00BD59EA" w:rsidP="00BB5210">
    <w:pPr>
      <w:pStyle w:val="Header"/>
      <w:tabs>
        <w:tab w:val="clear" w:pos="4153"/>
        <w:tab w:val="clear" w:pos="8306"/>
        <w:tab w:val="right" w:pos="8363"/>
      </w:tabs>
    </w:pPr>
    <w:r>
      <w:t>Faculty of ICT</w:t>
    </w:r>
    <w:r w:rsidRPr="009C519E">
      <w:t>, Mahidol Univ.</w:t>
    </w:r>
    <w:r>
      <w:tab/>
    </w:r>
    <w:r w:rsidRPr="009C519E">
      <w:t xml:space="preserve">Senior Project / </w:t>
    </w:r>
    <w:r w:rsidRPr="009C519E">
      <w:fldChar w:fldCharType="begin"/>
    </w:r>
    <w:r w:rsidRPr="009C519E">
      <w:instrText xml:space="preserve"> PAGE </w:instrText>
    </w:r>
    <w:r w:rsidRPr="009C519E">
      <w:fldChar w:fldCharType="separate"/>
    </w:r>
    <w:r w:rsidR="003852E5">
      <w:rPr>
        <w:noProof/>
      </w:rPr>
      <w:t>iii</w:t>
    </w:r>
    <w:r w:rsidRPr="009C519E">
      <w:fldChar w:fldCharType="end"/>
    </w:r>
  </w:p>
  <w:p w14:paraId="6D526423" w14:textId="77777777" w:rsidR="00BD59EA" w:rsidRDefault="00BD59EA" w:rsidP="00BB5210">
    <w:pPr>
      <w:pStyle w:val="Header"/>
      <w:tabs>
        <w:tab w:val="clear" w:pos="4153"/>
        <w:tab w:val="clear" w:pos="8306"/>
        <w:tab w:val="right" w:pos="8363"/>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2A095" w14:textId="77777777" w:rsidR="00BD59EA" w:rsidRDefault="00BD59EA" w:rsidP="00BB5210">
    <w:pPr>
      <w:pStyle w:val="Header"/>
      <w:tabs>
        <w:tab w:val="clear" w:pos="4153"/>
        <w:tab w:val="clear" w:pos="8306"/>
        <w:tab w:val="right" w:pos="8363"/>
      </w:tabs>
    </w:pPr>
  </w:p>
  <w:p w14:paraId="4B372C7A" w14:textId="77777777" w:rsidR="00BD59EA" w:rsidRDefault="00BD59EA" w:rsidP="00BB5210">
    <w:pPr>
      <w:pStyle w:val="Header"/>
      <w:tabs>
        <w:tab w:val="clear" w:pos="4153"/>
        <w:tab w:val="clear" w:pos="8306"/>
        <w:tab w:val="right" w:pos="8363"/>
      </w:tabs>
    </w:pPr>
  </w:p>
  <w:p w14:paraId="1EB20E94" w14:textId="77777777" w:rsidR="00BD59EA" w:rsidRDefault="00BD59EA" w:rsidP="00BB5210">
    <w:pPr>
      <w:pStyle w:val="Header"/>
      <w:tabs>
        <w:tab w:val="clear" w:pos="4153"/>
        <w:tab w:val="clear" w:pos="8306"/>
        <w:tab w:val="right" w:pos="8363"/>
      </w:tabs>
    </w:pPr>
  </w:p>
  <w:p w14:paraId="2FE60E78" w14:textId="77777777" w:rsidR="00BD59EA" w:rsidRPr="009C519E" w:rsidRDefault="00BD59EA" w:rsidP="00BB5210">
    <w:pPr>
      <w:pStyle w:val="Header"/>
      <w:tabs>
        <w:tab w:val="clear" w:pos="4153"/>
        <w:tab w:val="clear" w:pos="8306"/>
        <w:tab w:val="right" w:pos="8363"/>
      </w:tabs>
    </w:pPr>
    <w:r>
      <w:tab/>
    </w:r>
    <w:r w:rsidRPr="009C519E">
      <w:fldChar w:fldCharType="begin"/>
    </w:r>
    <w:r w:rsidRPr="009C519E">
      <w:instrText xml:space="preserve"> PAGE </w:instrText>
    </w:r>
    <w:r w:rsidRPr="009C519E">
      <w:fldChar w:fldCharType="separate"/>
    </w:r>
    <w:r w:rsidR="003852E5">
      <w:rPr>
        <w:noProof/>
      </w:rPr>
      <w:t>vi</w:t>
    </w:r>
    <w:r w:rsidRPr="009C519E">
      <w:fldChar w:fldCharType="end"/>
    </w:r>
  </w:p>
  <w:p w14:paraId="27C5EF1B" w14:textId="77777777" w:rsidR="00BD59EA" w:rsidRDefault="00BD59EA" w:rsidP="00BB5210">
    <w:pPr>
      <w:pStyle w:val="Header"/>
      <w:tabs>
        <w:tab w:val="clear" w:pos="4153"/>
        <w:tab w:val="clear" w:pos="8306"/>
        <w:tab w:val="right" w:pos="8363"/>
      </w:tabs>
      <w:rPr>
        <w:rStyle w:val="PageNumber"/>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69EAC" w14:textId="77777777" w:rsidR="00BD59EA" w:rsidRDefault="00BD59EA" w:rsidP="00BB5210">
    <w:pPr>
      <w:pStyle w:val="Header"/>
      <w:tabs>
        <w:tab w:val="clear" w:pos="4153"/>
        <w:tab w:val="clear" w:pos="8306"/>
        <w:tab w:val="right" w:pos="8363"/>
      </w:tabs>
    </w:pPr>
  </w:p>
  <w:p w14:paraId="1F11E6DB" w14:textId="77777777" w:rsidR="00BD59EA" w:rsidRDefault="00BD59EA" w:rsidP="00BB5210">
    <w:pPr>
      <w:pStyle w:val="Header"/>
      <w:tabs>
        <w:tab w:val="clear" w:pos="4153"/>
        <w:tab w:val="clear" w:pos="8306"/>
        <w:tab w:val="right" w:pos="8363"/>
      </w:tabs>
    </w:pPr>
  </w:p>
  <w:p w14:paraId="0CD22625" w14:textId="77777777" w:rsidR="00BD59EA" w:rsidRDefault="00BD59EA" w:rsidP="00BB5210">
    <w:pPr>
      <w:pStyle w:val="Header"/>
      <w:tabs>
        <w:tab w:val="clear" w:pos="4153"/>
        <w:tab w:val="clear" w:pos="8306"/>
        <w:tab w:val="right" w:pos="8363"/>
      </w:tabs>
    </w:pPr>
  </w:p>
  <w:p w14:paraId="750E10F6" w14:textId="77777777" w:rsidR="00BD59EA" w:rsidRDefault="00BD59EA" w:rsidP="00BB5210">
    <w:pPr>
      <w:pStyle w:val="Header"/>
      <w:tabs>
        <w:tab w:val="clear" w:pos="4153"/>
        <w:tab w:val="clear" w:pos="8306"/>
        <w:tab w:val="right" w:pos="8363"/>
      </w:tabs>
    </w:pPr>
    <w:r>
      <w:rPr>
        <w:szCs w:val="24"/>
      </w:rPr>
      <w:tab/>
    </w:r>
    <w:r w:rsidRPr="009C519E">
      <w:fldChar w:fldCharType="begin"/>
    </w:r>
    <w:r w:rsidRPr="009C519E">
      <w:instrText xml:space="preserve"> PAGE </w:instrText>
    </w:r>
    <w:r w:rsidRPr="009C519E">
      <w:fldChar w:fldCharType="separate"/>
    </w:r>
    <w:r w:rsidR="003852E5">
      <w:rPr>
        <w:noProof/>
      </w:rPr>
      <w:t>v</w:t>
    </w:r>
    <w:r w:rsidRPr="009C519E">
      <w:fldChar w:fldCharType="end"/>
    </w:r>
  </w:p>
  <w:p w14:paraId="37AD9E0F" w14:textId="77777777" w:rsidR="00BD59EA" w:rsidRDefault="00BD59EA" w:rsidP="00BB5210">
    <w:pPr>
      <w:pStyle w:val="Header"/>
      <w:tabs>
        <w:tab w:val="clear" w:pos="4153"/>
        <w:tab w:val="clear" w:pos="8306"/>
        <w:tab w:val="right" w:pos="8363"/>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8A56C" w14:textId="77777777" w:rsidR="00BD59EA" w:rsidRDefault="00BD59EA" w:rsidP="00D63CD2">
    <w:pPr>
      <w:pStyle w:val="Header"/>
    </w:pPr>
  </w:p>
  <w:p w14:paraId="005EF595" w14:textId="77777777" w:rsidR="00BD59EA" w:rsidRDefault="00BD59EA" w:rsidP="00D63CD2">
    <w:pPr>
      <w:pStyle w:val="Header"/>
    </w:pPr>
  </w:p>
  <w:p w14:paraId="56000455" w14:textId="77777777" w:rsidR="00BD59EA" w:rsidRDefault="00BD59EA" w:rsidP="00D63CD2">
    <w:pPr>
      <w:pStyle w:val="Header"/>
    </w:pPr>
  </w:p>
  <w:p w14:paraId="59B31B5A" w14:textId="021E31DC" w:rsidR="00BD59EA" w:rsidRDefault="005966C2" w:rsidP="00D63CD2">
    <w:pPr>
      <w:pStyle w:val="Header"/>
    </w:pPr>
    <w:r>
      <w:t>Chatchai K.</w:t>
    </w:r>
    <w:r w:rsidR="00BD59EA">
      <w:tab/>
    </w:r>
    <w:r>
      <w:tab/>
    </w:r>
    <w:fldSimple w:instr=" STYLEREF  &quot;Heading 1&quot;  \* MERGEFORMAT ">
      <w:r w:rsidR="003C63A6">
        <w:rPr>
          <w:noProof/>
        </w:rPr>
        <w:t>Background</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w:t>
    </w:r>
    <w:r w:rsidR="00BD59EA">
      <w:rPr>
        <w:rStyle w:val="PageNumber"/>
      </w:rPr>
      <w:fldChar w:fldCharType="end"/>
    </w:r>
  </w:p>
  <w:p w14:paraId="472D3831" w14:textId="77777777" w:rsidR="00BD59EA" w:rsidRDefault="00BD59EA" w:rsidP="00D63CD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12936" w14:textId="77777777" w:rsidR="00BD59EA" w:rsidRDefault="00BD59EA" w:rsidP="00896F3B">
    <w:pPr>
      <w:pStyle w:val="Header"/>
      <w:tabs>
        <w:tab w:val="clear" w:pos="4153"/>
        <w:tab w:val="clear" w:pos="8306"/>
        <w:tab w:val="right" w:pos="8363"/>
      </w:tabs>
    </w:pPr>
  </w:p>
  <w:p w14:paraId="108701C5" w14:textId="77777777" w:rsidR="00BD59EA" w:rsidRDefault="00BD59EA" w:rsidP="00896F3B">
    <w:pPr>
      <w:pStyle w:val="Header"/>
      <w:tabs>
        <w:tab w:val="clear" w:pos="4153"/>
        <w:tab w:val="clear" w:pos="8306"/>
        <w:tab w:val="right" w:pos="8363"/>
      </w:tabs>
    </w:pPr>
  </w:p>
  <w:p w14:paraId="265B8D81" w14:textId="77777777" w:rsidR="00BD59EA" w:rsidRDefault="00BD59EA" w:rsidP="00896F3B">
    <w:pPr>
      <w:pStyle w:val="Header"/>
      <w:tabs>
        <w:tab w:val="clear" w:pos="4153"/>
        <w:tab w:val="clear" w:pos="8306"/>
        <w:tab w:val="right" w:pos="8363"/>
      </w:tabs>
    </w:pPr>
  </w:p>
  <w:p w14:paraId="2150446A" w14:textId="77777777" w:rsidR="00BD59EA" w:rsidRDefault="00BD59EA" w:rsidP="00896F3B">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w:t>
    </w:r>
    <w:r>
      <w:rPr>
        <w:rStyle w:val="PageNumber"/>
      </w:rPr>
      <w:fldChar w:fldCharType="end"/>
    </w:r>
  </w:p>
  <w:p w14:paraId="1F5D52FA" w14:textId="77777777" w:rsidR="00BD59EA" w:rsidRPr="002E6172" w:rsidRDefault="00BD59EA" w:rsidP="00896F3B">
    <w:pPr>
      <w:pStyle w:val="Header"/>
      <w:tabs>
        <w:tab w:val="clear" w:pos="4153"/>
        <w:tab w:val="clear" w:pos="8306"/>
        <w:tab w:val="right" w:pos="8363"/>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21463" w14:textId="77777777" w:rsidR="00BD59EA" w:rsidRDefault="00BD59EA" w:rsidP="00D63CD2">
    <w:pPr>
      <w:pStyle w:val="Header"/>
      <w:tabs>
        <w:tab w:val="clear" w:pos="4153"/>
        <w:tab w:val="clear" w:pos="8306"/>
        <w:tab w:val="right" w:pos="8363"/>
      </w:tabs>
    </w:pPr>
  </w:p>
  <w:p w14:paraId="3FC511DA" w14:textId="77777777" w:rsidR="00BD59EA" w:rsidRDefault="00BD59EA" w:rsidP="00D63CD2">
    <w:pPr>
      <w:pStyle w:val="Header"/>
      <w:tabs>
        <w:tab w:val="clear" w:pos="4153"/>
        <w:tab w:val="clear" w:pos="8306"/>
        <w:tab w:val="right" w:pos="8363"/>
      </w:tabs>
    </w:pPr>
  </w:p>
  <w:p w14:paraId="064AA3A7" w14:textId="77777777" w:rsidR="00BD59EA" w:rsidRDefault="00BD59EA" w:rsidP="00D63CD2">
    <w:pPr>
      <w:pStyle w:val="Header"/>
      <w:tabs>
        <w:tab w:val="clear" w:pos="4153"/>
        <w:tab w:val="clear" w:pos="8306"/>
        <w:tab w:val="right" w:pos="8363"/>
      </w:tabs>
      <w:rPr>
        <w:rStyle w:val="PageNumber"/>
      </w:rPr>
    </w:pPr>
  </w:p>
  <w:p w14:paraId="7874EDC5" w14:textId="028DD67B" w:rsidR="00BD59EA" w:rsidRDefault="005966C2" w:rsidP="00D63CD2">
    <w:pPr>
      <w:pStyle w:val="Header"/>
      <w:tabs>
        <w:tab w:val="clear" w:pos="4153"/>
        <w:tab w:val="clear" w:pos="8306"/>
        <w:tab w:val="right" w:pos="8363"/>
      </w:tabs>
      <w:rPr>
        <w:rStyle w:val="PageNumber"/>
      </w:rPr>
    </w:pPr>
    <w:r>
      <w:t>Chatchai K.</w:t>
    </w:r>
    <w:r w:rsidR="00BD59EA">
      <w:tab/>
    </w:r>
    <w:fldSimple w:instr=" STYLEREF  &quot;Heading 1&quot;  \* MERGEFORMAT ">
      <w:r w:rsidR="003C63A6">
        <w:rPr>
          <w:noProof/>
        </w:rPr>
        <w:t>Conclusion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6</w:t>
    </w:r>
    <w:r w:rsidR="00BD59EA">
      <w:rPr>
        <w:rStyle w:val="PageNumber"/>
      </w:rPr>
      <w:fldChar w:fldCharType="end"/>
    </w:r>
  </w:p>
  <w:p w14:paraId="38D28FEF" w14:textId="77777777" w:rsidR="00BD59EA" w:rsidRDefault="00BD59EA" w:rsidP="00D63CD2">
    <w:pPr>
      <w:pStyle w:val="Header"/>
      <w:tabs>
        <w:tab w:val="clear" w:pos="4153"/>
        <w:tab w:val="clear" w:pos="8306"/>
        <w:tab w:val="right" w:pos="8363"/>
      </w:tabs>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2A011" w14:textId="77777777" w:rsidR="00BD59EA" w:rsidRDefault="00BD59EA" w:rsidP="00D63CD2">
    <w:pPr>
      <w:pStyle w:val="Header"/>
      <w:tabs>
        <w:tab w:val="clear" w:pos="4153"/>
        <w:tab w:val="clear" w:pos="8306"/>
        <w:tab w:val="right" w:pos="8363"/>
      </w:tabs>
    </w:pPr>
  </w:p>
  <w:p w14:paraId="77F39F30" w14:textId="77777777" w:rsidR="00BD59EA" w:rsidRDefault="00BD59EA" w:rsidP="00D63CD2">
    <w:pPr>
      <w:pStyle w:val="Header"/>
      <w:tabs>
        <w:tab w:val="clear" w:pos="4153"/>
        <w:tab w:val="clear" w:pos="8306"/>
        <w:tab w:val="right" w:pos="8363"/>
      </w:tabs>
    </w:pPr>
  </w:p>
  <w:p w14:paraId="582EF949" w14:textId="77777777" w:rsidR="00BD59EA" w:rsidRDefault="00BD59EA" w:rsidP="00D63CD2">
    <w:pPr>
      <w:pStyle w:val="Header"/>
      <w:tabs>
        <w:tab w:val="clear" w:pos="4153"/>
        <w:tab w:val="clear" w:pos="8306"/>
        <w:tab w:val="right" w:pos="8363"/>
      </w:tabs>
    </w:pPr>
  </w:p>
  <w:p w14:paraId="1D1E414F"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7</w:t>
    </w:r>
    <w:r>
      <w:rPr>
        <w:rStyle w:val="PageNumber"/>
      </w:rPr>
      <w:fldChar w:fldCharType="end"/>
    </w:r>
  </w:p>
  <w:p w14:paraId="2CBC3ABC" w14:textId="77777777" w:rsidR="00BD59EA" w:rsidRPr="002E6172" w:rsidRDefault="00BD59EA" w:rsidP="00D63CD2">
    <w:pPr>
      <w:pStyle w:val="Header"/>
      <w:tabs>
        <w:tab w:val="clear" w:pos="4153"/>
        <w:tab w:val="clear" w:pos="8306"/>
        <w:tab w:val="right" w:pos="8363"/>
      </w:tabs>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87DAB" w14:textId="77777777" w:rsidR="00BD59EA" w:rsidRDefault="00BD59EA" w:rsidP="007B6568">
    <w:pPr>
      <w:pStyle w:val="Header"/>
      <w:tabs>
        <w:tab w:val="clear" w:pos="4153"/>
        <w:tab w:val="clear" w:pos="8306"/>
        <w:tab w:val="right" w:pos="8363"/>
      </w:tabs>
    </w:pPr>
  </w:p>
  <w:p w14:paraId="7759EC66" w14:textId="77777777" w:rsidR="00BD59EA" w:rsidRDefault="00BD59EA" w:rsidP="007B6568">
    <w:pPr>
      <w:pStyle w:val="Header"/>
      <w:tabs>
        <w:tab w:val="clear" w:pos="4153"/>
        <w:tab w:val="clear" w:pos="8306"/>
        <w:tab w:val="right" w:pos="8363"/>
      </w:tabs>
    </w:pPr>
  </w:p>
  <w:p w14:paraId="4FCEF8BE" w14:textId="77777777" w:rsidR="00BD59EA" w:rsidRDefault="00BD59EA" w:rsidP="007B6568">
    <w:pPr>
      <w:pStyle w:val="Header"/>
      <w:tabs>
        <w:tab w:val="clear" w:pos="4153"/>
        <w:tab w:val="clear" w:pos="8306"/>
        <w:tab w:val="right" w:pos="8363"/>
      </w:tabs>
      <w:rPr>
        <w:rStyle w:val="PageNumber"/>
      </w:rPr>
    </w:pPr>
  </w:p>
  <w:p w14:paraId="52297C3F" w14:textId="77777777" w:rsidR="00BD59EA" w:rsidRDefault="00BD59EA" w:rsidP="007B6568">
    <w:pPr>
      <w:pStyle w:val="Header"/>
      <w:tabs>
        <w:tab w:val="clear" w:pos="4153"/>
        <w:tab w:val="clear" w:pos="8306"/>
        <w:tab w:val="right" w:pos="8363"/>
      </w:tabs>
      <w:rPr>
        <w:rStyle w:val="PageNumber"/>
      </w:rPr>
    </w:pPr>
    <w:r>
      <w:t>&lt;</w:t>
    </w:r>
    <w:r w:rsidR="00DA68B3">
      <w:t>Chatchai Kraisotnsin</w:t>
    </w:r>
    <w:r>
      <w:t>&gt;</w:t>
    </w:r>
    <w:r>
      <w:tab/>
      <w:t>Biography /</w:t>
    </w:r>
    <w:r>
      <w:rPr>
        <w:rStyle w:val="PageNumber"/>
      </w:rPr>
      <w:t xml:space="preserve">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30</w:t>
    </w:r>
    <w:r>
      <w:rPr>
        <w:rStyle w:val="PageNumber"/>
      </w:rPr>
      <w:fldChar w:fldCharType="end"/>
    </w:r>
  </w:p>
  <w:p w14:paraId="1C9053F5" w14:textId="77777777" w:rsidR="00BD59EA" w:rsidRDefault="00BD59EA" w:rsidP="007B6568">
    <w:pPr>
      <w:pStyle w:val="Header"/>
      <w:tabs>
        <w:tab w:val="clear" w:pos="4153"/>
        <w:tab w:val="clear" w:pos="8306"/>
        <w:tab w:val="right" w:pos="8363"/>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A3347"/>
    <w:multiLevelType w:val="multilevel"/>
    <w:tmpl w:val="B238A2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12525"/>
    <w:multiLevelType w:val="hybridMultilevel"/>
    <w:tmpl w:val="6A4AFE3C"/>
    <w:lvl w:ilvl="0" w:tplc="0409000F">
      <w:start w:val="1"/>
      <w:numFmt w:val="decimal"/>
      <w:lvlText w:val="%1."/>
      <w:lvlJc w:val="left"/>
      <w:pPr>
        <w:tabs>
          <w:tab w:val="num" w:pos="1488"/>
        </w:tabs>
        <w:ind w:left="1488" w:hanging="360"/>
      </w:pPr>
    </w:lvl>
    <w:lvl w:ilvl="1" w:tplc="04090019" w:tentative="1">
      <w:start w:val="1"/>
      <w:numFmt w:val="lowerLetter"/>
      <w:lvlText w:val="%2."/>
      <w:lvlJc w:val="left"/>
      <w:pPr>
        <w:tabs>
          <w:tab w:val="num" w:pos="2208"/>
        </w:tabs>
        <w:ind w:left="2208" w:hanging="360"/>
      </w:pPr>
    </w:lvl>
    <w:lvl w:ilvl="2" w:tplc="0409001B" w:tentative="1">
      <w:start w:val="1"/>
      <w:numFmt w:val="lowerRoman"/>
      <w:lvlText w:val="%3."/>
      <w:lvlJc w:val="right"/>
      <w:pPr>
        <w:tabs>
          <w:tab w:val="num" w:pos="2928"/>
        </w:tabs>
        <w:ind w:left="2928" w:hanging="180"/>
      </w:pPr>
    </w:lvl>
    <w:lvl w:ilvl="3" w:tplc="0409000F" w:tentative="1">
      <w:start w:val="1"/>
      <w:numFmt w:val="decimal"/>
      <w:lvlText w:val="%4."/>
      <w:lvlJc w:val="left"/>
      <w:pPr>
        <w:tabs>
          <w:tab w:val="num" w:pos="3648"/>
        </w:tabs>
        <w:ind w:left="3648" w:hanging="360"/>
      </w:pPr>
    </w:lvl>
    <w:lvl w:ilvl="4" w:tplc="04090019" w:tentative="1">
      <w:start w:val="1"/>
      <w:numFmt w:val="lowerLetter"/>
      <w:lvlText w:val="%5."/>
      <w:lvlJc w:val="left"/>
      <w:pPr>
        <w:tabs>
          <w:tab w:val="num" w:pos="4368"/>
        </w:tabs>
        <w:ind w:left="4368" w:hanging="360"/>
      </w:pPr>
    </w:lvl>
    <w:lvl w:ilvl="5" w:tplc="0409001B" w:tentative="1">
      <w:start w:val="1"/>
      <w:numFmt w:val="lowerRoman"/>
      <w:lvlText w:val="%6."/>
      <w:lvlJc w:val="right"/>
      <w:pPr>
        <w:tabs>
          <w:tab w:val="num" w:pos="5088"/>
        </w:tabs>
        <w:ind w:left="5088" w:hanging="180"/>
      </w:pPr>
    </w:lvl>
    <w:lvl w:ilvl="6" w:tplc="0409000F" w:tentative="1">
      <w:start w:val="1"/>
      <w:numFmt w:val="decimal"/>
      <w:lvlText w:val="%7."/>
      <w:lvlJc w:val="left"/>
      <w:pPr>
        <w:tabs>
          <w:tab w:val="num" w:pos="5808"/>
        </w:tabs>
        <w:ind w:left="5808" w:hanging="360"/>
      </w:pPr>
    </w:lvl>
    <w:lvl w:ilvl="7" w:tplc="04090019" w:tentative="1">
      <w:start w:val="1"/>
      <w:numFmt w:val="lowerLetter"/>
      <w:lvlText w:val="%8."/>
      <w:lvlJc w:val="left"/>
      <w:pPr>
        <w:tabs>
          <w:tab w:val="num" w:pos="6528"/>
        </w:tabs>
        <w:ind w:left="6528" w:hanging="360"/>
      </w:pPr>
    </w:lvl>
    <w:lvl w:ilvl="8" w:tplc="0409001B" w:tentative="1">
      <w:start w:val="1"/>
      <w:numFmt w:val="lowerRoman"/>
      <w:lvlText w:val="%9."/>
      <w:lvlJc w:val="right"/>
      <w:pPr>
        <w:tabs>
          <w:tab w:val="num" w:pos="7248"/>
        </w:tabs>
        <w:ind w:left="7248" w:hanging="180"/>
      </w:pPr>
    </w:lvl>
  </w:abstractNum>
  <w:abstractNum w:abstractNumId="2" w15:restartNumberingAfterBreak="0">
    <w:nsid w:val="09117C40"/>
    <w:multiLevelType w:val="multilevel"/>
    <w:tmpl w:val="FCDE626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595144"/>
    <w:multiLevelType w:val="hybridMultilevel"/>
    <w:tmpl w:val="BB02C600"/>
    <w:lvl w:ilvl="0" w:tplc="77125E36">
      <w:numFmt w:val="bullet"/>
      <w:lvlText w:val="-"/>
      <w:lvlJc w:val="left"/>
      <w:pPr>
        <w:ind w:left="1800" w:hanging="360"/>
      </w:pPr>
      <w:rPr>
        <w:rFonts w:ascii="Times New Roman" w:eastAsia="Angsana New"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FC7681A"/>
    <w:multiLevelType w:val="multilevel"/>
    <w:tmpl w:val="EFD41C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747355"/>
    <w:multiLevelType w:val="multilevel"/>
    <w:tmpl w:val="8B2A73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FE7EA2"/>
    <w:multiLevelType w:val="multilevel"/>
    <w:tmpl w:val="BF84C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EB675E"/>
    <w:multiLevelType w:val="multilevel"/>
    <w:tmpl w:val="87A07B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9C4C4B"/>
    <w:multiLevelType w:val="hybridMultilevel"/>
    <w:tmpl w:val="FE640D32"/>
    <w:lvl w:ilvl="0" w:tplc="14D0DDFE">
      <w:start w:val="1"/>
      <w:numFmt w:val="decimal"/>
      <w:lvlText w:val="%1."/>
      <w:lvlJc w:val="left"/>
      <w:pPr>
        <w:ind w:left="2157" w:hanging="360"/>
      </w:pPr>
      <w:rPr>
        <w:rFonts w:hint="default"/>
      </w:rPr>
    </w:lvl>
    <w:lvl w:ilvl="1" w:tplc="04090019" w:tentative="1">
      <w:start w:val="1"/>
      <w:numFmt w:val="lowerLetter"/>
      <w:lvlText w:val="%2."/>
      <w:lvlJc w:val="left"/>
      <w:pPr>
        <w:ind w:left="2877" w:hanging="360"/>
      </w:pPr>
    </w:lvl>
    <w:lvl w:ilvl="2" w:tplc="0409001B" w:tentative="1">
      <w:start w:val="1"/>
      <w:numFmt w:val="lowerRoman"/>
      <w:lvlText w:val="%3."/>
      <w:lvlJc w:val="right"/>
      <w:pPr>
        <w:ind w:left="3597" w:hanging="180"/>
      </w:pPr>
    </w:lvl>
    <w:lvl w:ilvl="3" w:tplc="0409000F" w:tentative="1">
      <w:start w:val="1"/>
      <w:numFmt w:val="decimal"/>
      <w:lvlText w:val="%4."/>
      <w:lvlJc w:val="left"/>
      <w:pPr>
        <w:ind w:left="4317" w:hanging="360"/>
      </w:pPr>
    </w:lvl>
    <w:lvl w:ilvl="4" w:tplc="04090019" w:tentative="1">
      <w:start w:val="1"/>
      <w:numFmt w:val="lowerLetter"/>
      <w:lvlText w:val="%5."/>
      <w:lvlJc w:val="left"/>
      <w:pPr>
        <w:ind w:left="5037" w:hanging="360"/>
      </w:pPr>
    </w:lvl>
    <w:lvl w:ilvl="5" w:tplc="0409001B" w:tentative="1">
      <w:start w:val="1"/>
      <w:numFmt w:val="lowerRoman"/>
      <w:lvlText w:val="%6."/>
      <w:lvlJc w:val="right"/>
      <w:pPr>
        <w:ind w:left="5757" w:hanging="180"/>
      </w:pPr>
    </w:lvl>
    <w:lvl w:ilvl="6" w:tplc="0409000F" w:tentative="1">
      <w:start w:val="1"/>
      <w:numFmt w:val="decimal"/>
      <w:lvlText w:val="%7."/>
      <w:lvlJc w:val="left"/>
      <w:pPr>
        <w:ind w:left="6477" w:hanging="360"/>
      </w:pPr>
    </w:lvl>
    <w:lvl w:ilvl="7" w:tplc="04090019" w:tentative="1">
      <w:start w:val="1"/>
      <w:numFmt w:val="lowerLetter"/>
      <w:lvlText w:val="%8."/>
      <w:lvlJc w:val="left"/>
      <w:pPr>
        <w:ind w:left="7197" w:hanging="360"/>
      </w:pPr>
    </w:lvl>
    <w:lvl w:ilvl="8" w:tplc="0409001B" w:tentative="1">
      <w:start w:val="1"/>
      <w:numFmt w:val="lowerRoman"/>
      <w:lvlText w:val="%9."/>
      <w:lvlJc w:val="right"/>
      <w:pPr>
        <w:ind w:left="7917" w:hanging="180"/>
      </w:pPr>
    </w:lvl>
  </w:abstractNum>
  <w:abstractNum w:abstractNumId="9" w15:restartNumberingAfterBreak="0">
    <w:nsid w:val="191C6B87"/>
    <w:multiLevelType w:val="multilevel"/>
    <w:tmpl w:val="B5A04ED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BE47A4"/>
    <w:multiLevelType w:val="multilevel"/>
    <w:tmpl w:val="EE4A50C0"/>
    <w:lvl w:ilvl="0">
      <w:start w:val="1"/>
      <w:numFmt w:val="bullet"/>
      <w:lvlText w:val=""/>
      <w:lvlJc w:val="left"/>
      <w:pPr>
        <w:tabs>
          <w:tab w:val="num" w:pos="576"/>
        </w:tabs>
        <w:ind w:left="576" w:firstLine="0"/>
      </w:pPr>
      <w:rPr>
        <w:rFonts w:ascii="Symbol" w:hAnsi="Symbol" w:hint="default"/>
        <w:vanish/>
      </w:rPr>
    </w:lvl>
    <w:lvl w:ilvl="1">
      <w:start w:val="1"/>
      <w:numFmt w:val="decimal"/>
      <w:lvlText w:val="%1.%2"/>
      <w:lvlJc w:val="left"/>
      <w:pPr>
        <w:tabs>
          <w:tab w:val="num" w:pos="859"/>
        </w:tabs>
        <w:ind w:left="868" w:hanging="576"/>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369"/>
        </w:tabs>
        <w:ind w:left="1369" w:hanging="793"/>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bullet"/>
      <w:lvlText w:val=""/>
      <w:lvlJc w:val="left"/>
      <w:pPr>
        <w:ind w:left="1219" w:hanging="360"/>
      </w:pPr>
      <w:rPr>
        <w:rFonts w:ascii="Symbol" w:hAnsi="Symbol" w:hint="default"/>
      </w:rPr>
    </w:lvl>
    <w:lvl w:ilvl="4">
      <w:start w:val="1"/>
      <w:numFmt w:val="decimal"/>
      <w:lvlText w:val="%1.%2.%3.%4.%5"/>
      <w:lvlJc w:val="left"/>
      <w:pPr>
        <w:tabs>
          <w:tab w:val="num" w:pos="1300"/>
        </w:tabs>
        <w:ind w:left="1300" w:hanging="1008"/>
      </w:pPr>
      <w:rPr>
        <w:rFonts w:hint="default"/>
      </w:rPr>
    </w:lvl>
    <w:lvl w:ilvl="5">
      <w:start w:val="1"/>
      <w:numFmt w:val="decimal"/>
      <w:lvlText w:val="%1.%2.%3.%4.%5.%6"/>
      <w:lvlJc w:val="left"/>
      <w:pPr>
        <w:tabs>
          <w:tab w:val="num" w:pos="1444"/>
        </w:tabs>
        <w:ind w:left="1444" w:hanging="1152"/>
      </w:pPr>
      <w:rPr>
        <w:rFonts w:hint="default"/>
      </w:rPr>
    </w:lvl>
    <w:lvl w:ilvl="6">
      <w:start w:val="1"/>
      <w:numFmt w:val="decimal"/>
      <w:lvlText w:val="%1.%2.%3.%4.%5.%6.%7"/>
      <w:lvlJc w:val="left"/>
      <w:pPr>
        <w:tabs>
          <w:tab w:val="num" w:pos="1588"/>
        </w:tabs>
        <w:ind w:left="1588" w:hanging="1296"/>
      </w:pPr>
      <w:rPr>
        <w:rFonts w:hint="default"/>
      </w:rPr>
    </w:lvl>
    <w:lvl w:ilvl="7">
      <w:start w:val="1"/>
      <w:numFmt w:val="decimal"/>
      <w:lvlText w:val="%1.%2.%3.%4.%5.%6.%7.%8"/>
      <w:lvlJc w:val="left"/>
      <w:pPr>
        <w:tabs>
          <w:tab w:val="num" w:pos="1732"/>
        </w:tabs>
        <w:ind w:left="1732" w:hanging="1440"/>
      </w:pPr>
      <w:rPr>
        <w:rFonts w:hint="default"/>
      </w:rPr>
    </w:lvl>
    <w:lvl w:ilvl="8">
      <w:start w:val="1"/>
      <w:numFmt w:val="decimal"/>
      <w:lvlText w:val="%1.%2.%3.%4.%5.%6.%7.%8.%9"/>
      <w:lvlJc w:val="left"/>
      <w:pPr>
        <w:tabs>
          <w:tab w:val="num" w:pos="1876"/>
        </w:tabs>
        <w:ind w:left="1876" w:hanging="1584"/>
      </w:pPr>
      <w:rPr>
        <w:rFonts w:hint="default"/>
      </w:rPr>
    </w:lvl>
  </w:abstractNum>
  <w:abstractNum w:abstractNumId="11" w15:restartNumberingAfterBreak="0">
    <w:nsid w:val="19ED4718"/>
    <w:multiLevelType w:val="multilevel"/>
    <w:tmpl w:val="5FCEC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C0109F6"/>
    <w:multiLevelType w:val="multilevel"/>
    <w:tmpl w:val="27C40ECE"/>
    <w:lvl w:ilvl="0">
      <w:start w:val="1"/>
      <w:numFmt w:val="decimal"/>
      <w:lvlText w:val="%1 "/>
      <w:lvlJc w:val="left"/>
      <w:pPr>
        <w:tabs>
          <w:tab w:val="num" w:pos="284"/>
        </w:tabs>
        <w:ind w:left="284" w:firstLine="0"/>
      </w:pPr>
      <w:rPr>
        <w:rFonts w:hint="default"/>
        <w:vanish/>
      </w:rPr>
    </w:lvl>
    <w:lvl w:ilvl="1">
      <w:start w:val="1"/>
      <w:numFmt w:val="decimal"/>
      <w:lvlText w:val="%1.%2"/>
      <w:lvlJc w:val="left"/>
      <w:pPr>
        <w:tabs>
          <w:tab w:val="num" w:pos="567"/>
        </w:tabs>
        <w:ind w:left="576" w:hanging="576"/>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077"/>
        </w:tabs>
        <w:ind w:left="1077" w:hanging="793"/>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bullet"/>
      <w:lvlText w:val=""/>
      <w:lvlJc w:val="left"/>
      <w:pPr>
        <w:ind w:left="927" w:hanging="360"/>
      </w:pPr>
      <w:rPr>
        <w:rFonts w:ascii="Symbol" w:hAnsi="Symbol"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1D1029A5"/>
    <w:multiLevelType w:val="multilevel"/>
    <w:tmpl w:val="EE4A50C0"/>
    <w:lvl w:ilvl="0">
      <w:start w:val="1"/>
      <w:numFmt w:val="bullet"/>
      <w:lvlText w:val=""/>
      <w:lvlJc w:val="left"/>
      <w:pPr>
        <w:tabs>
          <w:tab w:val="num" w:pos="576"/>
        </w:tabs>
        <w:ind w:left="576" w:firstLine="0"/>
      </w:pPr>
      <w:rPr>
        <w:rFonts w:ascii="Symbol" w:hAnsi="Symbol" w:hint="default"/>
        <w:vanish/>
      </w:rPr>
    </w:lvl>
    <w:lvl w:ilvl="1">
      <w:start w:val="1"/>
      <w:numFmt w:val="decimal"/>
      <w:lvlText w:val="%1.%2"/>
      <w:lvlJc w:val="left"/>
      <w:pPr>
        <w:tabs>
          <w:tab w:val="num" w:pos="859"/>
        </w:tabs>
        <w:ind w:left="868" w:hanging="576"/>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369"/>
        </w:tabs>
        <w:ind w:left="1369" w:hanging="793"/>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bullet"/>
      <w:lvlText w:val=""/>
      <w:lvlJc w:val="left"/>
      <w:pPr>
        <w:ind w:left="1219" w:hanging="360"/>
      </w:pPr>
      <w:rPr>
        <w:rFonts w:ascii="Symbol" w:hAnsi="Symbol" w:hint="default"/>
      </w:rPr>
    </w:lvl>
    <w:lvl w:ilvl="4">
      <w:start w:val="1"/>
      <w:numFmt w:val="decimal"/>
      <w:lvlText w:val="%1.%2.%3.%4.%5"/>
      <w:lvlJc w:val="left"/>
      <w:pPr>
        <w:tabs>
          <w:tab w:val="num" w:pos="1300"/>
        </w:tabs>
        <w:ind w:left="1300" w:hanging="1008"/>
      </w:pPr>
      <w:rPr>
        <w:rFonts w:hint="default"/>
      </w:rPr>
    </w:lvl>
    <w:lvl w:ilvl="5">
      <w:start w:val="1"/>
      <w:numFmt w:val="decimal"/>
      <w:lvlText w:val="%1.%2.%3.%4.%5.%6"/>
      <w:lvlJc w:val="left"/>
      <w:pPr>
        <w:tabs>
          <w:tab w:val="num" w:pos="1444"/>
        </w:tabs>
        <w:ind w:left="1444" w:hanging="1152"/>
      </w:pPr>
      <w:rPr>
        <w:rFonts w:hint="default"/>
      </w:rPr>
    </w:lvl>
    <w:lvl w:ilvl="6">
      <w:start w:val="1"/>
      <w:numFmt w:val="decimal"/>
      <w:lvlText w:val="%1.%2.%3.%4.%5.%6.%7"/>
      <w:lvlJc w:val="left"/>
      <w:pPr>
        <w:tabs>
          <w:tab w:val="num" w:pos="1588"/>
        </w:tabs>
        <w:ind w:left="1588" w:hanging="1296"/>
      </w:pPr>
      <w:rPr>
        <w:rFonts w:hint="default"/>
      </w:rPr>
    </w:lvl>
    <w:lvl w:ilvl="7">
      <w:start w:val="1"/>
      <w:numFmt w:val="decimal"/>
      <w:lvlText w:val="%1.%2.%3.%4.%5.%6.%7.%8"/>
      <w:lvlJc w:val="left"/>
      <w:pPr>
        <w:tabs>
          <w:tab w:val="num" w:pos="1732"/>
        </w:tabs>
        <w:ind w:left="1732" w:hanging="1440"/>
      </w:pPr>
      <w:rPr>
        <w:rFonts w:hint="default"/>
      </w:rPr>
    </w:lvl>
    <w:lvl w:ilvl="8">
      <w:start w:val="1"/>
      <w:numFmt w:val="decimal"/>
      <w:lvlText w:val="%1.%2.%3.%4.%5.%6.%7.%8.%9"/>
      <w:lvlJc w:val="left"/>
      <w:pPr>
        <w:tabs>
          <w:tab w:val="num" w:pos="1876"/>
        </w:tabs>
        <w:ind w:left="1876" w:hanging="1584"/>
      </w:pPr>
      <w:rPr>
        <w:rFonts w:hint="default"/>
      </w:rPr>
    </w:lvl>
  </w:abstractNum>
  <w:abstractNum w:abstractNumId="14" w15:restartNumberingAfterBreak="0">
    <w:nsid w:val="1F3A23CE"/>
    <w:multiLevelType w:val="multilevel"/>
    <w:tmpl w:val="860276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F40073B"/>
    <w:multiLevelType w:val="multilevel"/>
    <w:tmpl w:val="4B00B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4DB1516"/>
    <w:multiLevelType w:val="multilevel"/>
    <w:tmpl w:val="37C62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6401348"/>
    <w:multiLevelType w:val="multilevel"/>
    <w:tmpl w:val="CA7447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73A1E4A"/>
    <w:multiLevelType w:val="multilevel"/>
    <w:tmpl w:val="804C83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2C223CCA"/>
    <w:multiLevelType w:val="multilevel"/>
    <w:tmpl w:val="90FC9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1CB643E"/>
    <w:multiLevelType w:val="multilevel"/>
    <w:tmpl w:val="D5FA6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1E71AD2"/>
    <w:multiLevelType w:val="multilevel"/>
    <w:tmpl w:val="3832414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95407B"/>
    <w:multiLevelType w:val="hybridMultilevel"/>
    <w:tmpl w:val="DD22E19E"/>
    <w:lvl w:ilvl="0" w:tplc="5C2C8A40">
      <w:start w:val="1"/>
      <w:numFmt w:val="upperRoman"/>
      <w:pStyle w:val="TOCChapterName"/>
      <w:lvlText w:val="%1"/>
      <w:lvlJc w:val="right"/>
      <w:pPr>
        <w:tabs>
          <w:tab w:val="num" w:pos="567"/>
        </w:tabs>
        <w:ind w:left="567" w:hanging="28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3FD256A"/>
    <w:multiLevelType w:val="multilevel"/>
    <w:tmpl w:val="179C1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012540"/>
    <w:multiLevelType w:val="multilevel"/>
    <w:tmpl w:val="72ACA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62F54C9"/>
    <w:multiLevelType w:val="multilevel"/>
    <w:tmpl w:val="E974B2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67F5702"/>
    <w:multiLevelType w:val="multilevel"/>
    <w:tmpl w:val="57523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75737C7"/>
    <w:multiLevelType w:val="hybridMultilevel"/>
    <w:tmpl w:val="3F528540"/>
    <w:lvl w:ilvl="0" w:tplc="7F30C49C">
      <w:start w:val="1"/>
      <w:numFmt w:val="decimal"/>
      <w:pStyle w:val="TOC2"/>
      <w:lvlText w:val="%1"/>
      <w:lvlJc w:val="right"/>
      <w:pPr>
        <w:tabs>
          <w:tab w:val="num" w:pos="426"/>
        </w:tabs>
        <w:ind w:left="426" w:hanging="284"/>
      </w:pPr>
      <w:rPr>
        <w:rFonts w:ascii="Times New Roman" w:hAnsi="Times New Roman" w:hint="default"/>
        <w:b/>
        <w:i w:val="0"/>
        <w:sz w:val="24"/>
      </w:rPr>
    </w:lvl>
    <w:lvl w:ilvl="1" w:tplc="04090019" w:tentative="1">
      <w:start w:val="1"/>
      <w:numFmt w:val="lowerLetter"/>
      <w:lvlText w:val="%2."/>
      <w:lvlJc w:val="left"/>
      <w:pPr>
        <w:tabs>
          <w:tab w:val="num" w:pos="1129"/>
        </w:tabs>
        <w:ind w:left="1129" w:hanging="360"/>
      </w:pPr>
    </w:lvl>
    <w:lvl w:ilvl="2" w:tplc="0409001B" w:tentative="1">
      <w:start w:val="1"/>
      <w:numFmt w:val="lowerRoman"/>
      <w:lvlText w:val="%3."/>
      <w:lvlJc w:val="right"/>
      <w:pPr>
        <w:tabs>
          <w:tab w:val="num" w:pos="1849"/>
        </w:tabs>
        <w:ind w:left="1849" w:hanging="180"/>
      </w:pPr>
    </w:lvl>
    <w:lvl w:ilvl="3" w:tplc="0409000F" w:tentative="1">
      <w:start w:val="1"/>
      <w:numFmt w:val="decimal"/>
      <w:lvlText w:val="%4."/>
      <w:lvlJc w:val="left"/>
      <w:pPr>
        <w:tabs>
          <w:tab w:val="num" w:pos="2569"/>
        </w:tabs>
        <w:ind w:left="2569" w:hanging="360"/>
      </w:pPr>
    </w:lvl>
    <w:lvl w:ilvl="4" w:tplc="04090019" w:tentative="1">
      <w:start w:val="1"/>
      <w:numFmt w:val="lowerLetter"/>
      <w:lvlText w:val="%5."/>
      <w:lvlJc w:val="left"/>
      <w:pPr>
        <w:tabs>
          <w:tab w:val="num" w:pos="3289"/>
        </w:tabs>
        <w:ind w:left="3289" w:hanging="360"/>
      </w:pPr>
    </w:lvl>
    <w:lvl w:ilvl="5" w:tplc="0409001B" w:tentative="1">
      <w:start w:val="1"/>
      <w:numFmt w:val="lowerRoman"/>
      <w:lvlText w:val="%6."/>
      <w:lvlJc w:val="right"/>
      <w:pPr>
        <w:tabs>
          <w:tab w:val="num" w:pos="4009"/>
        </w:tabs>
        <w:ind w:left="4009" w:hanging="180"/>
      </w:pPr>
    </w:lvl>
    <w:lvl w:ilvl="6" w:tplc="0409000F" w:tentative="1">
      <w:start w:val="1"/>
      <w:numFmt w:val="decimal"/>
      <w:lvlText w:val="%7."/>
      <w:lvlJc w:val="left"/>
      <w:pPr>
        <w:tabs>
          <w:tab w:val="num" w:pos="4729"/>
        </w:tabs>
        <w:ind w:left="4729" w:hanging="360"/>
      </w:pPr>
    </w:lvl>
    <w:lvl w:ilvl="7" w:tplc="04090019" w:tentative="1">
      <w:start w:val="1"/>
      <w:numFmt w:val="lowerLetter"/>
      <w:lvlText w:val="%8."/>
      <w:lvlJc w:val="left"/>
      <w:pPr>
        <w:tabs>
          <w:tab w:val="num" w:pos="5449"/>
        </w:tabs>
        <w:ind w:left="5449" w:hanging="360"/>
      </w:pPr>
    </w:lvl>
    <w:lvl w:ilvl="8" w:tplc="0409001B" w:tentative="1">
      <w:start w:val="1"/>
      <w:numFmt w:val="lowerRoman"/>
      <w:lvlText w:val="%9."/>
      <w:lvlJc w:val="right"/>
      <w:pPr>
        <w:tabs>
          <w:tab w:val="num" w:pos="6169"/>
        </w:tabs>
        <w:ind w:left="6169" w:hanging="180"/>
      </w:pPr>
    </w:lvl>
  </w:abstractNum>
  <w:abstractNum w:abstractNumId="28" w15:restartNumberingAfterBreak="0">
    <w:nsid w:val="389744E3"/>
    <w:multiLevelType w:val="multilevel"/>
    <w:tmpl w:val="ED72BC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8A970C3"/>
    <w:multiLevelType w:val="hybridMultilevel"/>
    <w:tmpl w:val="77C05E1C"/>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30" w15:restartNumberingAfterBreak="0">
    <w:nsid w:val="38DA3328"/>
    <w:multiLevelType w:val="multilevel"/>
    <w:tmpl w:val="A1CA40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3C0B3AC3"/>
    <w:multiLevelType w:val="multilevel"/>
    <w:tmpl w:val="1B18A7D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CE3C66"/>
    <w:multiLevelType w:val="multilevel"/>
    <w:tmpl w:val="AF62BA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EF5082F"/>
    <w:multiLevelType w:val="multilevel"/>
    <w:tmpl w:val="53B6C0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448F65AC"/>
    <w:multiLevelType w:val="multilevel"/>
    <w:tmpl w:val="5FC20E0E"/>
    <w:lvl w:ilvl="0">
      <w:start w:val="1"/>
      <w:numFmt w:val="upperLetter"/>
      <w:lvlText w:val="%1 "/>
      <w:lvlJc w:val="left"/>
      <w:pPr>
        <w:tabs>
          <w:tab w:val="num" w:pos="284"/>
        </w:tabs>
        <w:ind w:left="284" w:firstLine="0"/>
      </w:pPr>
      <w:rPr>
        <w:rFonts w:hint="default"/>
        <w:vanish/>
      </w:rPr>
    </w:lvl>
    <w:lvl w:ilvl="1">
      <w:start w:val="1"/>
      <w:numFmt w:val="decimal"/>
      <w:lvlText w:val="%1.%2"/>
      <w:lvlJc w:val="left"/>
      <w:pPr>
        <w:tabs>
          <w:tab w:val="num" w:pos="567"/>
        </w:tabs>
        <w:ind w:left="576" w:hanging="576"/>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pStyle w:val="Heading3"/>
      <w:lvlText w:val="%1.%2.%3"/>
      <w:lvlJc w:val="left"/>
      <w:pPr>
        <w:tabs>
          <w:tab w:val="num" w:pos="1077"/>
        </w:tabs>
        <w:ind w:left="1077" w:hanging="793"/>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pStyle w:val="Heading4"/>
      <w:lvlText w:val="%1.%2.%3.%4"/>
      <w:lvlJc w:val="left"/>
      <w:pPr>
        <w:tabs>
          <w:tab w:val="num" w:pos="1474"/>
        </w:tabs>
        <w:ind w:left="1474" w:hanging="907"/>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5" w15:restartNumberingAfterBreak="0">
    <w:nsid w:val="4DBC6DD0"/>
    <w:multiLevelType w:val="multilevel"/>
    <w:tmpl w:val="79D68BF6"/>
    <w:styleLink w:val="LISTOutlineNum"/>
    <w:lvl w:ilvl="0">
      <w:start w:val="1"/>
      <w:numFmt w:val="decimal"/>
      <w:lvlText w:val="%1."/>
      <w:lvlJc w:val="left"/>
      <w:pPr>
        <w:tabs>
          <w:tab w:val="num" w:pos="1134"/>
        </w:tabs>
        <w:ind w:left="765" w:firstLine="0"/>
      </w:pPr>
      <w:rPr>
        <w:rFonts w:ascii="Times New Roman" w:hAnsi="Times New Roman" w:cs="Angsana New"/>
        <w:sz w:val="24"/>
        <w:szCs w:val="28"/>
      </w:rPr>
    </w:lvl>
    <w:lvl w:ilvl="1">
      <w:start w:val="1"/>
      <w:numFmt w:val="decimal"/>
      <w:lvlText w:val="%1.%2."/>
      <w:lvlJc w:val="left"/>
      <w:pPr>
        <w:tabs>
          <w:tab w:val="num" w:pos="2098"/>
        </w:tabs>
        <w:ind w:left="1531" w:firstLine="0"/>
      </w:pPr>
      <w:rPr>
        <w:rFonts w:ascii="Times New Roman" w:hAnsi="Times New Roman"/>
        <w:sz w:val="24"/>
        <w:szCs w:val="28"/>
      </w:rPr>
    </w:lvl>
    <w:lvl w:ilvl="2">
      <w:start w:val="1"/>
      <w:numFmt w:val="decimal"/>
      <w:lvlText w:val="%1.%2.%3."/>
      <w:lvlJc w:val="left"/>
      <w:pPr>
        <w:tabs>
          <w:tab w:val="num" w:pos="1224"/>
        </w:tabs>
        <w:ind w:left="1224" w:firstLine="1072"/>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6" w15:restartNumberingAfterBreak="0">
    <w:nsid w:val="4DC30034"/>
    <w:multiLevelType w:val="multilevel"/>
    <w:tmpl w:val="3C805BAE"/>
    <w:lvl w:ilvl="0">
      <w:start w:val="1"/>
      <w:numFmt w:val="upperLetter"/>
      <w:lvlText w:val="%1 "/>
      <w:lvlJc w:val="left"/>
      <w:pPr>
        <w:tabs>
          <w:tab w:val="num" w:pos="284"/>
        </w:tabs>
        <w:ind w:left="284" w:firstLine="0"/>
      </w:pPr>
      <w:rPr>
        <w:rFonts w:hint="default"/>
        <w:vanish/>
      </w:rPr>
    </w:lvl>
    <w:lvl w:ilvl="1">
      <w:start w:val="1"/>
      <w:numFmt w:val="decimal"/>
      <w:lvlText w:val="%1.%2"/>
      <w:lvlJc w:val="left"/>
      <w:pPr>
        <w:tabs>
          <w:tab w:val="num" w:pos="567"/>
        </w:tabs>
        <w:ind w:left="576" w:hanging="576"/>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tabs>
          <w:tab w:val="num" w:pos="1077"/>
        </w:tabs>
        <w:ind w:left="1077" w:hanging="793"/>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lvlText w:val="%1.%2.%3.%4"/>
      <w:lvlJc w:val="left"/>
      <w:pPr>
        <w:tabs>
          <w:tab w:val="num" w:pos="1474"/>
        </w:tabs>
        <w:ind w:left="1474"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7" w15:restartNumberingAfterBreak="0">
    <w:nsid w:val="50B45B9F"/>
    <w:multiLevelType w:val="multilevel"/>
    <w:tmpl w:val="4A16AC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51E62A8A"/>
    <w:multiLevelType w:val="multilevel"/>
    <w:tmpl w:val="27C40ECE"/>
    <w:lvl w:ilvl="0">
      <w:start w:val="1"/>
      <w:numFmt w:val="decimal"/>
      <w:lvlText w:val="%1 "/>
      <w:lvlJc w:val="left"/>
      <w:pPr>
        <w:tabs>
          <w:tab w:val="num" w:pos="284"/>
        </w:tabs>
        <w:ind w:left="284" w:firstLine="0"/>
      </w:pPr>
      <w:rPr>
        <w:rFonts w:hint="default"/>
        <w:vanish/>
      </w:rPr>
    </w:lvl>
    <w:lvl w:ilvl="1">
      <w:start w:val="1"/>
      <w:numFmt w:val="decimal"/>
      <w:lvlText w:val="%1.%2"/>
      <w:lvlJc w:val="left"/>
      <w:pPr>
        <w:tabs>
          <w:tab w:val="num" w:pos="567"/>
        </w:tabs>
        <w:ind w:left="576" w:hanging="576"/>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077"/>
        </w:tabs>
        <w:ind w:left="1077" w:hanging="793"/>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bullet"/>
      <w:lvlText w:val=""/>
      <w:lvlJc w:val="left"/>
      <w:pPr>
        <w:ind w:left="927" w:hanging="360"/>
      </w:pPr>
      <w:rPr>
        <w:rFonts w:ascii="Symbol" w:hAnsi="Symbol"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15:restartNumberingAfterBreak="0">
    <w:nsid w:val="546B63D5"/>
    <w:multiLevelType w:val="multilevel"/>
    <w:tmpl w:val="704807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8265D2"/>
    <w:multiLevelType w:val="hybridMultilevel"/>
    <w:tmpl w:val="05B4220C"/>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41" w15:restartNumberingAfterBreak="0">
    <w:nsid w:val="60B25627"/>
    <w:multiLevelType w:val="multilevel"/>
    <w:tmpl w:val="B1E07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0DD36AA"/>
    <w:multiLevelType w:val="hybridMultilevel"/>
    <w:tmpl w:val="A93A9C52"/>
    <w:lvl w:ilvl="0" w:tplc="B0B81944">
      <w:start w:val="1"/>
      <w:numFmt w:val="decimal"/>
      <w:lvlText w:val="%1."/>
      <w:lvlJc w:val="left"/>
      <w:pPr>
        <w:ind w:left="2376" w:hanging="360"/>
      </w:pPr>
      <w:rPr>
        <w:rFonts w:hint="default"/>
      </w:rPr>
    </w:lvl>
    <w:lvl w:ilvl="1" w:tplc="04090019" w:tentative="1">
      <w:start w:val="1"/>
      <w:numFmt w:val="lowerLetter"/>
      <w:lvlText w:val="%2."/>
      <w:lvlJc w:val="left"/>
      <w:pPr>
        <w:ind w:left="3096" w:hanging="360"/>
      </w:pPr>
    </w:lvl>
    <w:lvl w:ilvl="2" w:tplc="0409001B" w:tentative="1">
      <w:start w:val="1"/>
      <w:numFmt w:val="lowerRoman"/>
      <w:lvlText w:val="%3."/>
      <w:lvlJc w:val="right"/>
      <w:pPr>
        <w:ind w:left="3816" w:hanging="180"/>
      </w:pPr>
    </w:lvl>
    <w:lvl w:ilvl="3" w:tplc="0409000F" w:tentative="1">
      <w:start w:val="1"/>
      <w:numFmt w:val="decimal"/>
      <w:lvlText w:val="%4."/>
      <w:lvlJc w:val="left"/>
      <w:pPr>
        <w:ind w:left="4536" w:hanging="360"/>
      </w:pPr>
    </w:lvl>
    <w:lvl w:ilvl="4" w:tplc="04090019" w:tentative="1">
      <w:start w:val="1"/>
      <w:numFmt w:val="lowerLetter"/>
      <w:lvlText w:val="%5."/>
      <w:lvlJc w:val="left"/>
      <w:pPr>
        <w:ind w:left="5256" w:hanging="360"/>
      </w:pPr>
    </w:lvl>
    <w:lvl w:ilvl="5" w:tplc="0409001B" w:tentative="1">
      <w:start w:val="1"/>
      <w:numFmt w:val="lowerRoman"/>
      <w:lvlText w:val="%6."/>
      <w:lvlJc w:val="right"/>
      <w:pPr>
        <w:ind w:left="5976" w:hanging="180"/>
      </w:pPr>
    </w:lvl>
    <w:lvl w:ilvl="6" w:tplc="0409000F" w:tentative="1">
      <w:start w:val="1"/>
      <w:numFmt w:val="decimal"/>
      <w:lvlText w:val="%7."/>
      <w:lvlJc w:val="left"/>
      <w:pPr>
        <w:ind w:left="6696" w:hanging="360"/>
      </w:pPr>
    </w:lvl>
    <w:lvl w:ilvl="7" w:tplc="04090019" w:tentative="1">
      <w:start w:val="1"/>
      <w:numFmt w:val="lowerLetter"/>
      <w:lvlText w:val="%8."/>
      <w:lvlJc w:val="left"/>
      <w:pPr>
        <w:ind w:left="7416" w:hanging="360"/>
      </w:pPr>
    </w:lvl>
    <w:lvl w:ilvl="8" w:tplc="0409001B" w:tentative="1">
      <w:start w:val="1"/>
      <w:numFmt w:val="lowerRoman"/>
      <w:lvlText w:val="%9."/>
      <w:lvlJc w:val="right"/>
      <w:pPr>
        <w:ind w:left="8136" w:hanging="180"/>
      </w:pPr>
    </w:lvl>
  </w:abstractNum>
  <w:abstractNum w:abstractNumId="43" w15:restartNumberingAfterBreak="0">
    <w:nsid w:val="60E157C6"/>
    <w:multiLevelType w:val="multilevel"/>
    <w:tmpl w:val="394801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21350DE"/>
    <w:multiLevelType w:val="multilevel"/>
    <w:tmpl w:val="15B42326"/>
    <w:styleLink w:val="LISTBullet"/>
    <w:lvl w:ilvl="0">
      <w:start w:val="1"/>
      <w:numFmt w:val="bullet"/>
      <w:lvlText w:val=""/>
      <w:lvlJc w:val="left"/>
      <w:pPr>
        <w:tabs>
          <w:tab w:val="num" w:pos="1134"/>
        </w:tabs>
        <w:ind w:left="765" w:firstLine="0"/>
      </w:pPr>
      <w:rPr>
        <w:rFonts w:ascii="Symbol" w:hAnsi="Symbol" w:cs="Angsana New"/>
        <w:sz w:val="24"/>
        <w:szCs w:val="28"/>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630B636D"/>
    <w:multiLevelType w:val="hybridMultilevel"/>
    <w:tmpl w:val="1C90224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6" w15:restartNumberingAfterBreak="0">
    <w:nsid w:val="640B34DF"/>
    <w:multiLevelType w:val="multilevel"/>
    <w:tmpl w:val="FAF423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4567D7D"/>
    <w:multiLevelType w:val="hybridMultilevel"/>
    <w:tmpl w:val="ECBA3834"/>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48" w15:restartNumberingAfterBreak="0">
    <w:nsid w:val="68A0224F"/>
    <w:multiLevelType w:val="multilevel"/>
    <w:tmpl w:val="D7600B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56A2CF1"/>
    <w:multiLevelType w:val="multilevel"/>
    <w:tmpl w:val="8BDA99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94058C4"/>
    <w:multiLevelType w:val="multilevel"/>
    <w:tmpl w:val="577EEC3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B181E42"/>
    <w:multiLevelType w:val="multilevel"/>
    <w:tmpl w:val="DF8826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7C866387"/>
    <w:multiLevelType w:val="multilevel"/>
    <w:tmpl w:val="79D68BF6"/>
    <w:numStyleLink w:val="LISTOutlineNum"/>
  </w:abstractNum>
  <w:abstractNum w:abstractNumId="53" w15:restartNumberingAfterBreak="0">
    <w:nsid w:val="7CBB6A04"/>
    <w:multiLevelType w:val="hybridMultilevel"/>
    <w:tmpl w:val="E95C16D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16cid:durableId="733696910">
    <w:abstractNumId w:val="38"/>
  </w:num>
  <w:num w:numId="2" w16cid:durableId="1557348879">
    <w:abstractNumId w:val="52"/>
  </w:num>
  <w:num w:numId="3" w16cid:durableId="1269309928">
    <w:abstractNumId w:val="35"/>
  </w:num>
  <w:num w:numId="4" w16cid:durableId="1021320546">
    <w:abstractNumId w:val="44"/>
  </w:num>
  <w:num w:numId="5" w16cid:durableId="605618553">
    <w:abstractNumId w:val="22"/>
  </w:num>
  <w:num w:numId="6" w16cid:durableId="4136967">
    <w:abstractNumId w:val="47"/>
  </w:num>
  <w:num w:numId="7" w16cid:durableId="1592929392">
    <w:abstractNumId w:val="29"/>
  </w:num>
  <w:num w:numId="8" w16cid:durableId="722216727">
    <w:abstractNumId w:val="1"/>
  </w:num>
  <w:num w:numId="9" w16cid:durableId="301270957">
    <w:abstractNumId w:val="27"/>
  </w:num>
  <w:num w:numId="10" w16cid:durableId="692420338">
    <w:abstractNumId w:val="34"/>
  </w:num>
  <w:num w:numId="11" w16cid:durableId="1431046239">
    <w:abstractNumId w:val="36"/>
  </w:num>
  <w:num w:numId="12" w16cid:durableId="1405493751">
    <w:abstractNumId w:val="3"/>
  </w:num>
  <w:num w:numId="13" w16cid:durableId="1342707930">
    <w:abstractNumId w:val="8"/>
  </w:num>
  <w:num w:numId="14" w16cid:durableId="1265068990">
    <w:abstractNumId w:val="6"/>
  </w:num>
  <w:num w:numId="15" w16cid:durableId="595669622">
    <w:abstractNumId w:val="7"/>
  </w:num>
  <w:num w:numId="16" w16cid:durableId="169495459">
    <w:abstractNumId w:val="21"/>
  </w:num>
  <w:num w:numId="17" w16cid:durableId="1813056134">
    <w:abstractNumId w:val="4"/>
  </w:num>
  <w:num w:numId="18" w16cid:durableId="1447115023">
    <w:abstractNumId w:val="43"/>
  </w:num>
  <w:num w:numId="19" w16cid:durableId="815297346">
    <w:abstractNumId w:val="50"/>
  </w:num>
  <w:num w:numId="20" w16cid:durableId="1880167133">
    <w:abstractNumId w:val="45"/>
  </w:num>
  <w:num w:numId="21" w16cid:durableId="900557675">
    <w:abstractNumId w:val="15"/>
  </w:num>
  <w:num w:numId="22" w16cid:durableId="949896433">
    <w:abstractNumId w:val="37"/>
  </w:num>
  <w:num w:numId="23" w16cid:durableId="279265661">
    <w:abstractNumId w:val="19"/>
  </w:num>
  <w:num w:numId="24" w16cid:durableId="559874333">
    <w:abstractNumId w:val="33"/>
  </w:num>
  <w:num w:numId="25" w16cid:durableId="1583953735">
    <w:abstractNumId w:val="20"/>
  </w:num>
  <w:num w:numId="26" w16cid:durableId="1502744730">
    <w:abstractNumId w:val="30"/>
  </w:num>
  <w:num w:numId="27" w16cid:durableId="608313494">
    <w:abstractNumId w:val="26"/>
  </w:num>
  <w:num w:numId="28" w16cid:durableId="1692031659">
    <w:abstractNumId w:val="14"/>
  </w:num>
  <w:num w:numId="29" w16cid:durableId="1546258273">
    <w:abstractNumId w:val="23"/>
  </w:num>
  <w:num w:numId="30" w16cid:durableId="1193180822">
    <w:abstractNumId w:val="46"/>
  </w:num>
  <w:num w:numId="31" w16cid:durableId="40250811">
    <w:abstractNumId w:val="48"/>
  </w:num>
  <w:num w:numId="32" w16cid:durableId="1001589695">
    <w:abstractNumId w:val="42"/>
  </w:num>
  <w:num w:numId="33" w16cid:durableId="1529172966">
    <w:abstractNumId w:val="40"/>
  </w:num>
  <w:num w:numId="34" w16cid:durableId="741758973">
    <w:abstractNumId w:val="0"/>
  </w:num>
  <w:num w:numId="35" w16cid:durableId="986085565">
    <w:abstractNumId w:val="32"/>
  </w:num>
  <w:num w:numId="36" w16cid:durableId="1110708679">
    <w:abstractNumId w:val="25"/>
  </w:num>
  <w:num w:numId="37" w16cid:durableId="1074012510">
    <w:abstractNumId w:val="28"/>
  </w:num>
  <w:num w:numId="38" w16cid:durableId="1560483934">
    <w:abstractNumId w:val="49"/>
  </w:num>
  <w:num w:numId="39" w16cid:durableId="1909922758">
    <w:abstractNumId w:val="31"/>
  </w:num>
  <w:num w:numId="40" w16cid:durableId="789593556">
    <w:abstractNumId w:val="9"/>
  </w:num>
  <w:num w:numId="41" w16cid:durableId="1026560825">
    <w:abstractNumId w:val="2"/>
  </w:num>
  <w:num w:numId="42" w16cid:durableId="238518030">
    <w:abstractNumId w:val="11"/>
  </w:num>
  <w:num w:numId="43" w16cid:durableId="238251186">
    <w:abstractNumId w:val="18"/>
  </w:num>
  <w:num w:numId="44" w16cid:durableId="749817939">
    <w:abstractNumId w:val="39"/>
  </w:num>
  <w:num w:numId="45" w16cid:durableId="1263495120">
    <w:abstractNumId w:val="51"/>
  </w:num>
  <w:num w:numId="46" w16cid:durableId="1880123251">
    <w:abstractNumId w:val="5"/>
  </w:num>
  <w:num w:numId="47" w16cid:durableId="2098482116">
    <w:abstractNumId w:val="17"/>
  </w:num>
  <w:num w:numId="48" w16cid:durableId="1575968067">
    <w:abstractNumId w:val="16"/>
  </w:num>
  <w:num w:numId="49" w16cid:durableId="798382097">
    <w:abstractNumId w:val="24"/>
  </w:num>
  <w:num w:numId="50" w16cid:durableId="1400905138">
    <w:abstractNumId w:val="41"/>
  </w:num>
  <w:num w:numId="51" w16cid:durableId="378482306">
    <w:abstractNumId w:val="53"/>
  </w:num>
  <w:num w:numId="52" w16cid:durableId="1628007184">
    <w:abstractNumId w:val="12"/>
  </w:num>
  <w:num w:numId="53" w16cid:durableId="1572542291">
    <w:abstractNumId w:val="13"/>
  </w:num>
  <w:num w:numId="54" w16cid:durableId="1482847370">
    <w:abstractNumId w:val="1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style face=&quot;bold&quot; size=&quot;14&quot;&gt;REFERENCES&lt;/style&gt;&lt;/ReflistTitle&gt;&lt;StartingRefnum&gt;1&lt;/StartingRefnum&gt;&lt;FirstLineIndent&gt;0&lt;/FirstLineIndent&gt;&lt;HangingIndent&gt;720&lt;/HangingIndent&gt;&lt;LineSpacing&gt;1&lt;/LineSpacing&gt;&lt;SpaceAfter&gt;0&lt;/SpaceAfter&gt;&lt;/ENLayout&gt;"/>
    <w:docVar w:name="EN.Libraries" w:val="&lt;Libraries&gt;&lt;/Libraries&gt;"/>
  </w:docVars>
  <w:rsids>
    <w:rsidRoot w:val="002336BD"/>
    <w:rsid w:val="00002439"/>
    <w:rsid w:val="000036B4"/>
    <w:rsid w:val="000075B1"/>
    <w:rsid w:val="00012AB7"/>
    <w:rsid w:val="00012CA1"/>
    <w:rsid w:val="00013CF6"/>
    <w:rsid w:val="00013CF9"/>
    <w:rsid w:val="00014BD6"/>
    <w:rsid w:val="0002298D"/>
    <w:rsid w:val="00024F26"/>
    <w:rsid w:val="000261B0"/>
    <w:rsid w:val="00026E3D"/>
    <w:rsid w:val="000271B9"/>
    <w:rsid w:val="000308B5"/>
    <w:rsid w:val="00032826"/>
    <w:rsid w:val="0003300A"/>
    <w:rsid w:val="0003697A"/>
    <w:rsid w:val="00036A7C"/>
    <w:rsid w:val="0004033D"/>
    <w:rsid w:val="000426E5"/>
    <w:rsid w:val="00043370"/>
    <w:rsid w:val="00045BD9"/>
    <w:rsid w:val="00052262"/>
    <w:rsid w:val="00052618"/>
    <w:rsid w:val="00052C6E"/>
    <w:rsid w:val="000551C7"/>
    <w:rsid w:val="000559B2"/>
    <w:rsid w:val="00063FDE"/>
    <w:rsid w:val="000640E9"/>
    <w:rsid w:val="0006539A"/>
    <w:rsid w:val="00066DDC"/>
    <w:rsid w:val="0006738D"/>
    <w:rsid w:val="000712E9"/>
    <w:rsid w:val="00071EE6"/>
    <w:rsid w:val="000722F1"/>
    <w:rsid w:val="00073DB4"/>
    <w:rsid w:val="00074187"/>
    <w:rsid w:val="00080145"/>
    <w:rsid w:val="000801DA"/>
    <w:rsid w:val="00080DD4"/>
    <w:rsid w:val="00081E15"/>
    <w:rsid w:val="00082855"/>
    <w:rsid w:val="00082A03"/>
    <w:rsid w:val="00082CE2"/>
    <w:rsid w:val="0008310C"/>
    <w:rsid w:val="00085684"/>
    <w:rsid w:val="0008662A"/>
    <w:rsid w:val="00087F42"/>
    <w:rsid w:val="0009445E"/>
    <w:rsid w:val="000958F0"/>
    <w:rsid w:val="00096AD3"/>
    <w:rsid w:val="00096D9B"/>
    <w:rsid w:val="000A114C"/>
    <w:rsid w:val="000A24D2"/>
    <w:rsid w:val="000A6792"/>
    <w:rsid w:val="000B0F35"/>
    <w:rsid w:val="000B12C5"/>
    <w:rsid w:val="000B2BAF"/>
    <w:rsid w:val="000B3AFE"/>
    <w:rsid w:val="000B4E0E"/>
    <w:rsid w:val="000C0664"/>
    <w:rsid w:val="000C48B2"/>
    <w:rsid w:val="000C5154"/>
    <w:rsid w:val="000C6548"/>
    <w:rsid w:val="000D0636"/>
    <w:rsid w:val="000D241E"/>
    <w:rsid w:val="000D62CE"/>
    <w:rsid w:val="000E0270"/>
    <w:rsid w:val="000E02E9"/>
    <w:rsid w:val="000E262A"/>
    <w:rsid w:val="000E3E6A"/>
    <w:rsid w:val="000E4E98"/>
    <w:rsid w:val="000E55C3"/>
    <w:rsid w:val="000F09FD"/>
    <w:rsid w:val="000F1C6C"/>
    <w:rsid w:val="000F240F"/>
    <w:rsid w:val="000F2824"/>
    <w:rsid w:val="000F4424"/>
    <w:rsid w:val="000F4C8D"/>
    <w:rsid w:val="000F5840"/>
    <w:rsid w:val="000F627E"/>
    <w:rsid w:val="000F7EBB"/>
    <w:rsid w:val="00103C53"/>
    <w:rsid w:val="0010514D"/>
    <w:rsid w:val="00107070"/>
    <w:rsid w:val="00110646"/>
    <w:rsid w:val="0011477C"/>
    <w:rsid w:val="00115F61"/>
    <w:rsid w:val="00116210"/>
    <w:rsid w:val="001217A1"/>
    <w:rsid w:val="00122863"/>
    <w:rsid w:val="00123087"/>
    <w:rsid w:val="00123C0B"/>
    <w:rsid w:val="0012613A"/>
    <w:rsid w:val="001300A8"/>
    <w:rsid w:val="001300BB"/>
    <w:rsid w:val="00132B4D"/>
    <w:rsid w:val="00133EB4"/>
    <w:rsid w:val="001345B6"/>
    <w:rsid w:val="001345F9"/>
    <w:rsid w:val="001401EF"/>
    <w:rsid w:val="00141006"/>
    <w:rsid w:val="00141856"/>
    <w:rsid w:val="0014353C"/>
    <w:rsid w:val="00144FAC"/>
    <w:rsid w:val="00145084"/>
    <w:rsid w:val="001459CE"/>
    <w:rsid w:val="00146B26"/>
    <w:rsid w:val="00146D96"/>
    <w:rsid w:val="00146DEB"/>
    <w:rsid w:val="00150175"/>
    <w:rsid w:val="001515B4"/>
    <w:rsid w:val="00153192"/>
    <w:rsid w:val="0015579F"/>
    <w:rsid w:val="00156222"/>
    <w:rsid w:val="00157A3B"/>
    <w:rsid w:val="00157B53"/>
    <w:rsid w:val="00157FDE"/>
    <w:rsid w:val="0016116A"/>
    <w:rsid w:val="00162321"/>
    <w:rsid w:val="0016261F"/>
    <w:rsid w:val="0016789D"/>
    <w:rsid w:val="00173DCE"/>
    <w:rsid w:val="00174A8E"/>
    <w:rsid w:val="00177431"/>
    <w:rsid w:val="0017773F"/>
    <w:rsid w:val="0017788C"/>
    <w:rsid w:val="00180385"/>
    <w:rsid w:val="0018497D"/>
    <w:rsid w:val="00193136"/>
    <w:rsid w:val="00194E33"/>
    <w:rsid w:val="001A090F"/>
    <w:rsid w:val="001A0B07"/>
    <w:rsid w:val="001A27FB"/>
    <w:rsid w:val="001A4216"/>
    <w:rsid w:val="001A7CEA"/>
    <w:rsid w:val="001A7EA3"/>
    <w:rsid w:val="001B0E2D"/>
    <w:rsid w:val="001B137C"/>
    <w:rsid w:val="001B14A4"/>
    <w:rsid w:val="001B17B3"/>
    <w:rsid w:val="001C0843"/>
    <w:rsid w:val="001C14A0"/>
    <w:rsid w:val="001C1689"/>
    <w:rsid w:val="001C2A8C"/>
    <w:rsid w:val="001C4A8F"/>
    <w:rsid w:val="001C5AB5"/>
    <w:rsid w:val="001C693D"/>
    <w:rsid w:val="001C69D5"/>
    <w:rsid w:val="001D191D"/>
    <w:rsid w:val="001D3559"/>
    <w:rsid w:val="001D6AB7"/>
    <w:rsid w:val="001D6E64"/>
    <w:rsid w:val="001E09C6"/>
    <w:rsid w:val="001E1830"/>
    <w:rsid w:val="001E1EA9"/>
    <w:rsid w:val="001E2A71"/>
    <w:rsid w:val="001E49D7"/>
    <w:rsid w:val="001E5070"/>
    <w:rsid w:val="001E58C7"/>
    <w:rsid w:val="001F02E0"/>
    <w:rsid w:val="001F0665"/>
    <w:rsid w:val="001F08EA"/>
    <w:rsid w:val="001F5068"/>
    <w:rsid w:val="001F553E"/>
    <w:rsid w:val="001F7EF9"/>
    <w:rsid w:val="00203EE6"/>
    <w:rsid w:val="00204228"/>
    <w:rsid w:val="00205E73"/>
    <w:rsid w:val="00207C60"/>
    <w:rsid w:val="00211F6D"/>
    <w:rsid w:val="00213BD1"/>
    <w:rsid w:val="00214815"/>
    <w:rsid w:val="0022009B"/>
    <w:rsid w:val="00221CB1"/>
    <w:rsid w:val="00222BE1"/>
    <w:rsid w:val="0022346B"/>
    <w:rsid w:val="0022409C"/>
    <w:rsid w:val="00225CF2"/>
    <w:rsid w:val="00226E1C"/>
    <w:rsid w:val="0022712C"/>
    <w:rsid w:val="00231725"/>
    <w:rsid w:val="002319EB"/>
    <w:rsid w:val="00232C2E"/>
    <w:rsid w:val="002336BD"/>
    <w:rsid w:val="00234888"/>
    <w:rsid w:val="00234A39"/>
    <w:rsid w:val="002411DB"/>
    <w:rsid w:val="00241A06"/>
    <w:rsid w:val="002444EE"/>
    <w:rsid w:val="002472F4"/>
    <w:rsid w:val="00250D86"/>
    <w:rsid w:val="002513AD"/>
    <w:rsid w:val="0025144F"/>
    <w:rsid w:val="00252F5D"/>
    <w:rsid w:val="002555C3"/>
    <w:rsid w:val="00257190"/>
    <w:rsid w:val="002620FF"/>
    <w:rsid w:val="0026290F"/>
    <w:rsid w:val="00264AAC"/>
    <w:rsid w:val="002651AF"/>
    <w:rsid w:val="00265812"/>
    <w:rsid w:val="00265CA0"/>
    <w:rsid w:val="0027312B"/>
    <w:rsid w:val="002733D3"/>
    <w:rsid w:val="002744D0"/>
    <w:rsid w:val="00275A72"/>
    <w:rsid w:val="00275C56"/>
    <w:rsid w:val="00281725"/>
    <w:rsid w:val="00282C1B"/>
    <w:rsid w:val="00283940"/>
    <w:rsid w:val="002844AB"/>
    <w:rsid w:val="00285A57"/>
    <w:rsid w:val="002905C0"/>
    <w:rsid w:val="002923E2"/>
    <w:rsid w:val="00292B4F"/>
    <w:rsid w:val="002A0127"/>
    <w:rsid w:val="002A1251"/>
    <w:rsid w:val="002A39BE"/>
    <w:rsid w:val="002A42E4"/>
    <w:rsid w:val="002A55DF"/>
    <w:rsid w:val="002A55F9"/>
    <w:rsid w:val="002B0FE3"/>
    <w:rsid w:val="002B5287"/>
    <w:rsid w:val="002B5C06"/>
    <w:rsid w:val="002B60F2"/>
    <w:rsid w:val="002C13FF"/>
    <w:rsid w:val="002C4E82"/>
    <w:rsid w:val="002C5C89"/>
    <w:rsid w:val="002D067A"/>
    <w:rsid w:val="002D239F"/>
    <w:rsid w:val="002D289E"/>
    <w:rsid w:val="002D44BD"/>
    <w:rsid w:val="002D5060"/>
    <w:rsid w:val="002D5C2B"/>
    <w:rsid w:val="002E000A"/>
    <w:rsid w:val="002E2D8B"/>
    <w:rsid w:val="002E3D6A"/>
    <w:rsid w:val="002E497F"/>
    <w:rsid w:val="002E5F39"/>
    <w:rsid w:val="002E6172"/>
    <w:rsid w:val="002F073F"/>
    <w:rsid w:val="002F276B"/>
    <w:rsid w:val="002F47AB"/>
    <w:rsid w:val="002F6D12"/>
    <w:rsid w:val="002F7CBF"/>
    <w:rsid w:val="00301AF1"/>
    <w:rsid w:val="00301D22"/>
    <w:rsid w:val="003022FE"/>
    <w:rsid w:val="003035F8"/>
    <w:rsid w:val="0030480C"/>
    <w:rsid w:val="003058B5"/>
    <w:rsid w:val="00307105"/>
    <w:rsid w:val="00307F28"/>
    <w:rsid w:val="00310338"/>
    <w:rsid w:val="00312E6F"/>
    <w:rsid w:val="0031435E"/>
    <w:rsid w:val="003146F6"/>
    <w:rsid w:val="0031582F"/>
    <w:rsid w:val="00315C73"/>
    <w:rsid w:val="00317F3E"/>
    <w:rsid w:val="00321393"/>
    <w:rsid w:val="00325CEC"/>
    <w:rsid w:val="00325FAE"/>
    <w:rsid w:val="003264FD"/>
    <w:rsid w:val="00334D92"/>
    <w:rsid w:val="003354CB"/>
    <w:rsid w:val="003362F8"/>
    <w:rsid w:val="0033681B"/>
    <w:rsid w:val="00337F76"/>
    <w:rsid w:val="00340F1B"/>
    <w:rsid w:val="003455E1"/>
    <w:rsid w:val="0034669A"/>
    <w:rsid w:val="00347749"/>
    <w:rsid w:val="00356D1E"/>
    <w:rsid w:val="00371511"/>
    <w:rsid w:val="00373E44"/>
    <w:rsid w:val="003745B6"/>
    <w:rsid w:val="003752C6"/>
    <w:rsid w:val="00376ADD"/>
    <w:rsid w:val="00376CCA"/>
    <w:rsid w:val="00377790"/>
    <w:rsid w:val="00380974"/>
    <w:rsid w:val="00381EA4"/>
    <w:rsid w:val="00382834"/>
    <w:rsid w:val="00385066"/>
    <w:rsid w:val="003852E5"/>
    <w:rsid w:val="0038664E"/>
    <w:rsid w:val="003906EC"/>
    <w:rsid w:val="00390889"/>
    <w:rsid w:val="00390CC6"/>
    <w:rsid w:val="003911CA"/>
    <w:rsid w:val="003925CA"/>
    <w:rsid w:val="0039382D"/>
    <w:rsid w:val="00393C13"/>
    <w:rsid w:val="00394C9A"/>
    <w:rsid w:val="00396828"/>
    <w:rsid w:val="00396ADB"/>
    <w:rsid w:val="003977E3"/>
    <w:rsid w:val="003A0A65"/>
    <w:rsid w:val="003A1740"/>
    <w:rsid w:val="003A2727"/>
    <w:rsid w:val="003A5AE9"/>
    <w:rsid w:val="003B12AB"/>
    <w:rsid w:val="003B6E6D"/>
    <w:rsid w:val="003C414D"/>
    <w:rsid w:val="003C63A6"/>
    <w:rsid w:val="003C6C19"/>
    <w:rsid w:val="003D2578"/>
    <w:rsid w:val="003D2A10"/>
    <w:rsid w:val="003D592C"/>
    <w:rsid w:val="003D7C09"/>
    <w:rsid w:val="003E35B1"/>
    <w:rsid w:val="003E6495"/>
    <w:rsid w:val="003F05B7"/>
    <w:rsid w:val="003F0972"/>
    <w:rsid w:val="003F1065"/>
    <w:rsid w:val="003F187D"/>
    <w:rsid w:val="003F258D"/>
    <w:rsid w:val="004016D9"/>
    <w:rsid w:val="00403575"/>
    <w:rsid w:val="00403F07"/>
    <w:rsid w:val="00405B53"/>
    <w:rsid w:val="00407CB1"/>
    <w:rsid w:val="004136B4"/>
    <w:rsid w:val="00415AC5"/>
    <w:rsid w:val="00415CC4"/>
    <w:rsid w:val="00415EA4"/>
    <w:rsid w:val="00416B46"/>
    <w:rsid w:val="00417540"/>
    <w:rsid w:val="00420CA9"/>
    <w:rsid w:val="00422615"/>
    <w:rsid w:val="00423893"/>
    <w:rsid w:val="004263B0"/>
    <w:rsid w:val="004272E4"/>
    <w:rsid w:val="004309DC"/>
    <w:rsid w:val="0043245D"/>
    <w:rsid w:val="004342B0"/>
    <w:rsid w:val="0044059B"/>
    <w:rsid w:val="004415A8"/>
    <w:rsid w:val="00441CCA"/>
    <w:rsid w:val="00443AFF"/>
    <w:rsid w:val="00445E05"/>
    <w:rsid w:val="00446090"/>
    <w:rsid w:val="00450397"/>
    <w:rsid w:val="00453A43"/>
    <w:rsid w:val="00456636"/>
    <w:rsid w:val="00460D57"/>
    <w:rsid w:val="004629ED"/>
    <w:rsid w:val="00464DFB"/>
    <w:rsid w:val="00470866"/>
    <w:rsid w:val="00470BA4"/>
    <w:rsid w:val="00470E43"/>
    <w:rsid w:val="00471CE2"/>
    <w:rsid w:val="0047333B"/>
    <w:rsid w:val="0047341D"/>
    <w:rsid w:val="00474766"/>
    <w:rsid w:val="00474ADB"/>
    <w:rsid w:val="00480C53"/>
    <w:rsid w:val="0048161F"/>
    <w:rsid w:val="0048333A"/>
    <w:rsid w:val="00484558"/>
    <w:rsid w:val="00484D88"/>
    <w:rsid w:val="004853C3"/>
    <w:rsid w:val="004855A6"/>
    <w:rsid w:val="00485996"/>
    <w:rsid w:val="00486959"/>
    <w:rsid w:val="00487D50"/>
    <w:rsid w:val="00487ED2"/>
    <w:rsid w:val="004925D4"/>
    <w:rsid w:val="004926CB"/>
    <w:rsid w:val="00493348"/>
    <w:rsid w:val="00494D36"/>
    <w:rsid w:val="004952E2"/>
    <w:rsid w:val="00495C22"/>
    <w:rsid w:val="00495E97"/>
    <w:rsid w:val="004A1D18"/>
    <w:rsid w:val="004A2F97"/>
    <w:rsid w:val="004A4AF6"/>
    <w:rsid w:val="004A4BCB"/>
    <w:rsid w:val="004A61E7"/>
    <w:rsid w:val="004A7882"/>
    <w:rsid w:val="004B0300"/>
    <w:rsid w:val="004B183A"/>
    <w:rsid w:val="004B29D0"/>
    <w:rsid w:val="004B34E4"/>
    <w:rsid w:val="004B3759"/>
    <w:rsid w:val="004B441D"/>
    <w:rsid w:val="004B5C16"/>
    <w:rsid w:val="004C002F"/>
    <w:rsid w:val="004C1E24"/>
    <w:rsid w:val="004C333F"/>
    <w:rsid w:val="004C5E66"/>
    <w:rsid w:val="004D0882"/>
    <w:rsid w:val="004D1EC5"/>
    <w:rsid w:val="004D27E1"/>
    <w:rsid w:val="004D2F01"/>
    <w:rsid w:val="004D394F"/>
    <w:rsid w:val="004D4816"/>
    <w:rsid w:val="004D50B2"/>
    <w:rsid w:val="004D5336"/>
    <w:rsid w:val="004D58B1"/>
    <w:rsid w:val="004D5DD5"/>
    <w:rsid w:val="004E068A"/>
    <w:rsid w:val="004E1326"/>
    <w:rsid w:val="004E48C3"/>
    <w:rsid w:val="004F0E8B"/>
    <w:rsid w:val="004F27D9"/>
    <w:rsid w:val="00500E5D"/>
    <w:rsid w:val="00501CEE"/>
    <w:rsid w:val="00504ACE"/>
    <w:rsid w:val="005063CB"/>
    <w:rsid w:val="005107BD"/>
    <w:rsid w:val="0051143C"/>
    <w:rsid w:val="005124F7"/>
    <w:rsid w:val="0051278A"/>
    <w:rsid w:val="00513178"/>
    <w:rsid w:val="00513777"/>
    <w:rsid w:val="00514F7D"/>
    <w:rsid w:val="00515044"/>
    <w:rsid w:val="00516567"/>
    <w:rsid w:val="005173E9"/>
    <w:rsid w:val="00520A4A"/>
    <w:rsid w:val="00521610"/>
    <w:rsid w:val="00521A36"/>
    <w:rsid w:val="00523D18"/>
    <w:rsid w:val="00524DC4"/>
    <w:rsid w:val="00524F4E"/>
    <w:rsid w:val="00525C9E"/>
    <w:rsid w:val="00532A83"/>
    <w:rsid w:val="00536194"/>
    <w:rsid w:val="005371E8"/>
    <w:rsid w:val="00541475"/>
    <w:rsid w:val="005431C4"/>
    <w:rsid w:val="005437D4"/>
    <w:rsid w:val="00545C5F"/>
    <w:rsid w:val="005462BE"/>
    <w:rsid w:val="00546D31"/>
    <w:rsid w:val="005501BF"/>
    <w:rsid w:val="00551225"/>
    <w:rsid w:val="005523C7"/>
    <w:rsid w:val="005526A3"/>
    <w:rsid w:val="005527CD"/>
    <w:rsid w:val="005528F4"/>
    <w:rsid w:val="005544C6"/>
    <w:rsid w:val="00556701"/>
    <w:rsid w:val="0055761C"/>
    <w:rsid w:val="00562DDB"/>
    <w:rsid w:val="00563292"/>
    <w:rsid w:val="0056351C"/>
    <w:rsid w:val="005665CD"/>
    <w:rsid w:val="00571972"/>
    <w:rsid w:val="0057197F"/>
    <w:rsid w:val="00573D26"/>
    <w:rsid w:val="0057491C"/>
    <w:rsid w:val="005769FA"/>
    <w:rsid w:val="00580172"/>
    <w:rsid w:val="00585ACD"/>
    <w:rsid w:val="005874A0"/>
    <w:rsid w:val="0058781C"/>
    <w:rsid w:val="00587B38"/>
    <w:rsid w:val="005913D5"/>
    <w:rsid w:val="005915E6"/>
    <w:rsid w:val="00591DCD"/>
    <w:rsid w:val="00593D45"/>
    <w:rsid w:val="005947E8"/>
    <w:rsid w:val="005965B5"/>
    <w:rsid w:val="005966C2"/>
    <w:rsid w:val="00597F07"/>
    <w:rsid w:val="005A0F7B"/>
    <w:rsid w:val="005A1D1B"/>
    <w:rsid w:val="005A527B"/>
    <w:rsid w:val="005A55D6"/>
    <w:rsid w:val="005A5D90"/>
    <w:rsid w:val="005A6174"/>
    <w:rsid w:val="005A6459"/>
    <w:rsid w:val="005A66EF"/>
    <w:rsid w:val="005B0202"/>
    <w:rsid w:val="005B17F3"/>
    <w:rsid w:val="005B1F18"/>
    <w:rsid w:val="005B2E0A"/>
    <w:rsid w:val="005B2E0E"/>
    <w:rsid w:val="005B51B3"/>
    <w:rsid w:val="005B57ED"/>
    <w:rsid w:val="005C040A"/>
    <w:rsid w:val="005C07CD"/>
    <w:rsid w:val="005C2FE8"/>
    <w:rsid w:val="005C3224"/>
    <w:rsid w:val="005C3A48"/>
    <w:rsid w:val="005D070D"/>
    <w:rsid w:val="005D4932"/>
    <w:rsid w:val="005D55D5"/>
    <w:rsid w:val="005D7588"/>
    <w:rsid w:val="005E01C3"/>
    <w:rsid w:val="005E52AD"/>
    <w:rsid w:val="005F0D17"/>
    <w:rsid w:val="005F1110"/>
    <w:rsid w:val="005F4C24"/>
    <w:rsid w:val="005F68AD"/>
    <w:rsid w:val="005F6BAE"/>
    <w:rsid w:val="005F71F4"/>
    <w:rsid w:val="00600F70"/>
    <w:rsid w:val="00601AEE"/>
    <w:rsid w:val="006022C2"/>
    <w:rsid w:val="00605CEA"/>
    <w:rsid w:val="006069CB"/>
    <w:rsid w:val="0060743D"/>
    <w:rsid w:val="00607633"/>
    <w:rsid w:val="00613402"/>
    <w:rsid w:val="006145AA"/>
    <w:rsid w:val="00622526"/>
    <w:rsid w:val="00623190"/>
    <w:rsid w:val="006245A4"/>
    <w:rsid w:val="0062477E"/>
    <w:rsid w:val="00624E09"/>
    <w:rsid w:val="00626320"/>
    <w:rsid w:val="00627546"/>
    <w:rsid w:val="0062766E"/>
    <w:rsid w:val="00630C45"/>
    <w:rsid w:val="00630FEF"/>
    <w:rsid w:val="00632153"/>
    <w:rsid w:val="00632D15"/>
    <w:rsid w:val="00633450"/>
    <w:rsid w:val="00634DEE"/>
    <w:rsid w:val="006372E7"/>
    <w:rsid w:val="00637E7B"/>
    <w:rsid w:val="00640153"/>
    <w:rsid w:val="0064191A"/>
    <w:rsid w:val="00643B80"/>
    <w:rsid w:val="006467E3"/>
    <w:rsid w:val="00646D3C"/>
    <w:rsid w:val="00651321"/>
    <w:rsid w:val="00651A5D"/>
    <w:rsid w:val="006523CF"/>
    <w:rsid w:val="0065390B"/>
    <w:rsid w:val="00655325"/>
    <w:rsid w:val="00655D67"/>
    <w:rsid w:val="00657336"/>
    <w:rsid w:val="00657A3A"/>
    <w:rsid w:val="006617DB"/>
    <w:rsid w:val="0066298E"/>
    <w:rsid w:val="00663C14"/>
    <w:rsid w:val="00666DC0"/>
    <w:rsid w:val="00667E99"/>
    <w:rsid w:val="00670E4B"/>
    <w:rsid w:val="006714DF"/>
    <w:rsid w:val="00673FB9"/>
    <w:rsid w:val="00677145"/>
    <w:rsid w:val="00682A90"/>
    <w:rsid w:val="00683776"/>
    <w:rsid w:val="006848B1"/>
    <w:rsid w:val="006848C6"/>
    <w:rsid w:val="00685E74"/>
    <w:rsid w:val="00687360"/>
    <w:rsid w:val="0069164F"/>
    <w:rsid w:val="0069291E"/>
    <w:rsid w:val="00694908"/>
    <w:rsid w:val="00695F26"/>
    <w:rsid w:val="00696F36"/>
    <w:rsid w:val="00697E39"/>
    <w:rsid w:val="006A29AE"/>
    <w:rsid w:val="006A41FC"/>
    <w:rsid w:val="006A4780"/>
    <w:rsid w:val="006A542A"/>
    <w:rsid w:val="006A735B"/>
    <w:rsid w:val="006A743E"/>
    <w:rsid w:val="006B0054"/>
    <w:rsid w:val="006B0550"/>
    <w:rsid w:val="006B07FE"/>
    <w:rsid w:val="006B131B"/>
    <w:rsid w:val="006B143A"/>
    <w:rsid w:val="006B4041"/>
    <w:rsid w:val="006B42E5"/>
    <w:rsid w:val="006B46D7"/>
    <w:rsid w:val="006B52F2"/>
    <w:rsid w:val="006C094E"/>
    <w:rsid w:val="006C3A1E"/>
    <w:rsid w:val="006C5F2B"/>
    <w:rsid w:val="006D0917"/>
    <w:rsid w:val="006D48AF"/>
    <w:rsid w:val="006D4A3B"/>
    <w:rsid w:val="006D4CD3"/>
    <w:rsid w:val="006D6A1F"/>
    <w:rsid w:val="006D6DB0"/>
    <w:rsid w:val="006E05A4"/>
    <w:rsid w:val="006E3FD7"/>
    <w:rsid w:val="006E6692"/>
    <w:rsid w:val="006E6ABB"/>
    <w:rsid w:val="006E6BCA"/>
    <w:rsid w:val="006E6F09"/>
    <w:rsid w:val="006F0498"/>
    <w:rsid w:val="006F0628"/>
    <w:rsid w:val="006F1AC2"/>
    <w:rsid w:val="006F1FB9"/>
    <w:rsid w:val="006F3081"/>
    <w:rsid w:val="006F373A"/>
    <w:rsid w:val="006F4D9D"/>
    <w:rsid w:val="006F6E1B"/>
    <w:rsid w:val="007019FF"/>
    <w:rsid w:val="00702006"/>
    <w:rsid w:val="00702E89"/>
    <w:rsid w:val="00703272"/>
    <w:rsid w:val="00707C04"/>
    <w:rsid w:val="007109E5"/>
    <w:rsid w:val="00710E2F"/>
    <w:rsid w:val="00714CC6"/>
    <w:rsid w:val="00715D5F"/>
    <w:rsid w:val="00717FF1"/>
    <w:rsid w:val="00722653"/>
    <w:rsid w:val="00723BDD"/>
    <w:rsid w:val="007258A2"/>
    <w:rsid w:val="00727666"/>
    <w:rsid w:val="0073211D"/>
    <w:rsid w:val="00734737"/>
    <w:rsid w:val="00734A4E"/>
    <w:rsid w:val="00737208"/>
    <w:rsid w:val="00737627"/>
    <w:rsid w:val="00737EC1"/>
    <w:rsid w:val="00742C8B"/>
    <w:rsid w:val="007446FC"/>
    <w:rsid w:val="00745B28"/>
    <w:rsid w:val="00746D0B"/>
    <w:rsid w:val="00747C15"/>
    <w:rsid w:val="007515BE"/>
    <w:rsid w:val="007531EA"/>
    <w:rsid w:val="007541A9"/>
    <w:rsid w:val="007603B8"/>
    <w:rsid w:val="00760EA2"/>
    <w:rsid w:val="0076163D"/>
    <w:rsid w:val="00762286"/>
    <w:rsid w:val="0076328C"/>
    <w:rsid w:val="00764F49"/>
    <w:rsid w:val="007660EF"/>
    <w:rsid w:val="0077342B"/>
    <w:rsid w:val="00775228"/>
    <w:rsid w:val="007763B2"/>
    <w:rsid w:val="00776E32"/>
    <w:rsid w:val="007856E1"/>
    <w:rsid w:val="00785D1B"/>
    <w:rsid w:val="00786194"/>
    <w:rsid w:val="00787A44"/>
    <w:rsid w:val="00790457"/>
    <w:rsid w:val="00791ACF"/>
    <w:rsid w:val="00793225"/>
    <w:rsid w:val="00795370"/>
    <w:rsid w:val="00796E23"/>
    <w:rsid w:val="007A022C"/>
    <w:rsid w:val="007A1895"/>
    <w:rsid w:val="007A48A0"/>
    <w:rsid w:val="007A7B5A"/>
    <w:rsid w:val="007B1B4D"/>
    <w:rsid w:val="007B26EA"/>
    <w:rsid w:val="007B4424"/>
    <w:rsid w:val="007B6568"/>
    <w:rsid w:val="007C2CFA"/>
    <w:rsid w:val="007C41B9"/>
    <w:rsid w:val="007C7DA5"/>
    <w:rsid w:val="007D0477"/>
    <w:rsid w:val="007D32C1"/>
    <w:rsid w:val="007D3493"/>
    <w:rsid w:val="007D6450"/>
    <w:rsid w:val="007D6BF2"/>
    <w:rsid w:val="007D7B80"/>
    <w:rsid w:val="007E138A"/>
    <w:rsid w:val="007E15D6"/>
    <w:rsid w:val="007E2D70"/>
    <w:rsid w:val="007E2DE6"/>
    <w:rsid w:val="007E2E82"/>
    <w:rsid w:val="007F22BC"/>
    <w:rsid w:val="007F3057"/>
    <w:rsid w:val="007F63A6"/>
    <w:rsid w:val="007F7FAD"/>
    <w:rsid w:val="0080065E"/>
    <w:rsid w:val="0080247B"/>
    <w:rsid w:val="008026DC"/>
    <w:rsid w:val="00805E50"/>
    <w:rsid w:val="00806C0F"/>
    <w:rsid w:val="00810E82"/>
    <w:rsid w:val="008115E8"/>
    <w:rsid w:val="008117D1"/>
    <w:rsid w:val="008125D3"/>
    <w:rsid w:val="00812D54"/>
    <w:rsid w:val="008133A1"/>
    <w:rsid w:val="008138BE"/>
    <w:rsid w:val="00813B62"/>
    <w:rsid w:val="00814D07"/>
    <w:rsid w:val="00816DBA"/>
    <w:rsid w:val="0081774D"/>
    <w:rsid w:val="008219A5"/>
    <w:rsid w:val="008220F2"/>
    <w:rsid w:val="0082349E"/>
    <w:rsid w:val="00826474"/>
    <w:rsid w:val="00834915"/>
    <w:rsid w:val="00837A72"/>
    <w:rsid w:val="008412B5"/>
    <w:rsid w:val="00842DAA"/>
    <w:rsid w:val="008451CE"/>
    <w:rsid w:val="008463B3"/>
    <w:rsid w:val="00851045"/>
    <w:rsid w:val="008521C6"/>
    <w:rsid w:val="008532E6"/>
    <w:rsid w:val="00857F12"/>
    <w:rsid w:val="008638CE"/>
    <w:rsid w:val="00864E14"/>
    <w:rsid w:val="00865989"/>
    <w:rsid w:val="008660EB"/>
    <w:rsid w:val="00871CF5"/>
    <w:rsid w:val="00871EC4"/>
    <w:rsid w:val="00875B97"/>
    <w:rsid w:val="008840E8"/>
    <w:rsid w:val="008843DC"/>
    <w:rsid w:val="00887C9E"/>
    <w:rsid w:val="00890538"/>
    <w:rsid w:val="00891241"/>
    <w:rsid w:val="00892E13"/>
    <w:rsid w:val="00893B8C"/>
    <w:rsid w:val="00894998"/>
    <w:rsid w:val="00896F3B"/>
    <w:rsid w:val="008970E0"/>
    <w:rsid w:val="00897BF6"/>
    <w:rsid w:val="00897F30"/>
    <w:rsid w:val="008A16D5"/>
    <w:rsid w:val="008A1B4E"/>
    <w:rsid w:val="008A237C"/>
    <w:rsid w:val="008A6195"/>
    <w:rsid w:val="008A719C"/>
    <w:rsid w:val="008B10BF"/>
    <w:rsid w:val="008B141D"/>
    <w:rsid w:val="008B21C7"/>
    <w:rsid w:val="008B4304"/>
    <w:rsid w:val="008C07FA"/>
    <w:rsid w:val="008C748B"/>
    <w:rsid w:val="008D00C2"/>
    <w:rsid w:val="008D1D5E"/>
    <w:rsid w:val="008D29E6"/>
    <w:rsid w:val="008D797C"/>
    <w:rsid w:val="008E1A7A"/>
    <w:rsid w:val="008E23E1"/>
    <w:rsid w:val="008E498F"/>
    <w:rsid w:val="008E6FE6"/>
    <w:rsid w:val="008E7042"/>
    <w:rsid w:val="008F0155"/>
    <w:rsid w:val="008F368A"/>
    <w:rsid w:val="008F39F8"/>
    <w:rsid w:val="008F3C26"/>
    <w:rsid w:val="008F4EAC"/>
    <w:rsid w:val="008F51DD"/>
    <w:rsid w:val="008F74F8"/>
    <w:rsid w:val="008F793D"/>
    <w:rsid w:val="00902D98"/>
    <w:rsid w:val="00903780"/>
    <w:rsid w:val="00904CCC"/>
    <w:rsid w:val="00904E74"/>
    <w:rsid w:val="009059AE"/>
    <w:rsid w:val="009076FD"/>
    <w:rsid w:val="009078B4"/>
    <w:rsid w:val="00907CDF"/>
    <w:rsid w:val="009127EB"/>
    <w:rsid w:val="00913EA1"/>
    <w:rsid w:val="00913F03"/>
    <w:rsid w:val="00914570"/>
    <w:rsid w:val="009170BC"/>
    <w:rsid w:val="009207E4"/>
    <w:rsid w:val="009208D9"/>
    <w:rsid w:val="009214A8"/>
    <w:rsid w:val="00921D40"/>
    <w:rsid w:val="00922AD9"/>
    <w:rsid w:val="00923DDF"/>
    <w:rsid w:val="00925869"/>
    <w:rsid w:val="009301E0"/>
    <w:rsid w:val="00931897"/>
    <w:rsid w:val="00932CB1"/>
    <w:rsid w:val="009333B7"/>
    <w:rsid w:val="00934628"/>
    <w:rsid w:val="00942C58"/>
    <w:rsid w:val="00943409"/>
    <w:rsid w:val="0095135B"/>
    <w:rsid w:val="00951B8A"/>
    <w:rsid w:val="00954477"/>
    <w:rsid w:val="00954DAA"/>
    <w:rsid w:val="00956A2B"/>
    <w:rsid w:val="009570E3"/>
    <w:rsid w:val="00957DCD"/>
    <w:rsid w:val="009626F9"/>
    <w:rsid w:val="00963392"/>
    <w:rsid w:val="00964561"/>
    <w:rsid w:val="0096540B"/>
    <w:rsid w:val="00966AFD"/>
    <w:rsid w:val="00970309"/>
    <w:rsid w:val="00970FF4"/>
    <w:rsid w:val="00971E11"/>
    <w:rsid w:val="009727A1"/>
    <w:rsid w:val="009733B1"/>
    <w:rsid w:val="0097388D"/>
    <w:rsid w:val="00974DDD"/>
    <w:rsid w:val="00975380"/>
    <w:rsid w:val="009759F2"/>
    <w:rsid w:val="009769FA"/>
    <w:rsid w:val="00980763"/>
    <w:rsid w:val="0098296E"/>
    <w:rsid w:val="0098495E"/>
    <w:rsid w:val="0099429C"/>
    <w:rsid w:val="009945C4"/>
    <w:rsid w:val="0099583F"/>
    <w:rsid w:val="009978EA"/>
    <w:rsid w:val="00997DE7"/>
    <w:rsid w:val="009A0702"/>
    <w:rsid w:val="009A37A2"/>
    <w:rsid w:val="009A3914"/>
    <w:rsid w:val="009A398A"/>
    <w:rsid w:val="009A62ED"/>
    <w:rsid w:val="009A6513"/>
    <w:rsid w:val="009A6B6A"/>
    <w:rsid w:val="009A7B34"/>
    <w:rsid w:val="009B1A18"/>
    <w:rsid w:val="009B2ADC"/>
    <w:rsid w:val="009B683C"/>
    <w:rsid w:val="009C2E97"/>
    <w:rsid w:val="009C3048"/>
    <w:rsid w:val="009C333D"/>
    <w:rsid w:val="009C3925"/>
    <w:rsid w:val="009C519E"/>
    <w:rsid w:val="009D1711"/>
    <w:rsid w:val="009D3CAA"/>
    <w:rsid w:val="009D4D74"/>
    <w:rsid w:val="009D7CA4"/>
    <w:rsid w:val="009E1A77"/>
    <w:rsid w:val="009E36E3"/>
    <w:rsid w:val="009E4CEC"/>
    <w:rsid w:val="009F1A7C"/>
    <w:rsid w:val="009F2664"/>
    <w:rsid w:val="009F48A3"/>
    <w:rsid w:val="009F7D08"/>
    <w:rsid w:val="00A00810"/>
    <w:rsid w:val="00A02AED"/>
    <w:rsid w:val="00A02D23"/>
    <w:rsid w:val="00A037A0"/>
    <w:rsid w:val="00A03A27"/>
    <w:rsid w:val="00A063FB"/>
    <w:rsid w:val="00A07A76"/>
    <w:rsid w:val="00A104FA"/>
    <w:rsid w:val="00A122BA"/>
    <w:rsid w:val="00A135AE"/>
    <w:rsid w:val="00A14F6A"/>
    <w:rsid w:val="00A15404"/>
    <w:rsid w:val="00A172F2"/>
    <w:rsid w:val="00A202A9"/>
    <w:rsid w:val="00A22290"/>
    <w:rsid w:val="00A22A44"/>
    <w:rsid w:val="00A242D7"/>
    <w:rsid w:val="00A25909"/>
    <w:rsid w:val="00A26013"/>
    <w:rsid w:val="00A2738B"/>
    <w:rsid w:val="00A27FB4"/>
    <w:rsid w:val="00A3076C"/>
    <w:rsid w:val="00A32E39"/>
    <w:rsid w:val="00A34748"/>
    <w:rsid w:val="00A37387"/>
    <w:rsid w:val="00A42454"/>
    <w:rsid w:val="00A44275"/>
    <w:rsid w:val="00A470EA"/>
    <w:rsid w:val="00A47B3D"/>
    <w:rsid w:val="00A510B9"/>
    <w:rsid w:val="00A56099"/>
    <w:rsid w:val="00A570A4"/>
    <w:rsid w:val="00A57935"/>
    <w:rsid w:val="00A57DCA"/>
    <w:rsid w:val="00A6045F"/>
    <w:rsid w:val="00A61F67"/>
    <w:rsid w:val="00A639A4"/>
    <w:rsid w:val="00A6480F"/>
    <w:rsid w:val="00A67EAB"/>
    <w:rsid w:val="00A72BB2"/>
    <w:rsid w:val="00A73F98"/>
    <w:rsid w:val="00A81498"/>
    <w:rsid w:val="00A83D00"/>
    <w:rsid w:val="00A84762"/>
    <w:rsid w:val="00A849CA"/>
    <w:rsid w:val="00A92A30"/>
    <w:rsid w:val="00A93C64"/>
    <w:rsid w:val="00A9506D"/>
    <w:rsid w:val="00AA119B"/>
    <w:rsid w:val="00AA1F36"/>
    <w:rsid w:val="00AA2639"/>
    <w:rsid w:val="00AA2B55"/>
    <w:rsid w:val="00AA2C1A"/>
    <w:rsid w:val="00AA62E9"/>
    <w:rsid w:val="00AA75C3"/>
    <w:rsid w:val="00AB0D4B"/>
    <w:rsid w:val="00AB3918"/>
    <w:rsid w:val="00AB5039"/>
    <w:rsid w:val="00AB5AA5"/>
    <w:rsid w:val="00AB5DF7"/>
    <w:rsid w:val="00AB5F21"/>
    <w:rsid w:val="00AB7532"/>
    <w:rsid w:val="00AC1028"/>
    <w:rsid w:val="00AC2A20"/>
    <w:rsid w:val="00AC4205"/>
    <w:rsid w:val="00AC6014"/>
    <w:rsid w:val="00AD1516"/>
    <w:rsid w:val="00AD1763"/>
    <w:rsid w:val="00AD1BF2"/>
    <w:rsid w:val="00AD375B"/>
    <w:rsid w:val="00AD5C93"/>
    <w:rsid w:val="00AD6B4D"/>
    <w:rsid w:val="00AD6DDE"/>
    <w:rsid w:val="00AD7BA8"/>
    <w:rsid w:val="00AE1CDA"/>
    <w:rsid w:val="00AE3C0A"/>
    <w:rsid w:val="00AE5085"/>
    <w:rsid w:val="00AE6353"/>
    <w:rsid w:val="00AF03A2"/>
    <w:rsid w:val="00AF0492"/>
    <w:rsid w:val="00AF0D1A"/>
    <w:rsid w:val="00AF0F33"/>
    <w:rsid w:val="00AF22E9"/>
    <w:rsid w:val="00AF30F3"/>
    <w:rsid w:val="00AF361A"/>
    <w:rsid w:val="00AF4F5A"/>
    <w:rsid w:val="00B010C3"/>
    <w:rsid w:val="00B02596"/>
    <w:rsid w:val="00B03084"/>
    <w:rsid w:val="00B049A2"/>
    <w:rsid w:val="00B05599"/>
    <w:rsid w:val="00B10A06"/>
    <w:rsid w:val="00B135C9"/>
    <w:rsid w:val="00B1363F"/>
    <w:rsid w:val="00B15302"/>
    <w:rsid w:val="00B16BB8"/>
    <w:rsid w:val="00B16F73"/>
    <w:rsid w:val="00B17CE1"/>
    <w:rsid w:val="00B200C3"/>
    <w:rsid w:val="00B23750"/>
    <w:rsid w:val="00B237AC"/>
    <w:rsid w:val="00B24535"/>
    <w:rsid w:val="00B26CB8"/>
    <w:rsid w:val="00B303AF"/>
    <w:rsid w:val="00B32FE7"/>
    <w:rsid w:val="00B3313F"/>
    <w:rsid w:val="00B348E8"/>
    <w:rsid w:val="00B363E2"/>
    <w:rsid w:val="00B379C2"/>
    <w:rsid w:val="00B4161D"/>
    <w:rsid w:val="00B43773"/>
    <w:rsid w:val="00B45A2A"/>
    <w:rsid w:val="00B45CB6"/>
    <w:rsid w:val="00B46894"/>
    <w:rsid w:val="00B515A3"/>
    <w:rsid w:val="00B52F2A"/>
    <w:rsid w:val="00B53163"/>
    <w:rsid w:val="00B53EE2"/>
    <w:rsid w:val="00B55A18"/>
    <w:rsid w:val="00B579D0"/>
    <w:rsid w:val="00B60452"/>
    <w:rsid w:val="00B60F28"/>
    <w:rsid w:val="00B6111F"/>
    <w:rsid w:val="00B62903"/>
    <w:rsid w:val="00B63601"/>
    <w:rsid w:val="00B63E6D"/>
    <w:rsid w:val="00B65426"/>
    <w:rsid w:val="00B6641D"/>
    <w:rsid w:val="00B70375"/>
    <w:rsid w:val="00B71B32"/>
    <w:rsid w:val="00B72D97"/>
    <w:rsid w:val="00B7390D"/>
    <w:rsid w:val="00B742C0"/>
    <w:rsid w:val="00B76D4B"/>
    <w:rsid w:val="00B82B9E"/>
    <w:rsid w:val="00B83686"/>
    <w:rsid w:val="00B83F63"/>
    <w:rsid w:val="00B8633B"/>
    <w:rsid w:val="00B94624"/>
    <w:rsid w:val="00B966B3"/>
    <w:rsid w:val="00BA05ED"/>
    <w:rsid w:val="00BA1673"/>
    <w:rsid w:val="00BA19AC"/>
    <w:rsid w:val="00BA3279"/>
    <w:rsid w:val="00BA43F4"/>
    <w:rsid w:val="00BA4D4F"/>
    <w:rsid w:val="00BA4FA2"/>
    <w:rsid w:val="00BA677C"/>
    <w:rsid w:val="00BA69E2"/>
    <w:rsid w:val="00BA7826"/>
    <w:rsid w:val="00BB07D9"/>
    <w:rsid w:val="00BB08EE"/>
    <w:rsid w:val="00BB1B4C"/>
    <w:rsid w:val="00BB5210"/>
    <w:rsid w:val="00BB54BF"/>
    <w:rsid w:val="00BB6187"/>
    <w:rsid w:val="00BB6277"/>
    <w:rsid w:val="00BB6290"/>
    <w:rsid w:val="00BC0199"/>
    <w:rsid w:val="00BC14F1"/>
    <w:rsid w:val="00BC2003"/>
    <w:rsid w:val="00BC222B"/>
    <w:rsid w:val="00BC2FF4"/>
    <w:rsid w:val="00BC55F8"/>
    <w:rsid w:val="00BC5CCB"/>
    <w:rsid w:val="00BD23D5"/>
    <w:rsid w:val="00BD2567"/>
    <w:rsid w:val="00BD37B6"/>
    <w:rsid w:val="00BD59EA"/>
    <w:rsid w:val="00BD7159"/>
    <w:rsid w:val="00BE0EC3"/>
    <w:rsid w:val="00BE1ED9"/>
    <w:rsid w:val="00BE2D0F"/>
    <w:rsid w:val="00BE3567"/>
    <w:rsid w:val="00BE3764"/>
    <w:rsid w:val="00BE5B23"/>
    <w:rsid w:val="00BE7C7C"/>
    <w:rsid w:val="00BF0691"/>
    <w:rsid w:val="00BF4CCB"/>
    <w:rsid w:val="00BF571A"/>
    <w:rsid w:val="00BF6AD2"/>
    <w:rsid w:val="00BF7039"/>
    <w:rsid w:val="00BF7AF9"/>
    <w:rsid w:val="00C00AAB"/>
    <w:rsid w:val="00C01A44"/>
    <w:rsid w:val="00C01E81"/>
    <w:rsid w:val="00C02B07"/>
    <w:rsid w:val="00C03AE5"/>
    <w:rsid w:val="00C03E84"/>
    <w:rsid w:val="00C108B9"/>
    <w:rsid w:val="00C14489"/>
    <w:rsid w:val="00C158C7"/>
    <w:rsid w:val="00C16576"/>
    <w:rsid w:val="00C20C4D"/>
    <w:rsid w:val="00C22633"/>
    <w:rsid w:val="00C22B35"/>
    <w:rsid w:val="00C22E8B"/>
    <w:rsid w:val="00C24182"/>
    <w:rsid w:val="00C241C5"/>
    <w:rsid w:val="00C25F28"/>
    <w:rsid w:val="00C272E7"/>
    <w:rsid w:val="00C3149B"/>
    <w:rsid w:val="00C31F1B"/>
    <w:rsid w:val="00C34B33"/>
    <w:rsid w:val="00C36010"/>
    <w:rsid w:val="00C36BE1"/>
    <w:rsid w:val="00C3737D"/>
    <w:rsid w:val="00C376A6"/>
    <w:rsid w:val="00C41925"/>
    <w:rsid w:val="00C428BD"/>
    <w:rsid w:val="00C431AB"/>
    <w:rsid w:val="00C434E5"/>
    <w:rsid w:val="00C45129"/>
    <w:rsid w:val="00C45245"/>
    <w:rsid w:val="00C46E07"/>
    <w:rsid w:val="00C51B0C"/>
    <w:rsid w:val="00C52DC7"/>
    <w:rsid w:val="00C53040"/>
    <w:rsid w:val="00C53FE1"/>
    <w:rsid w:val="00C553EE"/>
    <w:rsid w:val="00C57976"/>
    <w:rsid w:val="00C64A4C"/>
    <w:rsid w:val="00C64BE8"/>
    <w:rsid w:val="00C67852"/>
    <w:rsid w:val="00C67E9E"/>
    <w:rsid w:val="00C7004E"/>
    <w:rsid w:val="00C762B1"/>
    <w:rsid w:val="00C7666E"/>
    <w:rsid w:val="00C77D45"/>
    <w:rsid w:val="00C77DBC"/>
    <w:rsid w:val="00C803D0"/>
    <w:rsid w:val="00C80A03"/>
    <w:rsid w:val="00C80B4D"/>
    <w:rsid w:val="00C80B8E"/>
    <w:rsid w:val="00C82A8F"/>
    <w:rsid w:val="00C83AB4"/>
    <w:rsid w:val="00C86727"/>
    <w:rsid w:val="00C8795A"/>
    <w:rsid w:val="00C939F4"/>
    <w:rsid w:val="00C93DC4"/>
    <w:rsid w:val="00C957A4"/>
    <w:rsid w:val="00C963E6"/>
    <w:rsid w:val="00C9769C"/>
    <w:rsid w:val="00CA2028"/>
    <w:rsid w:val="00CA4FED"/>
    <w:rsid w:val="00CA713B"/>
    <w:rsid w:val="00CA716C"/>
    <w:rsid w:val="00CB28F8"/>
    <w:rsid w:val="00CB59BE"/>
    <w:rsid w:val="00CB77E2"/>
    <w:rsid w:val="00CB7BA5"/>
    <w:rsid w:val="00CC2280"/>
    <w:rsid w:val="00CC4B94"/>
    <w:rsid w:val="00CD632F"/>
    <w:rsid w:val="00CD7839"/>
    <w:rsid w:val="00CE626B"/>
    <w:rsid w:val="00CE63B7"/>
    <w:rsid w:val="00CE779F"/>
    <w:rsid w:val="00CE7F58"/>
    <w:rsid w:val="00CF3B21"/>
    <w:rsid w:val="00CF4C98"/>
    <w:rsid w:val="00CF6E76"/>
    <w:rsid w:val="00D00237"/>
    <w:rsid w:val="00D0162C"/>
    <w:rsid w:val="00D03B71"/>
    <w:rsid w:val="00D04242"/>
    <w:rsid w:val="00D044E9"/>
    <w:rsid w:val="00D04AA7"/>
    <w:rsid w:val="00D11991"/>
    <w:rsid w:val="00D16A6F"/>
    <w:rsid w:val="00D16BFD"/>
    <w:rsid w:val="00D2177A"/>
    <w:rsid w:val="00D21DDA"/>
    <w:rsid w:val="00D23293"/>
    <w:rsid w:val="00D24FAE"/>
    <w:rsid w:val="00D25978"/>
    <w:rsid w:val="00D25D70"/>
    <w:rsid w:val="00D26CF4"/>
    <w:rsid w:val="00D271C1"/>
    <w:rsid w:val="00D274F0"/>
    <w:rsid w:val="00D30946"/>
    <w:rsid w:val="00D338FC"/>
    <w:rsid w:val="00D33A3A"/>
    <w:rsid w:val="00D362B9"/>
    <w:rsid w:val="00D403D6"/>
    <w:rsid w:val="00D4250C"/>
    <w:rsid w:val="00D43AC0"/>
    <w:rsid w:val="00D47FB5"/>
    <w:rsid w:val="00D503D9"/>
    <w:rsid w:val="00D5097A"/>
    <w:rsid w:val="00D55FA0"/>
    <w:rsid w:val="00D635BB"/>
    <w:rsid w:val="00D63692"/>
    <w:rsid w:val="00D63CD2"/>
    <w:rsid w:val="00D7234E"/>
    <w:rsid w:val="00D76E15"/>
    <w:rsid w:val="00D7774D"/>
    <w:rsid w:val="00D80424"/>
    <w:rsid w:val="00D80E32"/>
    <w:rsid w:val="00D81956"/>
    <w:rsid w:val="00D8431B"/>
    <w:rsid w:val="00D85E5D"/>
    <w:rsid w:val="00D8714A"/>
    <w:rsid w:val="00D9017D"/>
    <w:rsid w:val="00D902DE"/>
    <w:rsid w:val="00D903D8"/>
    <w:rsid w:val="00D91694"/>
    <w:rsid w:val="00D91F53"/>
    <w:rsid w:val="00D94025"/>
    <w:rsid w:val="00D94485"/>
    <w:rsid w:val="00D947FD"/>
    <w:rsid w:val="00D94D69"/>
    <w:rsid w:val="00D962D6"/>
    <w:rsid w:val="00D97AD7"/>
    <w:rsid w:val="00DA0F30"/>
    <w:rsid w:val="00DA401D"/>
    <w:rsid w:val="00DA412F"/>
    <w:rsid w:val="00DA66BA"/>
    <w:rsid w:val="00DA68B3"/>
    <w:rsid w:val="00DA7416"/>
    <w:rsid w:val="00DB3952"/>
    <w:rsid w:val="00DB434A"/>
    <w:rsid w:val="00DB4DF3"/>
    <w:rsid w:val="00DB6EE1"/>
    <w:rsid w:val="00DB77EA"/>
    <w:rsid w:val="00DC1D95"/>
    <w:rsid w:val="00DC3230"/>
    <w:rsid w:val="00DC3618"/>
    <w:rsid w:val="00DC4732"/>
    <w:rsid w:val="00DC5467"/>
    <w:rsid w:val="00DC5A86"/>
    <w:rsid w:val="00DC7A41"/>
    <w:rsid w:val="00DD4CAA"/>
    <w:rsid w:val="00DD7536"/>
    <w:rsid w:val="00DE0559"/>
    <w:rsid w:val="00DE0DF7"/>
    <w:rsid w:val="00DE5943"/>
    <w:rsid w:val="00DE5EE1"/>
    <w:rsid w:val="00DE6AC7"/>
    <w:rsid w:val="00DF0AD5"/>
    <w:rsid w:val="00DF7DB8"/>
    <w:rsid w:val="00E029E0"/>
    <w:rsid w:val="00E057D2"/>
    <w:rsid w:val="00E06562"/>
    <w:rsid w:val="00E07E65"/>
    <w:rsid w:val="00E10225"/>
    <w:rsid w:val="00E10AB0"/>
    <w:rsid w:val="00E10EEE"/>
    <w:rsid w:val="00E11C21"/>
    <w:rsid w:val="00E144B4"/>
    <w:rsid w:val="00E14B98"/>
    <w:rsid w:val="00E169AC"/>
    <w:rsid w:val="00E21176"/>
    <w:rsid w:val="00E214DD"/>
    <w:rsid w:val="00E23416"/>
    <w:rsid w:val="00E25E6F"/>
    <w:rsid w:val="00E3088C"/>
    <w:rsid w:val="00E347D3"/>
    <w:rsid w:val="00E40083"/>
    <w:rsid w:val="00E466CA"/>
    <w:rsid w:val="00E5030C"/>
    <w:rsid w:val="00E56409"/>
    <w:rsid w:val="00E567F5"/>
    <w:rsid w:val="00E57C62"/>
    <w:rsid w:val="00E6249D"/>
    <w:rsid w:val="00E62FF4"/>
    <w:rsid w:val="00E645F1"/>
    <w:rsid w:val="00E65192"/>
    <w:rsid w:val="00E67E62"/>
    <w:rsid w:val="00E71EAE"/>
    <w:rsid w:val="00E72268"/>
    <w:rsid w:val="00E7457A"/>
    <w:rsid w:val="00E800DC"/>
    <w:rsid w:val="00E80340"/>
    <w:rsid w:val="00E83519"/>
    <w:rsid w:val="00E914F2"/>
    <w:rsid w:val="00E91D80"/>
    <w:rsid w:val="00E94BB9"/>
    <w:rsid w:val="00E96579"/>
    <w:rsid w:val="00EA4338"/>
    <w:rsid w:val="00EA54E1"/>
    <w:rsid w:val="00EA666F"/>
    <w:rsid w:val="00EA6CBD"/>
    <w:rsid w:val="00EB263C"/>
    <w:rsid w:val="00EB477F"/>
    <w:rsid w:val="00EB638D"/>
    <w:rsid w:val="00EC06CF"/>
    <w:rsid w:val="00EC743D"/>
    <w:rsid w:val="00ED3334"/>
    <w:rsid w:val="00ED510B"/>
    <w:rsid w:val="00ED7FDD"/>
    <w:rsid w:val="00EE16A9"/>
    <w:rsid w:val="00EE18F0"/>
    <w:rsid w:val="00EE3C46"/>
    <w:rsid w:val="00EE4080"/>
    <w:rsid w:val="00EF0BCE"/>
    <w:rsid w:val="00EF38FA"/>
    <w:rsid w:val="00EF47F1"/>
    <w:rsid w:val="00EF6436"/>
    <w:rsid w:val="00EF6FEF"/>
    <w:rsid w:val="00EF7853"/>
    <w:rsid w:val="00F013F7"/>
    <w:rsid w:val="00F01561"/>
    <w:rsid w:val="00F015E8"/>
    <w:rsid w:val="00F01C22"/>
    <w:rsid w:val="00F02F22"/>
    <w:rsid w:val="00F03A7A"/>
    <w:rsid w:val="00F06A74"/>
    <w:rsid w:val="00F06FA3"/>
    <w:rsid w:val="00F10170"/>
    <w:rsid w:val="00F12341"/>
    <w:rsid w:val="00F12C20"/>
    <w:rsid w:val="00F16011"/>
    <w:rsid w:val="00F17A79"/>
    <w:rsid w:val="00F21E2B"/>
    <w:rsid w:val="00F22497"/>
    <w:rsid w:val="00F23F40"/>
    <w:rsid w:val="00F24370"/>
    <w:rsid w:val="00F246A3"/>
    <w:rsid w:val="00F255D7"/>
    <w:rsid w:val="00F255D8"/>
    <w:rsid w:val="00F3199C"/>
    <w:rsid w:val="00F33CB6"/>
    <w:rsid w:val="00F33DD5"/>
    <w:rsid w:val="00F343CB"/>
    <w:rsid w:val="00F34CE8"/>
    <w:rsid w:val="00F34EC5"/>
    <w:rsid w:val="00F34FCD"/>
    <w:rsid w:val="00F361B2"/>
    <w:rsid w:val="00F46A85"/>
    <w:rsid w:val="00F46F3E"/>
    <w:rsid w:val="00F5055B"/>
    <w:rsid w:val="00F51886"/>
    <w:rsid w:val="00F52F74"/>
    <w:rsid w:val="00F60484"/>
    <w:rsid w:val="00F614B2"/>
    <w:rsid w:val="00F6179A"/>
    <w:rsid w:val="00F6182A"/>
    <w:rsid w:val="00F61A26"/>
    <w:rsid w:val="00F6600D"/>
    <w:rsid w:val="00F66164"/>
    <w:rsid w:val="00F6773E"/>
    <w:rsid w:val="00F70F42"/>
    <w:rsid w:val="00F73BE4"/>
    <w:rsid w:val="00F75566"/>
    <w:rsid w:val="00F75A7E"/>
    <w:rsid w:val="00F76905"/>
    <w:rsid w:val="00F770F2"/>
    <w:rsid w:val="00F772A1"/>
    <w:rsid w:val="00F77A7E"/>
    <w:rsid w:val="00F77B32"/>
    <w:rsid w:val="00F809C4"/>
    <w:rsid w:val="00F812CE"/>
    <w:rsid w:val="00F8265E"/>
    <w:rsid w:val="00F82C43"/>
    <w:rsid w:val="00F82E0A"/>
    <w:rsid w:val="00F83744"/>
    <w:rsid w:val="00F83816"/>
    <w:rsid w:val="00F8542C"/>
    <w:rsid w:val="00F90F80"/>
    <w:rsid w:val="00F9151E"/>
    <w:rsid w:val="00F92A43"/>
    <w:rsid w:val="00F93094"/>
    <w:rsid w:val="00F94D96"/>
    <w:rsid w:val="00F96744"/>
    <w:rsid w:val="00F96FE3"/>
    <w:rsid w:val="00FA3807"/>
    <w:rsid w:val="00FA7776"/>
    <w:rsid w:val="00FB26CB"/>
    <w:rsid w:val="00FB3701"/>
    <w:rsid w:val="00FB3AFF"/>
    <w:rsid w:val="00FB4BF8"/>
    <w:rsid w:val="00FB7F17"/>
    <w:rsid w:val="00FC0896"/>
    <w:rsid w:val="00FC0E7D"/>
    <w:rsid w:val="00FC0E91"/>
    <w:rsid w:val="00FC0FC4"/>
    <w:rsid w:val="00FC491E"/>
    <w:rsid w:val="00FC650F"/>
    <w:rsid w:val="00FC6E02"/>
    <w:rsid w:val="00FC756F"/>
    <w:rsid w:val="00FC7B2F"/>
    <w:rsid w:val="00FC7D28"/>
    <w:rsid w:val="00FD1837"/>
    <w:rsid w:val="00FD2A21"/>
    <w:rsid w:val="00FD3806"/>
    <w:rsid w:val="00FD3F03"/>
    <w:rsid w:val="00FD5143"/>
    <w:rsid w:val="00FD5530"/>
    <w:rsid w:val="00FE161C"/>
    <w:rsid w:val="00FE660F"/>
    <w:rsid w:val="00FF05DC"/>
    <w:rsid w:val="00FF0987"/>
    <w:rsid w:val="00FF0D20"/>
    <w:rsid w:val="00FF10FA"/>
    <w:rsid w:val="00FF1439"/>
    <w:rsid w:val="00FF42FC"/>
    <w:rsid w:val="00FF5A70"/>
    <w:rsid w:val="00FF602F"/>
    <w:rsid w:val="00FF654E"/>
    <w:rsid w:val="00FF6E8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02D8DE6"/>
  <w15:docId w15:val="{DFDB6232-7C41-4493-B94E-A3DE9E402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Angsana New"/>
        <w:lang w:val="en-US" w:eastAsia="en-US" w:bidi="th-TH"/>
      </w:rPr>
    </w:rPrDefault>
    <w:pPrDefault/>
  </w:docDefaults>
  <w:latentStyles w:defLockedState="0" w:defUIPriority="0" w:defSemiHidden="0" w:defUnhideWhenUsed="0" w:defQFormat="0" w:count="376">
    <w:lsdException w:name="Normal" w:qFormat="1"/>
    <w:lsdException w:name="heading 1" w:uiPriority="9"/>
    <w:lsdException w:name="heading 2" w:semiHidden="1" w:unhideWhenUsed="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F368A"/>
    <w:pPr>
      <w:spacing w:line="360" w:lineRule="auto"/>
    </w:pPr>
    <w:rPr>
      <w:sz w:val="24"/>
      <w:szCs w:val="28"/>
    </w:rPr>
  </w:style>
  <w:style w:type="paragraph" w:styleId="Heading1">
    <w:name w:val="heading 1"/>
    <w:basedOn w:val="Heading2"/>
    <w:next w:val="TXTParagraph"/>
    <w:link w:val="Heading1Char"/>
    <w:uiPriority w:val="9"/>
    <w:rsid w:val="00B200C3"/>
    <w:pPr>
      <w:outlineLvl w:val="0"/>
    </w:pPr>
  </w:style>
  <w:style w:type="paragraph" w:styleId="Heading2">
    <w:name w:val="heading 2"/>
    <w:basedOn w:val="CHAPNumber"/>
    <w:next w:val="Normal"/>
    <w:rsid w:val="00B200C3"/>
    <w:pPr>
      <w:outlineLvl w:val="1"/>
    </w:pPr>
  </w:style>
  <w:style w:type="paragraph" w:styleId="Heading3">
    <w:name w:val="heading 3"/>
    <w:basedOn w:val="Normal"/>
    <w:next w:val="Normal"/>
    <w:qFormat/>
    <w:rsid w:val="00651321"/>
    <w:pPr>
      <w:keepNext/>
      <w:numPr>
        <w:ilvl w:val="2"/>
        <w:numId w:val="10"/>
      </w:numPr>
      <w:spacing w:before="240" w:after="120"/>
      <w:outlineLvl w:val="2"/>
    </w:pPr>
    <w:rPr>
      <w:b/>
      <w:bCs/>
      <w:szCs w:val="32"/>
    </w:rPr>
  </w:style>
  <w:style w:type="paragraph" w:styleId="Heading4">
    <w:name w:val="heading 4"/>
    <w:basedOn w:val="Normal"/>
    <w:next w:val="Normal"/>
    <w:qFormat/>
    <w:rsid w:val="00651321"/>
    <w:pPr>
      <w:keepNext/>
      <w:numPr>
        <w:ilvl w:val="3"/>
        <w:numId w:val="10"/>
      </w:numPr>
      <w:spacing w:before="240" w:after="120"/>
      <w:outlineLvl w:val="3"/>
    </w:pPr>
    <w:rPr>
      <w:b/>
      <w:bCs/>
      <w:szCs w:val="32"/>
    </w:rPr>
  </w:style>
  <w:style w:type="paragraph" w:styleId="Heading5">
    <w:name w:val="heading 5"/>
    <w:basedOn w:val="Normal"/>
    <w:next w:val="Normal"/>
    <w:qFormat/>
    <w:rsid w:val="00651321"/>
    <w:pPr>
      <w:numPr>
        <w:ilvl w:val="4"/>
        <w:numId w:val="10"/>
      </w:numPr>
      <w:spacing w:before="240" w:after="60"/>
      <w:outlineLvl w:val="4"/>
    </w:pPr>
    <w:rPr>
      <w:b/>
      <w:bCs/>
      <w:i/>
      <w:iCs/>
      <w:sz w:val="26"/>
      <w:szCs w:val="30"/>
    </w:rPr>
  </w:style>
  <w:style w:type="paragraph" w:styleId="Heading6">
    <w:name w:val="heading 6"/>
    <w:basedOn w:val="Normal"/>
    <w:next w:val="Normal"/>
    <w:qFormat/>
    <w:rsid w:val="00651321"/>
    <w:pPr>
      <w:numPr>
        <w:ilvl w:val="5"/>
        <w:numId w:val="10"/>
      </w:numPr>
      <w:spacing w:before="240" w:after="60"/>
      <w:outlineLvl w:val="5"/>
    </w:pPr>
    <w:rPr>
      <w:b/>
      <w:bCs/>
      <w:sz w:val="22"/>
      <w:szCs w:val="25"/>
    </w:rPr>
  </w:style>
  <w:style w:type="paragraph" w:styleId="Heading7">
    <w:name w:val="heading 7"/>
    <w:basedOn w:val="Normal"/>
    <w:next w:val="Normal"/>
    <w:qFormat/>
    <w:rsid w:val="00651321"/>
    <w:pPr>
      <w:numPr>
        <w:ilvl w:val="6"/>
        <w:numId w:val="10"/>
      </w:numPr>
      <w:spacing w:before="240" w:after="60"/>
      <w:outlineLvl w:val="6"/>
    </w:pPr>
  </w:style>
  <w:style w:type="paragraph" w:styleId="Heading8">
    <w:name w:val="heading 8"/>
    <w:basedOn w:val="Normal"/>
    <w:next w:val="Normal"/>
    <w:qFormat/>
    <w:rsid w:val="00651321"/>
    <w:pPr>
      <w:numPr>
        <w:ilvl w:val="7"/>
        <w:numId w:val="10"/>
      </w:numPr>
      <w:spacing w:before="240" w:after="60"/>
      <w:outlineLvl w:val="7"/>
    </w:pPr>
    <w:rPr>
      <w:i/>
      <w:iCs/>
    </w:rPr>
  </w:style>
  <w:style w:type="paragraph" w:styleId="Heading9">
    <w:name w:val="heading 9"/>
    <w:basedOn w:val="Normal"/>
    <w:next w:val="Normal"/>
    <w:qFormat/>
    <w:rsid w:val="00651321"/>
    <w:pPr>
      <w:numPr>
        <w:ilvl w:val="8"/>
        <w:numId w:val="10"/>
      </w:numPr>
      <w:spacing w:before="240" w:after="60"/>
      <w:outlineLvl w:val="8"/>
    </w:pPr>
    <w:rPr>
      <w:rFonts w:ascii="Arial" w:hAnsi="Arial" w:cs="Cordia New"/>
      <w:sz w:val="22"/>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PSystemName">
    <w:name w:val="FP : System Name"/>
    <w:basedOn w:val="Normal"/>
    <w:rsid w:val="00532A83"/>
    <w:pPr>
      <w:spacing w:line="240" w:lineRule="auto"/>
      <w:jc w:val="center"/>
    </w:pPr>
    <w:rPr>
      <w:b/>
      <w:bCs/>
      <w:caps/>
      <w:sz w:val="32"/>
      <w:szCs w:val="48"/>
    </w:rPr>
  </w:style>
  <w:style w:type="paragraph" w:customStyle="1" w:styleId="ABSParagraph15lines">
    <w:name w:val="ABS : Paragraph 1.5 lines"/>
    <w:basedOn w:val="ABSParagraph"/>
    <w:rsid w:val="009C3048"/>
    <w:pPr>
      <w:spacing w:line="360" w:lineRule="auto"/>
    </w:pPr>
  </w:style>
  <w:style w:type="paragraph" w:customStyle="1" w:styleId="FPNameList">
    <w:name w:val="FP : Name List"/>
    <w:basedOn w:val="Normal"/>
    <w:link w:val="FPNameListCharChar"/>
    <w:rsid w:val="00BC5CCB"/>
    <w:pPr>
      <w:spacing w:line="240" w:lineRule="auto"/>
      <w:jc w:val="center"/>
    </w:pPr>
    <w:rPr>
      <w:b/>
      <w:caps/>
      <w:sz w:val="28"/>
    </w:rPr>
  </w:style>
  <w:style w:type="paragraph" w:customStyle="1" w:styleId="FPBottomDesc">
    <w:name w:val="FP : Bottom Desc"/>
    <w:basedOn w:val="Normal"/>
    <w:rsid w:val="00026E3D"/>
    <w:pPr>
      <w:spacing w:line="240" w:lineRule="auto"/>
      <w:jc w:val="center"/>
    </w:pPr>
    <w:rPr>
      <w:b/>
      <w:bCs/>
      <w:sz w:val="28"/>
    </w:rPr>
  </w:style>
  <w:style w:type="paragraph" w:customStyle="1" w:styleId="ACKTitle">
    <w:name w:val="ACK : Title"/>
    <w:basedOn w:val="Normal"/>
    <w:rsid w:val="009A6B6A"/>
    <w:pPr>
      <w:spacing w:after="240"/>
      <w:jc w:val="center"/>
    </w:pPr>
    <w:rPr>
      <w:b/>
      <w:bCs/>
      <w:sz w:val="28"/>
    </w:rPr>
  </w:style>
  <w:style w:type="paragraph" w:customStyle="1" w:styleId="TXTParagraph">
    <w:name w:val="TXT : Paragraph"/>
    <w:basedOn w:val="Normal"/>
    <w:link w:val="TXTParagraphChar"/>
    <w:rsid w:val="007B26EA"/>
    <w:pPr>
      <w:ind w:firstLine="720"/>
      <w:jc w:val="both"/>
    </w:pPr>
    <w:rPr>
      <w:rFonts w:eastAsia="Angsana New"/>
    </w:rPr>
  </w:style>
  <w:style w:type="paragraph" w:customStyle="1" w:styleId="ACKNameList">
    <w:name w:val="ACK : Name List"/>
    <w:basedOn w:val="Normal"/>
    <w:rsid w:val="009214A8"/>
    <w:pPr>
      <w:jc w:val="right"/>
    </w:pPr>
    <w:rPr>
      <w:rFonts w:eastAsia="Angsana New"/>
    </w:rPr>
  </w:style>
  <w:style w:type="paragraph" w:styleId="Header">
    <w:name w:val="header"/>
    <w:basedOn w:val="Normal"/>
    <w:link w:val="HeaderChar"/>
    <w:rsid w:val="00D63CD2"/>
    <w:pPr>
      <w:tabs>
        <w:tab w:val="center" w:pos="4153"/>
        <w:tab w:val="right" w:pos="8306"/>
      </w:tabs>
      <w:spacing w:line="240" w:lineRule="auto"/>
    </w:pPr>
  </w:style>
  <w:style w:type="paragraph" w:styleId="Footer">
    <w:name w:val="footer"/>
    <w:basedOn w:val="Normal"/>
    <w:rsid w:val="006069CB"/>
    <w:pPr>
      <w:tabs>
        <w:tab w:val="center" w:pos="4153"/>
        <w:tab w:val="right" w:pos="8306"/>
      </w:tabs>
    </w:pPr>
  </w:style>
  <w:style w:type="character" w:styleId="PageNumber">
    <w:name w:val="page number"/>
    <w:basedOn w:val="DefaultParagraphFont"/>
    <w:rsid w:val="006069CB"/>
  </w:style>
  <w:style w:type="paragraph" w:customStyle="1" w:styleId="ABSDescText">
    <w:name w:val="ABS : Desc Text"/>
    <w:basedOn w:val="Normal"/>
    <w:rsid w:val="00562DDB"/>
    <w:pPr>
      <w:pBdr>
        <w:top w:val="single" w:sz="4" w:space="1" w:color="auto"/>
        <w:left w:val="single" w:sz="4" w:space="4" w:color="auto"/>
        <w:bottom w:val="single" w:sz="4" w:space="1" w:color="auto"/>
        <w:right w:val="single" w:sz="4" w:space="4" w:color="auto"/>
      </w:pBdr>
      <w:spacing w:line="240" w:lineRule="auto"/>
    </w:pPr>
    <w:rPr>
      <w:rFonts w:eastAsia="Angsana New"/>
      <w:caps/>
      <w:szCs w:val="32"/>
    </w:rPr>
  </w:style>
  <w:style w:type="paragraph" w:customStyle="1" w:styleId="ABSTitle">
    <w:name w:val="ABS : Title"/>
    <w:basedOn w:val="ABSDescText"/>
    <w:rsid w:val="009076FD"/>
    <w:pPr>
      <w:jc w:val="center"/>
    </w:pPr>
  </w:style>
  <w:style w:type="paragraph" w:customStyle="1" w:styleId="ABSParagraph">
    <w:name w:val="ABS : Paragraph"/>
    <w:basedOn w:val="ABSDescText"/>
    <w:rsid w:val="009C3048"/>
    <w:pPr>
      <w:ind w:firstLine="720"/>
      <w:jc w:val="both"/>
    </w:pPr>
  </w:style>
  <w:style w:type="paragraph" w:customStyle="1" w:styleId="ABSKeyWord">
    <w:name w:val="ABS :Key Word"/>
    <w:basedOn w:val="ABSDescText"/>
    <w:rsid w:val="00562DDB"/>
    <w:pPr>
      <w:ind w:left="1588" w:hanging="1588"/>
    </w:pPr>
  </w:style>
  <w:style w:type="paragraph" w:customStyle="1" w:styleId="TOCTitle">
    <w:name w:val="TOC : Title"/>
    <w:basedOn w:val="Normal"/>
    <w:rsid w:val="001A090F"/>
    <w:pPr>
      <w:spacing w:after="480"/>
      <w:jc w:val="center"/>
    </w:pPr>
    <w:rPr>
      <w:b/>
      <w:bCs/>
      <w:sz w:val="28"/>
    </w:rPr>
  </w:style>
  <w:style w:type="paragraph" w:customStyle="1" w:styleId="TOCPageText">
    <w:name w:val="TOC : Page Text"/>
    <w:basedOn w:val="Normal"/>
    <w:rsid w:val="001A090F"/>
    <w:pPr>
      <w:spacing w:after="360"/>
      <w:jc w:val="right"/>
    </w:pPr>
    <w:rPr>
      <w:rFonts w:eastAsia="Angsana New"/>
    </w:rPr>
  </w:style>
  <w:style w:type="character" w:styleId="Hyperlink">
    <w:name w:val="Hyperlink"/>
    <w:uiPriority w:val="99"/>
    <w:rsid w:val="001A090F"/>
    <w:rPr>
      <w:color w:val="0000FF"/>
      <w:u w:val="single"/>
    </w:rPr>
  </w:style>
  <w:style w:type="paragraph" w:styleId="TOC1">
    <w:name w:val="toc 1"/>
    <w:basedOn w:val="Normal"/>
    <w:next w:val="Normal"/>
    <w:autoRedefine/>
    <w:uiPriority w:val="39"/>
    <w:rsid w:val="00264AAC"/>
    <w:pPr>
      <w:tabs>
        <w:tab w:val="right" w:pos="8352"/>
      </w:tabs>
      <w:ind w:left="284" w:hanging="284"/>
    </w:pPr>
  </w:style>
  <w:style w:type="paragraph" w:styleId="TOC2">
    <w:name w:val="toc 2"/>
    <w:basedOn w:val="Normal"/>
    <w:next w:val="Normal"/>
    <w:autoRedefine/>
    <w:uiPriority w:val="39"/>
    <w:rsid w:val="003D592C"/>
    <w:pPr>
      <w:numPr>
        <w:numId w:val="9"/>
      </w:numPr>
      <w:tabs>
        <w:tab w:val="left" w:pos="142"/>
        <w:tab w:val="left" w:pos="851"/>
        <w:tab w:val="right" w:leader="dot" w:pos="8352"/>
      </w:tabs>
    </w:pPr>
    <w:rPr>
      <w:b/>
      <w:caps/>
    </w:rPr>
  </w:style>
  <w:style w:type="paragraph" w:styleId="TOC3">
    <w:name w:val="toc 3"/>
    <w:basedOn w:val="Normal"/>
    <w:next w:val="Normal"/>
    <w:autoRedefine/>
    <w:uiPriority w:val="39"/>
    <w:rsid w:val="0076328C"/>
    <w:pPr>
      <w:tabs>
        <w:tab w:val="left" w:pos="1680"/>
        <w:tab w:val="left" w:pos="1985"/>
        <w:tab w:val="right" w:leader="dot" w:pos="8352"/>
      </w:tabs>
      <w:ind w:left="1287" w:hanging="567"/>
    </w:pPr>
    <w:rPr>
      <w:caps/>
    </w:rPr>
  </w:style>
  <w:style w:type="character" w:customStyle="1" w:styleId="TXTParagraphChar">
    <w:name w:val="TXT : Paragraph Char"/>
    <w:link w:val="TXTParagraph"/>
    <w:rsid w:val="007B26EA"/>
    <w:rPr>
      <w:rFonts w:eastAsia="Angsana New"/>
      <w:sz w:val="24"/>
      <w:szCs w:val="28"/>
    </w:rPr>
  </w:style>
  <w:style w:type="paragraph" w:customStyle="1" w:styleId="IMGCentered">
    <w:name w:val="IMG : Centered"/>
    <w:basedOn w:val="Normal"/>
    <w:rsid w:val="001B17B3"/>
    <w:pPr>
      <w:jc w:val="center"/>
    </w:pPr>
    <w:rPr>
      <w:rFonts w:eastAsia="Angsana New"/>
    </w:rPr>
  </w:style>
  <w:style w:type="numbering" w:customStyle="1" w:styleId="LISTOutlineNum">
    <w:name w:val="LIST : Outline Num"/>
    <w:basedOn w:val="NoList"/>
    <w:rsid w:val="00B45A2A"/>
    <w:pPr>
      <w:numPr>
        <w:numId w:val="3"/>
      </w:numPr>
    </w:pPr>
  </w:style>
  <w:style w:type="paragraph" w:styleId="Caption">
    <w:name w:val="caption"/>
    <w:basedOn w:val="Normal"/>
    <w:next w:val="Normal"/>
    <w:link w:val="CaptionChar"/>
    <w:qFormat/>
    <w:rsid w:val="00265812"/>
    <w:rPr>
      <w:b/>
      <w:bCs/>
      <w:sz w:val="20"/>
      <w:szCs w:val="23"/>
    </w:rPr>
  </w:style>
  <w:style w:type="paragraph" w:customStyle="1" w:styleId="IMGCaption">
    <w:name w:val="IMG : Caption"/>
    <w:basedOn w:val="Caption"/>
    <w:rsid w:val="00887C9E"/>
    <w:pPr>
      <w:spacing w:after="240" w:line="240" w:lineRule="auto"/>
      <w:jc w:val="center"/>
    </w:pPr>
    <w:rPr>
      <w:rFonts w:eastAsia="Angsana New"/>
      <w:b w:val="0"/>
      <w:sz w:val="24"/>
    </w:rPr>
  </w:style>
  <w:style w:type="paragraph" w:customStyle="1" w:styleId="REFTitle">
    <w:name w:val="REF : Title"/>
    <w:basedOn w:val="Normal"/>
    <w:next w:val="Normal"/>
    <w:rsid w:val="003362F8"/>
    <w:pPr>
      <w:spacing w:before="480" w:after="600"/>
      <w:jc w:val="center"/>
    </w:pPr>
    <w:rPr>
      <w:b/>
      <w:sz w:val="28"/>
    </w:rPr>
  </w:style>
  <w:style w:type="paragraph" w:styleId="HTMLPreformatted">
    <w:name w:val="HTML Preformatted"/>
    <w:basedOn w:val="Normal"/>
    <w:rsid w:val="002E4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Tahoma" w:hAnsi="Tahoma" w:cs="Tahoma"/>
      <w:sz w:val="20"/>
      <w:szCs w:val="20"/>
    </w:rPr>
  </w:style>
  <w:style w:type="table" w:styleId="TableGrid">
    <w:name w:val="Table Grid"/>
    <w:basedOn w:val="TableNormal"/>
    <w:rsid w:val="00C31F1B"/>
    <w:pPr>
      <w:spacing w:after="12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GCenteredFrame">
    <w:name w:val="IMG : Centered Frame"/>
    <w:basedOn w:val="IMGCentered"/>
    <w:rsid w:val="00C53FE1"/>
    <w:pPr>
      <w:spacing w:before="120"/>
    </w:pPr>
  </w:style>
  <w:style w:type="numbering" w:customStyle="1" w:styleId="LISTBullet">
    <w:name w:val="LIST : Bullet"/>
    <w:basedOn w:val="NoList"/>
    <w:rsid w:val="0062477E"/>
    <w:pPr>
      <w:numPr>
        <w:numId w:val="4"/>
      </w:numPr>
    </w:pPr>
  </w:style>
  <w:style w:type="paragraph" w:customStyle="1" w:styleId="DBPK-RelationalSchema">
    <w:name w:val="DB : PK - Relational Schema"/>
    <w:basedOn w:val="Normal"/>
    <w:rsid w:val="003A0A65"/>
    <w:pPr>
      <w:spacing w:after="120"/>
      <w:jc w:val="center"/>
    </w:pPr>
    <w:rPr>
      <w:rFonts w:eastAsia="Angsana New"/>
      <w:b/>
      <w:bCs/>
      <w:szCs w:val="24"/>
      <w:u w:val="single"/>
    </w:rPr>
  </w:style>
  <w:style w:type="paragraph" w:customStyle="1" w:styleId="DBAtt-RelationalSchema">
    <w:name w:val="DB : Att - Relational Schema"/>
    <w:basedOn w:val="Normal"/>
    <w:rsid w:val="003A0A65"/>
    <w:pPr>
      <w:spacing w:after="120"/>
      <w:jc w:val="center"/>
    </w:pPr>
    <w:rPr>
      <w:rFonts w:eastAsia="Angsana New"/>
      <w:szCs w:val="24"/>
    </w:rPr>
  </w:style>
  <w:style w:type="paragraph" w:customStyle="1" w:styleId="DBFK-RelationalSchema">
    <w:name w:val="DB : FK - Relational Schema"/>
    <w:basedOn w:val="Normal"/>
    <w:rsid w:val="003A0A65"/>
    <w:pPr>
      <w:spacing w:after="120"/>
      <w:jc w:val="center"/>
    </w:pPr>
    <w:rPr>
      <w:rFonts w:eastAsia="Angsana New"/>
      <w:i/>
      <w:iCs/>
      <w:szCs w:val="24"/>
    </w:rPr>
  </w:style>
  <w:style w:type="paragraph" w:customStyle="1" w:styleId="TBLCaption">
    <w:name w:val="TBL : Caption"/>
    <w:basedOn w:val="Caption"/>
    <w:link w:val="TBLCaptionChar"/>
    <w:rsid w:val="008F368A"/>
    <w:pPr>
      <w:ind w:left="1247" w:hanging="1247"/>
    </w:pPr>
    <w:rPr>
      <w:b w:val="0"/>
      <w:bCs w:val="0"/>
      <w:sz w:val="24"/>
      <w:szCs w:val="24"/>
    </w:rPr>
  </w:style>
  <w:style w:type="character" w:customStyle="1" w:styleId="CaptionChar">
    <w:name w:val="Caption Char"/>
    <w:link w:val="Caption"/>
    <w:rsid w:val="009570E3"/>
    <w:rPr>
      <w:rFonts w:cs="Angsana New"/>
      <w:b/>
      <w:bCs/>
      <w:szCs w:val="23"/>
      <w:lang w:val="en-US" w:eastAsia="en-US" w:bidi="th-TH"/>
    </w:rPr>
  </w:style>
  <w:style w:type="character" w:customStyle="1" w:styleId="TBLCaptionChar">
    <w:name w:val="TBL : Caption Char"/>
    <w:link w:val="TBLCaption"/>
    <w:rsid w:val="008F368A"/>
    <w:rPr>
      <w:rFonts w:cs="Angsana New"/>
      <w:b/>
      <w:bCs/>
      <w:sz w:val="24"/>
      <w:szCs w:val="24"/>
      <w:lang w:val="en-US" w:eastAsia="en-US" w:bidi="th-TH"/>
    </w:rPr>
  </w:style>
  <w:style w:type="paragraph" w:styleId="TOC4">
    <w:name w:val="toc 4"/>
    <w:basedOn w:val="Normal"/>
    <w:next w:val="Normal"/>
    <w:autoRedefine/>
    <w:uiPriority w:val="39"/>
    <w:rsid w:val="00702006"/>
    <w:pPr>
      <w:tabs>
        <w:tab w:val="left" w:pos="2034"/>
        <w:tab w:val="left" w:pos="2892"/>
        <w:tab w:val="right" w:leader="dot" w:pos="8352"/>
      </w:tabs>
      <w:ind w:left="2024" w:hanging="737"/>
    </w:pPr>
    <w:rPr>
      <w:caps/>
    </w:rPr>
  </w:style>
  <w:style w:type="paragraph" w:styleId="TableofFigures">
    <w:name w:val="table of figures"/>
    <w:basedOn w:val="Normal"/>
    <w:next w:val="Normal"/>
    <w:autoRedefine/>
    <w:uiPriority w:val="99"/>
    <w:rsid w:val="000A114C"/>
    <w:pPr>
      <w:tabs>
        <w:tab w:val="right" w:leader="dot" w:pos="8352"/>
      </w:tabs>
      <w:ind w:left="1247" w:hanging="1247"/>
    </w:pPr>
    <w:rPr>
      <w:noProof/>
    </w:rPr>
  </w:style>
  <w:style w:type="paragraph" w:customStyle="1" w:styleId="CellHeading">
    <w:name w:val="Cell Heading"/>
    <w:basedOn w:val="Normal"/>
    <w:next w:val="Normal"/>
    <w:rsid w:val="0044059B"/>
    <w:pPr>
      <w:spacing w:before="60" w:after="60"/>
    </w:pPr>
    <w:rPr>
      <w:b/>
      <w:bCs/>
      <w:sz w:val="20"/>
      <w:szCs w:val="20"/>
      <w:lang w:val="en-AU"/>
    </w:rPr>
  </w:style>
  <w:style w:type="paragraph" w:customStyle="1" w:styleId="TXTInBoxDef">
    <w:name w:val="TXT : In Box Def"/>
    <w:basedOn w:val="TXTParagraph"/>
    <w:rsid w:val="000F240F"/>
    <w:pPr>
      <w:pBdr>
        <w:top w:val="single" w:sz="4" w:space="1" w:color="auto"/>
        <w:left w:val="single" w:sz="4" w:space="4" w:color="auto"/>
        <w:bottom w:val="single" w:sz="4" w:space="1" w:color="auto"/>
        <w:right w:val="single" w:sz="4" w:space="4" w:color="auto"/>
      </w:pBdr>
      <w:ind w:firstLine="0"/>
    </w:pPr>
  </w:style>
  <w:style w:type="paragraph" w:customStyle="1" w:styleId="CODETXT">
    <w:name w:val="CODE : TXT"/>
    <w:basedOn w:val="Normal"/>
    <w:rsid w:val="006B07FE"/>
    <w:pPr>
      <w:pBdr>
        <w:top w:val="dotted" w:sz="4" w:space="1" w:color="auto"/>
        <w:left w:val="dotted" w:sz="4" w:space="4" w:color="auto"/>
        <w:bottom w:val="dotted" w:sz="4" w:space="1" w:color="auto"/>
        <w:right w:val="dotted" w:sz="4" w:space="4" w:color="auto"/>
      </w:pBdr>
      <w:spacing w:line="240" w:lineRule="auto"/>
    </w:pPr>
    <w:rPr>
      <w:rFonts w:ascii="Courier New" w:eastAsia="Angsana New" w:hAnsi="Courier New"/>
      <w:sz w:val="20"/>
      <w:szCs w:val="20"/>
    </w:rPr>
  </w:style>
  <w:style w:type="paragraph" w:customStyle="1" w:styleId="BIOTitle">
    <w:name w:val="BIO : Title"/>
    <w:basedOn w:val="Normal"/>
    <w:next w:val="Normal"/>
    <w:rsid w:val="001D191D"/>
    <w:pPr>
      <w:spacing w:before="480" w:after="600"/>
      <w:jc w:val="center"/>
    </w:pPr>
    <w:rPr>
      <w:b/>
      <w:sz w:val="28"/>
    </w:rPr>
  </w:style>
  <w:style w:type="paragraph" w:styleId="TOC5">
    <w:name w:val="toc 5"/>
    <w:basedOn w:val="Normal"/>
    <w:next w:val="Normal"/>
    <w:autoRedefine/>
    <w:semiHidden/>
    <w:rsid w:val="00536194"/>
    <w:pPr>
      <w:spacing w:line="240" w:lineRule="auto"/>
      <w:ind w:left="960"/>
    </w:pPr>
  </w:style>
  <w:style w:type="paragraph" w:styleId="TOC6">
    <w:name w:val="toc 6"/>
    <w:basedOn w:val="Normal"/>
    <w:next w:val="Normal"/>
    <w:autoRedefine/>
    <w:semiHidden/>
    <w:rsid w:val="00536194"/>
    <w:pPr>
      <w:spacing w:line="240" w:lineRule="auto"/>
      <w:ind w:left="1200"/>
    </w:pPr>
  </w:style>
  <w:style w:type="paragraph" w:styleId="TOC7">
    <w:name w:val="toc 7"/>
    <w:basedOn w:val="Normal"/>
    <w:next w:val="Normal"/>
    <w:autoRedefine/>
    <w:semiHidden/>
    <w:rsid w:val="00536194"/>
    <w:pPr>
      <w:spacing w:line="240" w:lineRule="auto"/>
      <w:ind w:left="1440"/>
    </w:pPr>
  </w:style>
  <w:style w:type="paragraph" w:styleId="TOC8">
    <w:name w:val="toc 8"/>
    <w:basedOn w:val="Normal"/>
    <w:next w:val="Normal"/>
    <w:autoRedefine/>
    <w:semiHidden/>
    <w:rsid w:val="00536194"/>
    <w:pPr>
      <w:spacing w:line="240" w:lineRule="auto"/>
      <w:ind w:left="1680"/>
    </w:pPr>
  </w:style>
  <w:style w:type="paragraph" w:styleId="TOC9">
    <w:name w:val="toc 9"/>
    <w:basedOn w:val="Normal"/>
    <w:next w:val="Normal"/>
    <w:autoRedefine/>
    <w:semiHidden/>
    <w:rsid w:val="00536194"/>
    <w:pPr>
      <w:spacing w:line="240" w:lineRule="auto"/>
      <w:ind w:left="1920"/>
    </w:pPr>
  </w:style>
  <w:style w:type="paragraph" w:customStyle="1" w:styleId="TOCChapterName">
    <w:name w:val="TOC : Chapter Name"/>
    <w:basedOn w:val="Normal"/>
    <w:rsid w:val="00DA412F"/>
    <w:pPr>
      <w:numPr>
        <w:numId w:val="5"/>
      </w:numPr>
      <w:outlineLvl w:val="0"/>
    </w:pPr>
    <w:rPr>
      <w:caps/>
    </w:rPr>
  </w:style>
  <w:style w:type="paragraph" w:customStyle="1" w:styleId="12">
    <w:name w:val="ปกติ + (ไทยและอื่นๆ) 12 พ."/>
    <w:basedOn w:val="Normal"/>
    <w:rsid w:val="00632D15"/>
    <w:pPr>
      <w:spacing w:after="120"/>
    </w:pPr>
    <w:rPr>
      <w:rFonts w:eastAsia="SimSun"/>
      <w:szCs w:val="24"/>
    </w:rPr>
  </w:style>
  <w:style w:type="paragraph" w:styleId="BalloonText">
    <w:name w:val="Balloon Text"/>
    <w:basedOn w:val="Normal"/>
    <w:semiHidden/>
    <w:rsid w:val="00A14F6A"/>
    <w:rPr>
      <w:rFonts w:ascii="Tahoma" w:hAnsi="Tahoma"/>
      <w:sz w:val="16"/>
      <w:szCs w:val="18"/>
    </w:rPr>
  </w:style>
  <w:style w:type="paragraph" w:customStyle="1" w:styleId="REFReferenceNum">
    <w:name w:val="REF : Reference Num"/>
    <w:basedOn w:val="TXTParagraph"/>
    <w:link w:val="REFReferenceNumChar"/>
    <w:rsid w:val="00D94D69"/>
    <w:rPr>
      <w:vertAlign w:val="superscript"/>
    </w:rPr>
  </w:style>
  <w:style w:type="character" w:customStyle="1" w:styleId="REFReferenceNumChar">
    <w:name w:val="REF : Reference Num Char"/>
    <w:link w:val="REFReferenceNum"/>
    <w:rsid w:val="00D94D69"/>
    <w:rPr>
      <w:rFonts w:eastAsia="Angsana New" w:cs="Angsana New"/>
      <w:sz w:val="24"/>
      <w:szCs w:val="28"/>
      <w:vertAlign w:val="superscript"/>
      <w:lang w:val="en-US" w:eastAsia="en-US" w:bidi="th-TH"/>
    </w:rPr>
  </w:style>
  <w:style w:type="character" w:styleId="FollowedHyperlink">
    <w:name w:val="FollowedHyperlink"/>
    <w:rsid w:val="00B303AF"/>
    <w:rPr>
      <w:color w:val="800080"/>
      <w:u w:val="single"/>
    </w:rPr>
  </w:style>
  <w:style w:type="character" w:customStyle="1" w:styleId="DECWhiteBold">
    <w:name w:val="DEC : White+Bold"/>
    <w:rsid w:val="003146F6"/>
    <w:rPr>
      <w:rFonts w:eastAsia="SimSun"/>
      <w:b/>
      <w:bCs/>
      <w:color w:val="FFFFFF"/>
      <w:szCs w:val="24"/>
    </w:rPr>
  </w:style>
  <w:style w:type="character" w:customStyle="1" w:styleId="DECWhite">
    <w:name w:val="DEC : White"/>
    <w:rsid w:val="003146F6"/>
    <w:rPr>
      <w:rFonts w:eastAsia="SimSun"/>
      <w:color w:val="FFFFFF"/>
      <w:szCs w:val="24"/>
    </w:rPr>
  </w:style>
  <w:style w:type="character" w:customStyle="1" w:styleId="DECBold">
    <w:name w:val="DEC : Bold"/>
    <w:rsid w:val="003146F6"/>
    <w:rPr>
      <w:rFonts w:eastAsia="SimSun"/>
      <w:b/>
      <w:bCs/>
      <w:szCs w:val="24"/>
    </w:rPr>
  </w:style>
  <w:style w:type="paragraph" w:customStyle="1" w:styleId="DECCenter">
    <w:name w:val="DEC : Center"/>
    <w:basedOn w:val="Normal"/>
    <w:rsid w:val="003146F6"/>
    <w:pPr>
      <w:spacing w:after="120"/>
      <w:jc w:val="center"/>
    </w:pPr>
    <w:rPr>
      <w:rFonts w:eastAsia="SimSun"/>
      <w:szCs w:val="24"/>
    </w:rPr>
  </w:style>
  <w:style w:type="paragraph" w:customStyle="1" w:styleId="DECBoldCenter">
    <w:name w:val="DEC : Bold+Center"/>
    <w:basedOn w:val="Normal"/>
    <w:rsid w:val="003146F6"/>
    <w:pPr>
      <w:spacing w:after="120"/>
      <w:jc w:val="center"/>
    </w:pPr>
    <w:rPr>
      <w:rFonts w:eastAsia="SimSun"/>
      <w:b/>
      <w:bCs/>
      <w:szCs w:val="24"/>
    </w:rPr>
  </w:style>
  <w:style w:type="paragraph" w:customStyle="1" w:styleId="DECWhiteBoldCenter">
    <w:name w:val="DEC : White+Bold+Center"/>
    <w:basedOn w:val="Normal"/>
    <w:rsid w:val="00746D0B"/>
    <w:pPr>
      <w:spacing w:after="120"/>
      <w:jc w:val="center"/>
    </w:pPr>
    <w:rPr>
      <w:rFonts w:eastAsia="SimSun"/>
      <w:b/>
      <w:bCs/>
      <w:color w:val="FFFFFF"/>
    </w:rPr>
  </w:style>
  <w:style w:type="paragraph" w:customStyle="1" w:styleId="BIOLabel">
    <w:name w:val="BIO : Label"/>
    <w:basedOn w:val="Normal"/>
    <w:rsid w:val="001E1EA9"/>
    <w:pPr>
      <w:spacing w:after="120" w:line="240" w:lineRule="auto"/>
    </w:pPr>
    <w:rPr>
      <w:rFonts w:eastAsia="SimSun"/>
      <w:b/>
      <w:bCs/>
      <w:caps/>
    </w:rPr>
  </w:style>
  <w:style w:type="paragraph" w:customStyle="1" w:styleId="BIOTxt">
    <w:name w:val="BIO : Txt"/>
    <w:basedOn w:val="Normal"/>
    <w:rsid w:val="001E1EA9"/>
    <w:pPr>
      <w:spacing w:after="120" w:line="240" w:lineRule="auto"/>
    </w:pPr>
    <w:rPr>
      <w:rFonts w:eastAsia="SimSun"/>
    </w:rPr>
  </w:style>
  <w:style w:type="paragraph" w:customStyle="1" w:styleId="FPAdvisorName">
    <w:name w:val="FP : Advisor Name"/>
    <w:basedOn w:val="FPNameList"/>
    <w:link w:val="FPAdvisorNameChar"/>
    <w:rsid w:val="004A2F97"/>
    <w:rPr>
      <w:caps w:val="0"/>
    </w:rPr>
  </w:style>
  <w:style w:type="character" w:customStyle="1" w:styleId="FPNameListCharChar">
    <w:name w:val="FP : Name List Char Char"/>
    <w:link w:val="FPNameList"/>
    <w:rsid w:val="00BC5CCB"/>
    <w:rPr>
      <w:rFonts w:cs="Angsana New"/>
      <w:b/>
      <w:caps/>
      <w:sz w:val="28"/>
      <w:szCs w:val="28"/>
      <w:lang w:val="en-US" w:eastAsia="en-US" w:bidi="th-TH"/>
    </w:rPr>
  </w:style>
  <w:style w:type="character" w:customStyle="1" w:styleId="FPAdvisorNameChar">
    <w:name w:val="FP : Advisor Name Char"/>
    <w:link w:val="FPAdvisorName"/>
    <w:rsid w:val="004A2F97"/>
    <w:rPr>
      <w:rFonts w:cs="Angsana New"/>
      <w:b/>
      <w:caps/>
      <w:sz w:val="28"/>
      <w:szCs w:val="28"/>
      <w:lang w:val="en-US" w:eastAsia="en-US" w:bidi="th-TH"/>
    </w:rPr>
  </w:style>
  <w:style w:type="paragraph" w:customStyle="1" w:styleId="TOCTopic">
    <w:name w:val="TOCTopic"/>
    <w:basedOn w:val="TOC2"/>
    <w:qFormat/>
    <w:rsid w:val="00702006"/>
    <w:rPr>
      <w:noProof/>
    </w:rPr>
  </w:style>
  <w:style w:type="character" w:customStyle="1" w:styleId="HeaderChar">
    <w:name w:val="Header Char"/>
    <w:link w:val="Header"/>
    <w:rsid w:val="00D63CD2"/>
    <w:rPr>
      <w:sz w:val="24"/>
      <w:szCs w:val="28"/>
    </w:rPr>
  </w:style>
  <w:style w:type="paragraph" w:customStyle="1" w:styleId="CHAPNumber">
    <w:name w:val="CHAP : Number"/>
    <w:basedOn w:val="TXTParagraph"/>
    <w:rsid w:val="009333B7"/>
    <w:pPr>
      <w:spacing w:before="480"/>
      <w:ind w:left="284" w:firstLine="0"/>
      <w:jc w:val="center"/>
    </w:pPr>
    <w:rPr>
      <w:b/>
      <w:bCs/>
      <w:sz w:val="28"/>
    </w:rPr>
  </w:style>
  <w:style w:type="paragraph" w:customStyle="1" w:styleId="StyleABSParagraph15linesFirstline15cm">
    <w:name w:val="Style ABS : Paragraph 1.5 lines + First line:  1.5 cm"/>
    <w:basedOn w:val="ABSParagraph15lines"/>
    <w:rsid w:val="007B26EA"/>
    <w:rPr>
      <w:rFonts w:eastAsia="Times New Roman"/>
    </w:rPr>
  </w:style>
  <w:style w:type="paragraph" w:customStyle="1" w:styleId="StyleABSParagraphFirstline15cm">
    <w:name w:val="Style ABS : Paragraph + First line:  1.5 cm"/>
    <w:basedOn w:val="ABSParagraph"/>
    <w:rsid w:val="007B26EA"/>
    <w:rPr>
      <w:rFonts w:eastAsia="Times New Roman"/>
    </w:rPr>
  </w:style>
  <w:style w:type="paragraph" w:customStyle="1" w:styleId="EndNoteBibliographyTitle">
    <w:name w:val="EndNote Bibliography Title"/>
    <w:basedOn w:val="Normal"/>
    <w:link w:val="EndNoteBibliographyTitleChar"/>
    <w:rsid w:val="00501CEE"/>
    <w:pPr>
      <w:jc w:val="center"/>
    </w:pPr>
    <w:rPr>
      <w:rFonts w:cs="Times New Roman"/>
      <w:noProof/>
    </w:rPr>
  </w:style>
  <w:style w:type="character" w:customStyle="1" w:styleId="EndNoteBibliographyTitleChar">
    <w:name w:val="EndNote Bibliography Title Char"/>
    <w:basedOn w:val="TXTParagraphChar"/>
    <w:link w:val="EndNoteBibliographyTitle"/>
    <w:rsid w:val="00501CEE"/>
    <w:rPr>
      <w:rFonts w:eastAsia="Angsana New" w:cs="Times New Roman"/>
      <w:noProof/>
      <w:sz w:val="24"/>
      <w:szCs w:val="28"/>
    </w:rPr>
  </w:style>
  <w:style w:type="paragraph" w:customStyle="1" w:styleId="EndNoteBibliography">
    <w:name w:val="EndNote Bibliography"/>
    <w:basedOn w:val="Normal"/>
    <w:link w:val="EndNoteBibliographyChar"/>
    <w:rsid w:val="00501CEE"/>
    <w:rPr>
      <w:rFonts w:cs="Times New Roman"/>
      <w:noProof/>
    </w:rPr>
  </w:style>
  <w:style w:type="character" w:customStyle="1" w:styleId="EndNoteBibliographyChar">
    <w:name w:val="EndNote Bibliography Char"/>
    <w:basedOn w:val="TXTParagraphChar"/>
    <w:link w:val="EndNoteBibliography"/>
    <w:rsid w:val="00501CEE"/>
    <w:rPr>
      <w:rFonts w:eastAsia="Angsana New" w:cs="Times New Roman"/>
      <w:noProof/>
      <w:sz w:val="24"/>
      <w:szCs w:val="28"/>
    </w:rPr>
  </w:style>
  <w:style w:type="paragraph" w:customStyle="1" w:styleId="paragraph">
    <w:name w:val="paragraph"/>
    <w:basedOn w:val="Normal"/>
    <w:rsid w:val="008B4304"/>
    <w:pPr>
      <w:spacing w:before="100" w:beforeAutospacing="1" w:after="100" w:afterAutospacing="1" w:line="240" w:lineRule="auto"/>
    </w:pPr>
    <w:rPr>
      <w:rFonts w:cs="Times New Roman"/>
      <w:szCs w:val="24"/>
    </w:rPr>
  </w:style>
  <w:style w:type="character" w:customStyle="1" w:styleId="normaltextrun">
    <w:name w:val="normaltextrun"/>
    <w:basedOn w:val="DefaultParagraphFont"/>
    <w:rsid w:val="008B4304"/>
  </w:style>
  <w:style w:type="character" w:customStyle="1" w:styleId="eop">
    <w:name w:val="eop"/>
    <w:basedOn w:val="DefaultParagraphFont"/>
    <w:rsid w:val="008B4304"/>
  </w:style>
  <w:style w:type="character" w:styleId="UnresolvedMention">
    <w:name w:val="Unresolved Mention"/>
    <w:basedOn w:val="DefaultParagraphFont"/>
    <w:uiPriority w:val="99"/>
    <w:semiHidden/>
    <w:unhideWhenUsed/>
    <w:rsid w:val="00521A36"/>
    <w:rPr>
      <w:color w:val="605E5C"/>
      <w:shd w:val="clear" w:color="auto" w:fill="E1DFDD"/>
    </w:rPr>
  </w:style>
  <w:style w:type="character" w:customStyle="1" w:styleId="Heading1Char">
    <w:name w:val="Heading 1 Char"/>
    <w:basedOn w:val="DefaultParagraphFont"/>
    <w:link w:val="Heading1"/>
    <w:uiPriority w:val="9"/>
    <w:rsid w:val="00B200C3"/>
    <w:rPr>
      <w:rFonts w:eastAsia="Angsana New"/>
      <w:b/>
      <w:bCs/>
      <w:sz w:val="28"/>
      <w:szCs w:val="28"/>
    </w:rPr>
  </w:style>
  <w:style w:type="paragraph" w:styleId="Bibliography">
    <w:name w:val="Bibliography"/>
    <w:basedOn w:val="Normal"/>
    <w:next w:val="Normal"/>
    <w:uiPriority w:val="37"/>
    <w:unhideWhenUsed/>
    <w:rsid w:val="00B83686"/>
  </w:style>
  <w:style w:type="paragraph" w:styleId="TOCHeading">
    <w:name w:val="TOC Heading"/>
    <w:basedOn w:val="Heading1"/>
    <w:next w:val="Normal"/>
    <w:uiPriority w:val="39"/>
    <w:unhideWhenUsed/>
    <w:qFormat/>
    <w:rsid w:val="00DE0DF7"/>
    <w:pPr>
      <w:keepNext/>
      <w:keepLines/>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bidi="ar-SA"/>
    </w:rPr>
  </w:style>
  <w:style w:type="paragraph" w:customStyle="1" w:styleId="HeadChapter">
    <w:name w:val="Head_Chapter"/>
    <w:basedOn w:val="Heading1"/>
    <w:link w:val="HeadChapterChar"/>
    <w:qFormat/>
    <w:rsid w:val="00DE0DF7"/>
  </w:style>
  <w:style w:type="character" w:customStyle="1" w:styleId="HeadChapterChar">
    <w:name w:val="Head_Chapter Char"/>
    <w:basedOn w:val="Heading1Char"/>
    <w:link w:val="HeadChapter"/>
    <w:rsid w:val="00DE0DF7"/>
    <w:rPr>
      <w:rFonts w:eastAsia="Angsana New"/>
      <w:b/>
      <w:bCs/>
      <w:sz w:val="28"/>
      <w:szCs w:val="28"/>
    </w:rPr>
  </w:style>
  <w:style w:type="character" w:customStyle="1" w:styleId="tabchar">
    <w:name w:val="tabchar"/>
    <w:basedOn w:val="DefaultParagraphFont"/>
    <w:rsid w:val="005A61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647">
      <w:bodyDiv w:val="1"/>
      <w:marLeft w:val="0"/>
      <w:marRight w:val="0"/>
      <w:marTop w:val="0"/>
      <w:marBottom w:val="0"/>
      <w:divBdr>
        <w:top w:val="none" w:sz="0" w:space="0" w:color="auto"/>
        <w:left w:val="none" w:sz="0" w:space="0" w:color="auto"/>
        <w:bottom w:val="none" w:sz="0" w:space="0" w:color="auto"/>
        <w:right w:val="none" w:sz="0" w:space="0" w:color="auto"/>
      </w:divBdr>
    </w:div>
    <w:div w:id="13652797">
      <w:bodyDiv w:val="1"/>
      <w:marLeft w:val="0"/>
      <w:marRight w:val="0"/>
      <w:marTop w:val="0"/>
      <w:marBottom w:val="0"/>
      <w:divBdr>
        <w:top w:val="none" w:sz="0" w:space="0" w:color="auto"/>
        <w:left w:val="none" w:sz="0" w:space="0" w:color="auto"/>
        <w:bottom w:val="none" w:sz="0" w:space="0" w:color="auto"/>
        <w:right w:val="none" w:sz="0" w:space="0" w:color="auto"/>
      </w:divBdr>
      <w:divsChild>
        <w:div w:id="1777938622">
          <w:marLeft w:val="0"/>
          <w:marRight w:val="0"/>
          <w:marTop w:val="0"/>
          <w:marBottom w:val="0"/>
          <w:divBdr>
            <w:top w:val="none" w:sz="0" w:space="0" w:color="auto"/>
            <w:left w:val="none" w:sz="0" w:space="0" w:color="auto"/>
            <w:bottom w:val="none" w:sz="0" w:space="0" w:color="auto"/>
            <w:right w:val="none" w:sz="0" w:space="0" w:color="auto"/>
          </w:divBdr>
        </w:div>
        <w:div w:id="178979994">
          <w:marLeft w:val="0"/>
          <w:marRight w:val="0"/>
          <w:marTop w:val="0"/>
          <w:marBottom w:val="0"/>
          <w:divBdr>
            <w:top w:val="none" w:sz="0" w:space="0" w:color="auto"/>
            <w:left w:val="none" w:sz="0" w:space="0" w:color="auto"/>
            <w:bottom w:val="none" w:sz="0" w:space="0" w:color="auto"/>
            <w:right w:val="none" w:sz="0" w:space="0" w:color="auto"/>
          </w:divBdr>
        </w:div>
      </w:divsChild>
    </w:div>
    <w:div w:id="29185280">
      <w:bodyDiv w:val="1"/>
      <w:marLeft w:val="0"/>
      <w:marRight w:val="0"/>
      <w:marTop w:val="0"/>
      <w:marBottom w:val="0"/>
      <w:divBdr>
        <w:top w:val="none" w:sz="0" w:space="0" w:color="auto"/>
        <w:left w:val="none" w:sz="0" w:space="0" w:color="auto"/>
        <w:bottom w:val="none" w:sz="0" w:space="0" w:color="auto"/>
        <w:right w:val="none" w:sz="0" w:space="0" w:color="auto"/>
      </w:divBdr>
    </w:div>
    <w:div w:id="54667040">
      <w:bodyDiv w:val="1"/>
      <w:marLeft w:val="0"/>
      <w:marRight w:val="0"/>
      <w:marTop w:val="0"/>
      <w:marBottom w:val="0"/>
      <w:divBdr>
        <w:top w:val="none" w:sz="0" w:space="0" w:color="auto"/>
        <w:left w:val="none" w:sz="0" w:space="0" w:color="auto"/>
        <w:bottom w:val="none" w:sz="0" w:space="0" w:color="auto"/>
        <w:right w:val="none" w:sz="0" w:space="0" w:color="auto"/>
      </w:divBdr>
    </w:div>
    <w:div w:id="88359007">
      <w:bodyDiv w:val="1"/>
      <w:marLeft w:val="0"/>
      <w:marRight w:val="0"/>
      <w:marTop w:val="0"/>
      <w:marBottom w:val="0"/>
      <w:divBdr>
        <w:top w:val="none" w:sz="0" w:space="0" w:color="auto"/>
        <w:left w:val="none" w:sz="0" w:space="0" w:color="auto"/>
        <w:bottom w:val="none" w:sz="0" w:space="0" w:color="auto"/>
        <w:right w:val="none" w:sz="0" w:space="0" w:color="auto"/>
      </w:divBdr>
      <w:divsChild>
        <w:div w:id="601958440">
          <w:marLeft w:val="0"/>
          <w:marRight w:val="0"/>
          <w:marTop w:val="0"/>
          <w:marBottom w:val="0"/>
          <w:divBdr>
            <w:top w:val="none" w:sz="0" w:space="0" w:color="auto"/>
            <w:left w:val="none" w:sz="0" w:space="0" w:color="auto"/>
            <w:bottom w:val="none" w:sz="0" w:space="0" w:color="auto"/>
            <w:right w:val="none" w:sz="0" w:space="0" w:color="auto"/>
          </w:divBdr>
        </w:div>
        <w:div w:id="453257896">
          <w:marLeft w:val="0"/>
          <w:marRight w:val="0"/>
          <w:marTop w:val="0"/>
          <w:marBottom w:val="0"/>
          <w:divBdr>
            <w:top w:val="none" w:sz="0" w:space="0" w:color="auto"/>
            <w:left w:val="none" w:sz="0" w:space="0" w:color="auto"/>
            <w:bottom w:val="none" w:sz="0" w:space="0" w:color="auto"/>
            <w:right w:val="none" w:sz="0" w:space="0" w:color="auto"/>
          </w:divBdr>
        </w:div>
      </w:divsChild>
    </w:div>
    <w:div w:id="97408643">
      <w:bodyDiv w:val="1"/>
      <w:marLeft w:val="0"/>
      <w:marRight w:val="0"/>
      <w:marTop w:val="0"/>
      <w:marBottom w:val="0"/>
      <w:divBdr>
        <w:top w:val="none" w:sz="0" w:space="0" w:color="auto"/>
        <w:left w:val="none" w:sz="0" w:space="0" w:color="auto"/>
        <w:bottom w:val="none" w:sz="0" w:space="0" w:color="auto"/>
        <w:right w:val="none" w:sz="0" w:space="0" w:color="auto"/>
      </w:divBdr>
    </w:div>
    <w:div w:id="107941981">
      <w:bodyDiv w:val="1"/>
      <w:marLeft w:val="0"/>
      <w:marRight w:val="0"/>
      <w:marTop w:val="0"/>
      <w:marBottom w:val="0"/>
      <w:divBdr>
        <w:top w:val="none" w:sz="0" w:space="0" w:color="auto"/>
        <w:left w:val="none" w:sz="0" w:space="0" w:color="auto"/>
        <w:bottom w:val="none" w:sz="0" w:space="0" w:color="auto"/>
        <w:right w:val="none" w:sz="0" w:space="0" w:color="auto"/>
      </w:divBdr>
    </w:div>
    <w:div w:id="171116681">
      <w:bodyDiv w:val="1"/>
      <w:marLeft w:val="0"/>
      <w:marRight w:val="0"/>
      <w:marTop w:val="0"/>
      <w:marBottom w:val="0"/>
      <w:divBdr>
        <w:top w:val="none" w:sz="0" w:space="0" w:color="auto"/>
        <w:left w:val="none" w:sz="0" w:space="0" w:color="auto"/>
        <w:bottom w:val="none" w:sz="0" w:space="0" w:color="auto"/>
        <w:right w:val="none" w:sz="0" w:space="0" w:color="auto"/>
      </w:divBdr>
    </w:div>
    <w:div w:id="180238859">
      <w:bodyDiv w:val="1"/>
      <w:marLeft w:val="0"/>
      <w:marRight w:val="0"/>
      <w:marTop w:val="0"/>
      <w:marBottom w:val="0"/>
      <w:divBdr>
        <w:top w:val="none" w:sz="0" w:space="0" w:color="auto"/>
        <w:left w:val="none" w:sz="0" w:space="0" w:color="auto"/>
        <w:bottom w:val="none" w:sz="0" w:space="0" w:color="auto"/>
        <w:right w:val="none" w:sz="0" w:space="0" w:color="auto"/>
      </w:divBdr>
    </w:div>
    <w:div w:id="182911805">
      <w:bodyDiv w:val="1"/>
      <w:marLeft w:val="0"/>
      <w:marRight w:val="0"/>
      <w:marTop w:val="0"/>
      <w:marBottom w:val="0"/>
      <w:divBdr>
        <w:top w:val="none" w:sz="0" w:space="0" w:color="auto"/>
        <w:left w:val="none" w:sz="0" w:space="0" w:color="auto"/>
        <w:bottom w:val="none" w:sz="0" w:space="0" w:color="auto"/>
        <w:right w:val="none" w:sz="0" w:space="0" w:color="auto"/>
      </w:divBdr>
    </w:div>
    <w:div w:id="322901597">
      <w:bodyDiv w:val="1"/>
      <w:marLeft w:val="0"/>
      <w:marRight w:val="0"/>
      <w:marTop w:val="0"/>
      <w:marBottom w:val="0"/>
      <w:divBdr>
        <w:top w:val="none" w:sz="0" w:space="0" w:color="auto"/>
        <w:left w:val="none" w:sz="0" w:space="0" w:color="auto"/>
        <w:bottom w:val="none" w:sz="0" w:space="0" w:color="auto"/>
        <w:right w:val="none" w:sz="0" w:space="0" w:color="auto"/>
      </w:divBdr>
      <w:divsChild>
        <w:div w:id="446393088">
          <w:marLeft w:val="0"/>
          <w:marRight w:val="0"/>
          <w:marTop w:val="0"/>
          <w:marBottom w:val="0"/>
          <w:divBdr>
            <w:top w:val="none" w:sz="0" w:space="0" w:color="auto"/>
            <w:left w:val="none" w:sz="0" w:space="0" w:color="auto"/>
            <w:bottom w:val="none" w:sz="0" w:space="0" w:color="auto"/>
            <w:right w:val="none" w:sz="0" w:space="0" w:color="auto"/>
          </w:divBdr>
        </w:div>
        <w:div w:id="1997493991">
          <w:marLeft w:val="0"/>
          <w:marRight w:val="0"/>
          <w:marTop w:val="0"/>
          <w:marBottom w:val="0"/>
          <w:divBdr>
            <w:top w:val="none" w:sz="0" w:space="0" w:color="auto"/>
            <w:left w:val="none" w:sz="0" w:space="0" w:color="auto"/>
            <w:bottom w:val="none" w:sz="0" w:space="0" w:color="auto"/>
            <w:right w:val="none" w:sz="0" w:space="0" w:color="auto"/>
          </w:divBdr>
        </w:div>
        <w:div w:id="37358562">
          <w:marLeft w:val="0"/>
          <w:marRight w:val="0"/>
          <w:marTop w:val="0"/>
          <w:marBottom w:val="0"/>
          <w:divBdr>
            <w:top w:val="none" w:sz="0" w:space="0" w:color="auto"/>
            <w:left w:val="none" w:sz="0" w:space="0" w:color="auto"/>
            <w:bottom w:val="none" w:sz="0" w:space="0" w:color="auto"/>
            <w:right w:val="none" w:sz="0" w:space="0" w:color="auto"/>
          </w:divBdr>
        </w:div>
        <w:div w:id="1727416515">
          <w:marLeft w:val="0"/>
          <w:marRight w:val="0"/>
          <w:marTop w:val="0"/>
          <w:marBottom w:val="0"/>
          <w:divBdr>
            <w:top w:val="none" w:sz="0" w:space="0" w:color="auto"/>
            <w:left w:val="none" w:sz="0" w:space="0" w:color="auto"/>
            <w:bottom w:val="none" w:sz="0" w:space="0" w:color="auto"/>
            <w:right w:val="none" w:sz="0" w:space="0" w:color="auto"/>
          </w:divBdr>
        </w:div>
        <w:div w:id="281111140">
          <w:marLeft w:val="0"/>
          <w:marRight w:val="0"/>
          <w:marTop w:val="0"/>
          <w:marBottom w:val="0"/>
          <w:divBdr>
            <w:top w:val="none" w:sz="0" w:space="0" w:color="auto"/>
            <w:left w:val="none" w:sz="0" w:space="0" w:color="auto"/>
            <w:bottom w:val="none" w:sz="0" w:space="0" w:color="auto"/>
            <w:right w:val="none" w:sz="0" w:space="0" w:color="auto"/>
          </w:divBdr>
        </w:div>
        <w:div w:id="347371489">
          <w:marLeft w:val="0"/>
          <w:marRight w:val="0"/>
          <w:marTop w:val="0"/>
          <w:marBottom w:val="0"/>
          <w:divBdr>
            <w:top w:val="none" w:sz="0" w:space="0" w:color="auto"/>
            <w:left w:val="none" w:sz="0" w:space="0" w:color="auto"/>
            <w:bottom w:val="none" w:sz="0" w:space="0" w:color="auto"/>
            <w:right w:val="none" w:sz="0" w:space="0" w:color="auto"/>
          </w:divBdr>
        </w:div>
        <w:div w:id="1998804120">
          <w:marLeft w:val="0"/>
          <w:marRight w:val="0"/>
          <w:marTop w:val="0"/>
          <w:marBottom w:val="0"/>
          <w:divBdr>
            <w:top w:val="none" w:sz="0" w:space="0" w:color="auto"/>
            <w:left w:val="none" w:sz="0" w:space="0" w:color="auto"/>
            <w:bottom w:val="none" w:sz="0" w:space="0" w:color="auto"/>
            <w:right w:val="none" w:sz="0" w:space="0" w:color="auto"/>
          </w:divBdr>
        </w:div>
        <w:div w:id="849568675">
          <w:marLeft w:val="0"/>
          <w:marRight w:val="0"/>
          <w:marTop w:val="0"/>
          <w:marBottom w:val="0"/>
          <w:divBdr>
            <w:top w:val="none" w:sz="0" w:space="0" w:color="auto"/>
            <w:left w:val="none" w:sz="0" w:space="0" w:color="auto"/>
            <w:bottom w:val="none" w:sz="0" w:space="0" w:color="auto"/>
            <w:right w:val="none" w:sz="0" w:space="0" w:color="auto"/>
          </w:divBdr>
        </w:div>
        <w:div w:id="31198126">
          <w:marLeft w:val="0"/>
          <w:marRight w:val="0"/>
          <w:marTop w:val="0"/>
          <w:marBottom w:val="0"/>
          <w:divBdr>
            <w:top w:val="none" w:sz="0" w:space="0" w:color="auto"/>
            <w:left w:val="none" w:sz="0" w:space="0" w:color="auto"/>
            <w:bottom w:val="none" w:sz="0" w:space="0" w:color="auto"/>
            <w:right w:val="none" w:sz="0" w:space="0" w:color="auto"/>
          </w:divBdr>
        </w:div>
      </w:divsChild>
    </w:div>
    <w:div w:id="383674323">
      <w:bodyDiv w:val="1"/>
      <w:marLeft w:val="0"/>
      <w:marRight w:val="0"/>
      <w:marTop w:val="0"/>
      <w:marBottom w:val="0"/>
      <w:divBdr>
        <w:top w:val="none" w:sz="0" w:space="0" w:color="auto"/>
        <w:left w:val="none" w:sz="0" w:space="0" w:color="auto"/>
        <w:bottom w:val="none" w:sz="0" w:space="0" w:color="auto"/>
        <w:right w:val="none" w:sz="0" w:space="0" w:color="auto"/>
      </w:divBdr>
    </w:div>
    <w:div w:id="423454111">
      <w:bodyDiv w:val="1"/>
      <w:marLeft w:val="0"/>
      <w:marRight w:val="0"/>
      <w:marTop w:val="0"/>
      <w:marBottom w:val="0"/>
      <w:divBdr>
        <w:top w:val="none" w:sz="0" w:space="0" w:color="auto"/>
        <w:left w:val="none" w:sz="0" w:space="0" w:color="auto"/>
        <w:bottom w:val="none" w:sz="0" w:space="0" w:color="auto"/>
        <w:right w:val="none" w:sz="0" w:space="0" w:color="auto"/>
      </w:divBdr>
      <w:divsChild>
        <w:div w:id="1628393816">
          <w:marLeft w:val="0"/>
          <w:marRight w:val="0"/>
          <w:marTop w:val="0"/>
          <w:marBottom w:val="0"/>
          <w:divBdr>
            <w:top w:val="none" w:sz="0" w:space="0" w:color="auto"/>
            <w:left w:val="none" w:sz="0" w:space="0" w:color="auto"/>
            <w:bottom w:val="none" w:sz="0" w:space="0" w:color="auto"/>
            <w:right w:val="none" w:sz="0" w:space="0" w:color="auto"/>
          </w:divBdr>
        </w:div>
        <w:div w:id="1071778552">
          <w:marLeft w:val="0"/>
          <w:marRight w:val="0"/>
          <w:marTop w:val="0"/>
          <w:marBottom w:val="0"/>
          <w:divBdr>
            <w:top w:val="none" w:sz="0" w:space="0" w:color="auto"/>
            <w:left w:val="none" w:sz="0" w:space="0" w:color="auto"/>
            <w:bottom w:val="none" w:sz="0" w:space="0" w:color="auto"/>
            <w:right w:val="none" w:sz="0" w:space="0" w:color="auto"/>
          </w:divBdr>
        </w:div>
        <w:div w:id="1217548679">
          <w:marLeft w:val="0"/>
          <w:marRight w:val="0"/>
          <w:marTop w:val="0"/>
          <w:marBottom w:val="0"/>
          <w:divBdr>
            <w:top w:val="none" w:sz="0" w:space="0" w:color="auto"/>
            <w:left w:val="none" w:sz="0" w:space="0" w:color="auto"/>
            <w:bottom w:val="none" w:sz="0" w:space="0" w:color="auto"/>
            <w:right w:val="none" w:sz="0" w:space="0" w:color="auto"/>
          </w:divBdr>
        </w:div>
        <w:div w:id="1002663830">
          <w:marLeft w:val="0"/>
          <w:marRight w:val="0"/>
          <w:marTop w:val="0"/>
          <w:marBottom w:val="0"/>
          <w:divBdr>
            <w:top w:val="none" w:sz="0" w:space="0" w:color="auto"/>
            <w:left w:val="none" w:sz="0" w:space="0" w:color="auto"/>
            <w:bottom w:val="none" w:sz="0" w:space="0" w:color="auto"/>
            <w:right w:val="none" w:sz="0" w:space="0" w:color="auto"/>
          </w:divBdr>
        </w:div>
        <w:div w:id="1702515747">
          <w:marLeft w:val="0"/>
          <w:marRight w:val="0"/>
          <w:marTop w:val="0"/>
          <w:marBottom w:val="0"/>
          <w:divBdr>
            <w:top w:val="none" w:sz="0" w:space="0" w:color="auto"/>
            <w:left w:val="none" w:sz="0" w:space="0" w:color="auto"/>
            <w:bottom w:val="none" w:sz="0" w:space="0" w:color="auto"/>
            <w:right w:val="none" w:sz="0" w:space="0" w:color="auto"/>
          </w:divBdr>
        </w:div>
        <w:div w:id="1589383348">
          <w:marLeft w:val="0"/>
          <w:marRight w:val="0"/>
          <w:marTop w:val="0"/>
          <w:marBottom w:val="0"/>
          <w:divBdr>
            <w:top w:val="none" w:sz="0" w:space="0" w:color="auto"/>
            <w:left w:val="none" w:sz="0" w:space="0" w:color="auto"/>
            <w:bottom w:val="none" w:sz="0" w:space="0" w:color="auto"/>
            <w:right w:val="none" w:sz="0" w:space="0" w:color="auto"/>
          </w:divBdr>
        </w:div>
        <w:div w:id="1749619973">
          <w:marLeft w:val="0"/>
          <w:marRight w:val="0"/>
          <w:marTop w:val="0"/>
          <w:marBottom w:val="0"/>
          <w:divBdr>
            <w:top w:val="none" w:sz="0" w:space="0" w:color="auto"/>
            <w:left w:val="none" w:sz="0" w:space="0" w:color="auto"/>
            <w:bottom w:val="none" w:sz="0" w:space="0" w:color="auto"/>
            <w:right w:val="none" w:sz="0" w:space="0" w:color="auto"/>
          </w:divBdr>
        </w:div>
        <w:div w:id="36124648">
          <w:marLeft w:val="0"/>
          <w:marRight w:val="0"/>
          <w:marTop w:val="0"/>
          <w:marBottom w:val="0"/>
          <w:divBdr>
            <w:top w:val="none" w:sz="0" w:space="0" w:color="auto"/>
            <w:left w:val="none" w:sz="0" w:space="0" w:color="auto"/>
            <w:bottom w:val="none" w:sz="0" w:space="0" w:color="auto"/>
            <w:right w:val="none" w:sz="0" w:space="0" w:color="auto"/>
          </w:divBdr>
        </w:div>
        <w:div w:id="1277785580">
          <w:marLeft w:val="0"/>
          <w:marRight w:val="0"/>
          <w:marTop w:val="0"/>
          <w:marBottom w:val="0"/>
          <w:divBdr>
            <w:top w:val="none" w:sz="0" w:space="0" w:color="auto"/>
            <w:left w:val="none" w:sz="0" w:space="0" w:color="auto"/>
            <w:bottom w:val="none" w:sz="0" w:space="0" w:color="auto"/>
            <w:right w:val="none" w:sz="0" w:space="0" w:color="auto"/>
          </w:divBdr>
        </w:div>
      </w:divsChild>
    </w:div>
    <w:div w:id="475689102">
      <w:bodyDiv w:val="1"/>
      <w:marLeft w:val="468"/>
      <w:marRight w:val="561"/>
      <w:marTop w:val="468"/>
      <w:marBottom w:val="468"/>
      <w:divBdr>
        <w:top w:val="none" w:sz="0" w:space="0" w:color="auto"/>
        <w:left w:val="none" w:sz="0" w:space="0" w:color="auto"/>
        <w:bottom w:val="none" w:sz="0" w:space="0" w:color="auto"/>
        <w:right w:val="none" w:sz="0" w:space="0" w:color="auto"/>
      </w:divBdr>
    </w:div>
    <w:div w:id="529033595">
      <w:bodyDiv w:val="1"/>
      <w:marLeft w:val="0"/>
      <w:marRight w:val="0"/>
      <w:marTop w:val="0"/>
      <w:marBottom w:val="0"/>
      <w:divBdr>
        <w:top w:val="none" w:sz="0" w:space="0" w:color="auto"/>
        <w:left w:val="none" w:sz="0" w:space="0" w:color="auto"/>
        <w:bottom w:val="none" w:sz="0" w:space="0" w:color="auto"/>
        <w:right w:val="none" w:sz="0" w:space="0" w:color="auto"/>
      </w:divBdr>
      <w:divsChild>
        <w:div w:id="726151473">
          <w:marLeft w:val="0"/>
          <w:marRight w:val="0"/>
          <w:marTop w:val="0"/>
          <w:marBottom w:val="0"/>
          <w:divBdr>
            <w:top w:val="none" w:sz="0" w:space="0" w:color="auto"/>
            <w:left w:val="none" w:sz="0" w:space="0" w:color="auto"/>
            <w:bottom w:val="none" w:sz="0" w:space="0" w:color="auto"/>
            <w:right w:val="none" w:sz="0" w:space="0" w:color="auto"/>
          </w:divBdr>
        </w:div>
        <w:div w:id="792598320">
          <w:marLeft w:val="0"/>
          <w:marRight w:val="0"/>
          <w:marTop w:val="0"/>
          <w:marBottom w:val="0"/>
          <w:divBdr>
            <w:top w:val="none" w:sz="0" w:space="0" w:color="auto"/>
            <w:left w:val="none" w:sz="0" w:space="0" w:color="auto"/>
            <w:bottom w:val="none" w:sz="0" w:space="0" w:color="auto"/>
            <w:right w:val="none" w:sz="0" w:space="0" w:color="auto"/>
          </w:divBdr>
        </w:div>
      </w:divsChild>
    </w:div>
    <w:div w:id="567306795">
      <w:bodyDiv w:val="1"/>
      <w:marLeft w:val="0"/>
      <w:marRight w:val="0"/>
      <w:marTop w:val="0"/>
      <w:marBottom w:val="0"/>
      <w:divBdr>
        <w:top w:val="none" w:sz="0" w:space="0" w:color="auto"/>
        <w:left w:val="none" w:sz="0" w:space="0" w:color="auto"/>
        <w:bottom w:val="none" w:sz="0" w:space="0" w:color="auto"/>
        <w:right w:val="none" w:sz="0" w:space="0" w:color="auto"/>
      </w:divBdr>
      <w:divsChild>
        <w:div w:id="43064366">
          <w:marLeft w:val="0"/>
          <w:marRight w:val="0"/>
          <w:marTop w:val="0"/>
          <w:marBottom w:val="0"/>
          <w:divBdr>
            <w:top w:val="none" w:sz="0" w:space="0" w:color="auto"/>
            <w:left w:val="none" w:sz="0" w:space="0" w:color="auto"/>
            <w:bottom w:val="none" w:sz="0" w:space="0" w:color="auto"/>
            <w:right w:val="none" w:sz="0" w:space="0" w:color="auto"/>
          </w:divBdr>
          <w:divsChild>
            <w:div w:id="369847125">
              <w:marLeft w:val="0"/>
              <w:marRight w:val="0"/>
              <w:marTop w:val="0"/>
              <w:marBottom w:val="0"/>
              <w:divBdr>
                <w:top w:val="none" w:sz="0" w:space="0" w:color="auto"/>
                <w:left w:val="none" w:sz="0" w:space="0" w:color="auto"/>
                <w:bottom w:val="none" w:sz="0" w:space="0" w:color="auto"/>
                <w:right w:val="none" w:sz="0" w:space="0" w:color="auto"/>
              </w:divBdr>
            </w:div>
            <w:div w:id="1268201292">
              <w:marLeft w:val="0"/>
              <w:marRight w:val="0"/>
              <w:marTop w:val="0"/>
              <w:marBottom w:val="0"/>
              <w:divBdr>
                <w:top w:val="none" w:sz="0" w:space="0" w:color="auto"/>
                <w:left w:val="none" w:sz="0" w:space="0" w:color="auto"/>
                <w:bottom w:val="none" w:sz="0" w:space="0" w:color="auto"/>
                <w:right w:val="none" w:sz="0" w:space="0" w:color="auto"/>
              </w:divBdr>
            </w:div>
          </w:divsChild>
        </w:div>
        <w:div w:id="121383996">
          <w:marLeft w:val="0"/>
          <w:marRight w:val="0"/>
          <w:marTop w:val="100"/>
          <w:marBottom w:val="0"/>
          <w:divBdr>
            <w:top w:val="none" w:sz="0" w:space="0" w:color="auto"/>
            <w:left w:val="none" w:sz="0" w:space="0" w:color="auto"/>
            <w:bottom w:val="none" w:sz="0" w:space="0" w:color="auto"/>
            <w:right w:val="none" w:sz="0" w:space="0" w:color="auto"/>
          </w:divBdr>
          <w:divsChild>
            <w:div w:id="2066100367">
              <w:marLeft w:val="0"/>
              <w:marRight w:val="0"/>
              <w:marTop w:val="0"/>
              <w:marBottom w:val="0"/>
              <w:divBdr>
                <w:top w:val="none" w:sz="0" w:space="0" w:color="auto"/>
                <w:left w:val="none" w:sz="0" w:space="0" w:color="auto"/>
                <w:bottom w:val="none" w:sz="0" w:space="0" w:color="auto"/>
                <w:right w:val="none" w:sz="0" w:space="0" w:color="auto"/>
              </w:divBdr>
              <w:divsChild>
                <w:div w:id="500119606">
                  <w:marLeft w:val="0"/>
                  <w:marRight w:val="0"/>
                  <w:marTop w:val="0"/>
                  <w:marBottom w:val="0"/>
                  <w:divBdr>
                    <w:top w:val="none" w:sz="0" w:space="0" w:color="auto"/>
                    <w:left w:val="none" w:sz="0" w:space="0" w:color="auto"/>
                    <w:bottom w:val="none" w:sz="0" w:space="0" w:color="auto"/>
                    <w:right w:val="none" w:sz="0" w:space="0" w:color="auto"/>
                  </w:divBdr>
                  <w:divsChild>
                    <w:div w:id="1583491906">
                      <w:marLeft w:val="0"/>
                      <w:marRight w:val="0"/>
                      <w:marTop w:val="0"/>
                      <w:marBottom w:val="0"/>
                      <w:divBdr>
                        <w:top w:val="none" w:sz="0" w:space="0" w:color="auto"/>
                        <w:left w:val="none" w:sz="0" w:space="0" w:color="auto"/>
                        <w:bottom w:val="none" w:sz="0" w:space="0" w:color="auto"/>
                        <w:right w:val="none" w:sz="0" w:space="0" w:color="auto"/>
                      </w:divBdr>
                      <w:divsChild>
                        <w:div w:id="35338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662359">
          <w:marLeft w:val="0"/>
          <w:marRight w:val="0"/>
          <w:marTop w:val="0"/>
          <w:marBottom w:val="0"/>
          <w:divBdr>
            <w:top w:val="none" w:sz="0" w:space="0" w:color="auto"/>
            <w:left w:val="none" w:sz="0" w:space="0" w:color="auto"/>
            <w:bottom w:val="none" w:sz="0" w:space="0" w:color="auto"/>
            <w:right w:val="none" w:sz="0" w:space="0" w:color="auto"/>
          </w:divBdr>
          <w:divsChild>
            <w:div w:id="1720520465">
              <w:marLeft w:val="0"/>
              <w:marRight w:val="0"/>
              <w:marTop w:val="0"/>
              <w:marBottom w:val="0"/>
              <w:divBdr>
                <w:top w:val="none" w:sz="0" w:space="0" w:color="auto"/>
                <w:left w:val="none" w:sz="0" w:space="0" w:color="auto"/>
                <w:bottom w:val="none" w:sz="0" w:space="0" w:color="auto"/>
                <w:right w:val="none" w:sz="0" w:space="0" w:color="auto"/>
              </w:divBdr>
              <w:divsChild>
                <w:div w:id="1878469354">
                  <w:marLeft w:val="0"/>
                  <w:marRight w:val="0"/>
                  <w:marTop w:val="0"/>
                  <w:marBottom w:val="0"/>
                  <w:divBdr>
                    <w:top w:val="none" w:sz="0" w:space="0" w:color="auto"/>
                    <w:left w:val="none" w:sz="0" w:space="0" w:color="auto"/>
                    <w:bottom w:val="none" w:sz="0" w:space="0" w:color="auto"/>
                    <w:right w:val="none" w:sz="0" w:space="0" w:color="auto"/>
                  </w:divBdr>
                  <w:divsChild>
                    <w:div w:id="1127772421">
                      <w:marLeft w:val="0"/>
                      <w:marRight w:val="0"/>
                      <w:marTop w:val="0"/>
                      <w:marBottom w:val="0"/>
                      <w:divBdr>
                        <w:top w:val="none" w:sz="0" w:space="0" w:color="auto"/>
                        <w:left w:val="none" w:sz="0" w:space="0" w:color="auto"/>
                        <w:bottom w:val="none" w:sz="0" w:space="0" w:color="auto"/>
                        <w:right w:val="none" w:sz="0" w:space="0" w:color="auto"/>
                      </w:divBdr>
                      <w:divsChild>
                        <w:div w:id="48400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289254">
              <w:marLeft w:val="0"/>
              <w:marRight w:val="0"/>
              <w:marTop w:val="0"/>
              <w:marBottom w:val="0"/>
              <w:divBdr>
                <w:top w:val="none" w:sz="0" w:space="0" w:color="auto"/>
                <w:left w:val="none" w:sz="0" w:space="0" w:color="auto"/>
                <w:bottom w:val="none" w:sz="0" w:space="0" w:color="auto"/>
                <w:right w:val="none" w:sz="0" w:space="0" w:color="auto"/>
              </w:divBdr>
              <w:divsChild>
                <w:div w:id="479225107">
                  <w:marLeft w:val="0"/>
                  <w:marRight w:val="0"/>
                  <w:marTop w:val="0"/>
                  <w:marBottom w:val="0"/>
                  <w:divBdr>
                    <w:top w:val="none" w:sz="0" w:space="0" w:color="auto"/>
                    <w:left w:val="none" w:sz="0" w:space="0" w:color="auto"/>
                    <w:bottom w:val="none" w:sz="0" w:space="0" w:color="auto"/>
                    <w:right w:val="none" w:sz="0" w:space="0" w:color="auto"/>
                  </w:divBdr>
                  <w:divsChild>
                    <w:div w:id="20244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838423">
      <w:bodyDiv w:val="1"/>
      <w:marLeft w:val="0"/>
      <w:marRight w:val="0"/>
      <w:marTop w:val="0"/>
      <w:marBottom w:val="0"/>
      <w:divBdr>
        <w:top w:val="none" w:sz="0" w:space="0" w:color="auto"/>
        <w:left w:val="none" w:sz="0" w:space="0" w:color="auto"/>
        <w:bottom w:val="none" w:sz="0" w:space="0" w:color="auto"/>
        <w:right w:val="none" w:sz="0" w:space="0" w:color="auto"/>
      </w:divBdr>
    </w:div>
    <w:div w:id="647980891">
      <w:bodyDiv w:val="1"/>
      <w:marLeft w:val="0"/>
      <w:marRight w:val="0"/>
      <w:marTop w:val="0"/>
      <w:marBottom w:val="0"/>
      <w:divBdr>
        <w:top w:val="none" w:sz="0" w:space="0" w:color="auto"/>
        <w:left w:val="none" w:sz="0" w:space="0" w:color="auto"/>
        <w:bottom w:val="none" w:sz="0" w:space="0" w:color="auto"/>
        <w:right w:val="none" w:sz="0" w:space="0" w:color="auto"/>
      </w:divBdr>
    </w:div>
    <w:div w:id="662589177">
      <w:bodyDiv w:val="1"/>
      <w:marLeft w:val="0"/>
      <w:marRight w:val="0"/>
      <w:marTop w:val="0"/>
      <w:marBottom w:val="0"/>
      <w:divBdr>
        <w:top w:val="none" w:sz="0" w:space="0" w:color="auto"/>
        <w:left w:val="none" w:sz="0" w:space="0" w:color="auto"/>
        <w:bottom w:val="none" w:sz="0" w:space="0" w:color="auto"/>
        <w:right w:val="none" w:sz="0" w:space="0" w:color="auto"/>
      </w:divBdr>
      <w:divsChild>
        <w:div w:id="1020662720">
          <w:marLeft w:val="0"/>
          <w:marRight w:val="0"/>
          <w:marTop w:val="0"/>
          <w:marBottom w:val="0"/>
          <w:divBdr>
            <w:top w:val="none" w:sz="0" w:space="0" w:color="auto"/>
            <w:left w:val="none" w:sz="0" w:space="0" w:color="auto"/>
            <w:bottom w:val="none" w:sz="0" w:space="0" w:color="auto"/>
            <w:right w:val="none" w:sz="0" w:space="0" w:color="auto"/>
          </w:divBdr>
          <w:divsChild>
            <w:div w:id="2101370700">
              <w:marLeft w:val="0"/>
              <w:marRight w:val="0"/>
              <w:marTop w:val="0"/>
              <w:marBottom w:val="0"/>
              <w:divBdr>
                <w:top w:val="none" w:sz="0" w:space="0" w:color="auto"/>
                <w:left w:val="none" w:sz="0" w:space="0" w:color="auto"/>
                <w:bottom w:val="none" w:sz="0" w:space="0" w:color="auto"/>
                <w:right w:val="none" w:sz="0" w:space="0" w:color="auto"/>
              </w:divBdr>
            </w:div>
            <w:div w:id="1320769537">
              <w:marLeft w:val="0"/>
              <w:marRight w:val="0"/>
              <w:marTop w:val="0"/>
              <w:marBottom w:val="0"/>
              <w:divBdr>
                <w:top w:val="none" w:sz="0" w:space="0" w:color="auto"/>
                <w:left w:val="none" w:sz="0" w:space="0" w:color="auto"/>
                <w:bottom w:val="none" w:sz="0" w:space="0" w:color="auto"/>
                <w:right w:val="none" w:sz="0" w:space="0" w:color="auto"/>
              </w:divBdr>
            </w:div>
          </w:divsChild>
        </w:div>
        <w:div w:id="370152740">
          <w:marLeft w:val="0"/>
          <w:marRight w:val="0"/>
          <w:marTop w:val="0"/>
          <w:marBottom w:val="0"/>
          <w:divBdr>
            <w:top w:val="none" w:sz="0" w:space="0" w:color="auto"/>
            <w:left w:val="none" w:sz="0" w:space="0" w:color="auto"/>
            <w:bottom w:val="none" w:sz="0" w:space="0" w:color="auto"/>
            <w:right w:val="none" w:sz="0" w:space="0" w:color="auto"/>
          </w:divBdr>
          <w:divsChild>
            <w:div w:id="1687052487">
              <w:marLeft w:val="0"/>
              <w:marRight w:val="0"/>
              <w:marTop w:val="0"/>
              <w:marBottom w:val="0"/>
              <w:divBdr>
                <w:top w:val="none" w:sz="0" w:space="0" w:color="auto"/>
                <w:left w:val="none" w:sz="0" w:space="0" w:color="auto"/>
                <w:bottom w:val="none" w:sz="0" w:space="0" w:color="auto"/>
                <w:right w:val="none" w:sz="0" w:space="0" w:color="auto"/>
              </w:divBdr>
            </w:div>
            <w:div w:id="2047831310">
              <w:marLeft w:val="0"/>
              <w:marRight w:val="0"/>
              <w:marTop w:val="0"/>
              <w:marBottom w:val="0"/>
              <w:divBdr>
                <w:top w:val="none" w:sz="0" w:space="0" w:color="auto"/>
                <w:left w:val="none" w:sz="0" w:space="0" w:color="auto"/>
                <w:bottom w:val="none" w:sz="0" w:space="0" w:color="auto"/>
                <w:right w:val="none" w:sz="0" w:space="0" w:color="auto"/>
              </w:divBdr>
            </w:div>
            <w:div w:id="19089961">
              <w:marLeft w:val="0"/>
              <w:marRight w:val="0"/>
              <w:marTop w:val="0"/>
              <w:marBottom w:val="0"/>
              <w:divBdr>
                <w:top w:val="none" w:sz="0" w:space="0" w:color="auto"/>
                <w:left w:val="none" w:sz="0" w:space="0" w:color="auto"/>
                <w:bottom w:val="none" w:sz="0" w:space="0" w:color="auto"/>
                <w:right w:val="none" w:sz="0" w:space="0" w:color="auto"/>
              </w:divBdr>
            </w:div>
          </w:divsChild>
        </w:div>
        <w:div w:id="1723366263">
          <w:marLeft w:val="0"/>
          <w:marRight w:val="0"/>
          <w:marTop w:val="0"/>
          <w:marBottom w:val="0"/>
          <w:divBdr>
            <w:top w:val="none" w:sz="0" w:space="0" w:color="auto"/>
            <w:left w:val="none" w:sz="0" w:space="0" w:color="auto"/>
            <w:bottom w:val="none" w:sz="0" w:space="0" w:color="auto"/>
            <w:right w:val="none" w:sz="0" w:space="0" w:color="auto"/>
          </w:divBdr>
          <w:divsChild>
            <w:div w:id="204382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0403">
      <w:bodyDiv w:val="1"/>
      <w:marLeft w:val="0"/>
      <w:marRight w:val="0"/>
      <w:marTop w:val="0"/>
      <w:marBottom w:val="0"/>
      <w:divBdr>
        <w:top w:val="none" w:sz="0" w:space="0" w:color="auto"/>
        <w:left w:val="none" w:sz="0" w:space="0" w:color="auto"/>
        <w:bottom w:val="none" w:sz="0" w:space="0" w:color="auto"/>
        <w:right w:val="none" w:sz="0" w:space="0" w:color="auto"/>
      </w:divBdr>
      <w:divsChild>
        <w:div w:id="2010594448">
          <w:marLeft w:val="0"/>
          <w:marRight w:val="0"/>
          <w:marTop w:val="0"/>
          <w:marBottom w:val="0"/>
          <w:divBdr>
            <w:top w:val="none" w:sz="0" w:space="0" w:color="auto"/>
            <w:left w:val="none" w:sz="0" w:space="0" w:color="auto"/>
            <w:bottom w:val="none" w:sz="0" w:space="0" w:color="auto"/>
            <w:right w:val="none" w:sz="0" w:space="0" w:color="auto"/>
          </w:divBdr>
          <w:divsChild>
            <w:div w:id="1788809421">
              <w:marLeft w:val="0"/>
              <w:marRight w:val="0"/>
              <w:marTop w:val="0"/>
              <w:marBottom w:val="0"/>
              <w:divBdr>
                <w:top w:val="none" w:sz="0" w:space="0" w:color="auto"/>
                <w:left w:val="none" w:sz="0" w:space="0" w:color="auto"/>
                <w:bottom w:val="none" w:sz="0" w:space="0" w:color="auto"/>
                <w:right w:val="none" w:sz="0" w:space="0" w:color="auto"/>
              </w:divBdr>
            </w:div>
            <w:div w:id="2101415144">
              <w:marLeft w:val="0"/>
              <w:marRight w:val="0"/>
              <w:marTop w:val="0"/>
              <w:marBottom w:val="0"/>
              <w:divBdr>
                <w:top w:val="none" w:sz="0" w:space="0" w:color="auto"/>
                <w:left w:val="none" w:sz="0" w:space="0" w:color="auto"/>
                <w:bottom w:val="none" w:sz="0" w:space="0" w:color="auto"/>
                <w:right w:val="none" w:sz="0" w:space="0" w:color="auto"/>
              </w:divBdr>
            </w:div>
            <w:div w:id="1495298255">
              <w:marLeft w:val="0"/>
              <w:marRight w:val="0"/>
              <w:marTop w:val="0"/>
              <w:marBottom w:val="0"/>
              <w:divBdr>
                <w:top w:val="none" w:sz="0" w:space="0" w:color="auto"/>
                <w:left w:val="none" w:sz="0" w:space="0" w:color="auto"/>
                <w:bottom w:val="none" w:sz="0" w:space="0" w:color="auto"/>
                <w:right w:val="none" w:sz="0" w:space="0" w:color="auto"/>
              </w:divBdr>
            </w:div>
            <w:div w:id="913317940">
              <w:marLeft w:val="0"/>
              <w:marRight w:val="0"/>
              <w:marTop w:val="0"/>
              <w:marBottom w:val="0"/>
              <w:divBdr>
                <w:top w:val="none" w:sz="0" w:space="0" w:color="auto"/>
                <w:left w:val="none" w:sz="0" w:space="0" w:color="auto"/>
                <w:bottom w:val="none" w:sz="0" w:space="0" w:color="auto"/>
                <w:right w:val="none" w:sz="0" w:space="0" w:color="auto"/>
              </w:divBdr>
            </w:div>
          </w:divsChild>
        </w:div>
        <w:div w:id="1154180591">
          <w:marLeft w:val="0"/>
          <w:marRight w:val="0"/>
          <w:marTop w:val="0"/>
          <w:marBottom w:val="0"/>
          <w:divBdr>
            <w:top w:val="none" w:sz="0" w:space="0" w:color="auto"/>
            <w:left w:val="none" w:sz="0" w:space="0" w:color="auto"/>
            <w:bottom w:val="none" w:sz="0" w:space="0" w:color="auto"/>
            <w:right w:val="none" w:sz="0" w:space="0" w:color="auto"/>
          </w:divBdr>
          <w:divsChild>
            <w:div w:id="839539515">
              <w:marLeft w:val="0"/>
              <w:marRight w:val="0"/>
              <w:marTop w:val="0"/>
              <w:marBottom w:val="0"/>
              <w:divBdr>
                <w:top w:val="none" w:sz="0" w:space="0" w:color="auto"/>
                <w:left w:val="none" w:sz="0" w:space="0" w:color="auto"/>
                <w:bottom w:val="none" w:sz="0" w:space="0" w:color="auto"/>
                <w:right w:val="none" w:sz="0" w:space="0" w:color="auto"/>
              </w:divBdr>
            </w:div>
            <w:div w:id="612712236">
              <w:marLeft w:val="0"/>
              <w:marRight w:val="0"/>
              <w:marTop w:val="0"/>
              <w:marBottom w:val="0"/>
              <w:divBdr>
                <w:top w:val="none" w:sz="0" w:space="0" w:color="auto"/>
                <w:left w:val="none" w:sz="0" w:space="0" w:color="auto"/>
                <w:bottom w:val="none" w:sz="0" w:space="0" w:color="auto"/>
                <w:right w:val="none" w:sz="0" w:space="0" w:color="auto"/>
              </w:divBdr>
            </w:div>
            <w:div w:id="313334044">
              <w:marLeft w:val="0"/>
              <w:marRight w:val="0"/>
              <w:marTop w:val="0"/>
              <w:marBottom w:val="0"/>
              <w:divBdr>
                <w:top w:val="none" w:sz="0" w:space="0" w:color="auto"/>
                <w:left w:val="none" w:sz="0" w:space="0" w:color="auto"/>
                <w:bottom w:val="none" w:sz="0" w:space="0" w:color="auto"/>
                <w:right w:val="none" w:sz="0" w:space="0" w:color="auto"/>
              </w:divBdr>
            </w:div>
          </w:divsChild>
        </w:div>
        <w:div w:id="369113815">
          <w:marLeft w:val="0"/>
          <w:marRight w:val="0"/>
          <w:marTop w:val="0"/>
          <w:marBottom w:val="0"/>
          <w:divBdr>
            <w:top w:val="none" w:sz="0" w:space="0" w:color="auto"/>
            <w:left w:val="none" w:sz="0" w:space="0" w:color="auto"/>
            <w:bottom w:val="none" w:sz="0" w:space="0" w:color="auto"/>
            <w:right w:val="none" w:sz="0" w:space="0" w:color="auto"/>
          </w:divBdr>
        </w:div>
        <w:div w:id="1757824819">
          <w:marLeft w:val="0"/>
          <w:marRight w:val="0"/>
          <w:marTop w:val="0"/>
          <w:marBottom w:val="0"/>
          <w:divBdr>
            <w:top w:val="none" w:sz="0" w:space="0" w:color="auto"/>
            <w:left w:val="none" w:sz="0" w:space="0" w:color="auto"/>
            <w:bottom w:val="none" w:sz="0" w:space="0" w:color="auto"/>
            <w:right w:val="none" w:sz="0" w:space="0" w:color="auto"/>
          </w:divBdr>
        </w:div>
        <w:div w:id="56435530">
          <w:marLeft w:val="0"/>
          <w:marRight w:val="0"/>
          <w:marTop w:val="0"/>
          <w:marBottom w:val="0"/>
          <w:divBdr>
            <w:top w:val="none" w:sz="0" w:space="0" w:color="auto"/>
            <w:left w:val="none" w:sz="0" w:space="0" w:color="auto"/>
            <w:bottom w:val="none" w:sz="0" w:space="0" w:color="auto"/>
            <w:right w:val="none" w:sz="0" w:space="0" w:color="auto"/>
          </w:divBdr>
        </w:div>
        <w:div w:id="1896119580">
          <w:marLeft w:val="0"/>
          <w:marRight w:val="0"/>
          <w:marTop w:val="0"/>
          <w:marBottom w:val="0"/>
          <w:divBdr>
            <w:top w:val="none" w:sz="0" w:space="0" w:color="auto"/>
            <w:left w:val="none" w:sz="0" w:space="0" w:color="auto"/>
            <w:bottom w:val="none" w:sz="0" w:space="0" w:color="auto"/>
            <w:right w:val="none" w:sz="0" w:space="0" w:color="auto"/>
          </w:divBdr>
        </w:div>
        <w:div w:id="1132868582">
          <w:marLeft w:val="0"/>
          <w:marRight w:val="0"/>
          <w:marTop w:val="0"/>
          <w:marBottom w:val="0"/>
          <w:divBdr>
            <w:top w:val="none" w:sz="0" w:space="0" w:color="auto"/>
            <w:left w:val="none" w:sz="0" w:space="0" w:color="auto"/>
            <w:bottom w:val="none" w:sz="0" w:space="0" w:color="auto"/>
            <w:right w:val="none" w:sz="0" w:space="0" w:color="auto"/>
          </w:divBdr>
        </w:div>
        <w:div w:id="99224196">
          <w:marLeft w:val="0"/>
          <w:marRight w:val="0"/>
          <w:marTop w:val="0"/>
          <w:marBottom w:val="0"/>
          <w:divBdr>
            <w:top w:val="none" w:sz="0" w:space="0" w:color="auto"/>
            <w:left w:val="none" w:sz="0" w:space="0" w:color="auto"/>
            <w:bottom w:val="none" w:sz="0" w:space="0" w:color="auto"/>
            <w:right w:val="none" w:sz="0" w:space="0" w:color="auto"/>
          </w:divBdr>
          <w:divsChild>
            <w:div w:id="150945907">
              <w:marLeft w:val="0"/>
              <w:marRight w:val="0"/>
              <w:marTop w:val="0"/>
              <w:marBottom w:val="0"/>
              <w:divBdr>
                <w:top w:val="none" w:sz="0" w:space="0" w:color="auto"/>
                <w:left w:val="none" w:sz="0" w:space="0" w:color="auto"/>
                <w:bottom w:val="none" w:sz="0" w:space="0" w:color="auto"/>
                <w:right w:val="none" w:sz="0" w:space="0" w:color="auto"/>
              </w:divBdr>
            </w:div>
            <w:div w:id="1244215884">
              <w:marLeft w:val="0"/>
              <w:marRight w:val="0"/>
              <w:marTop w:val="0"/>
              <w:marBottom w:val="0"/>
              <w:divBdr>
                <w:top w:val="none" w:sz="0" w:space="0" w:color="auto"/>
                <w:left w:val="none" w:sz="0" w:space="0" w:color="auto"/>
                <w:bottom w:val="none" w:sz="0" w:space="0" w:color="auto"/>
                <w:right w:val="none" w:sz="0" w:space="0" w:color="auto"/>
              </w:divBdr>
            </w:div>
            <w:div w:id="421532605">
              <w:marLeft w:val="0"/>
              <w:marRight w:val="0"/>
              <w:marTop w:val="0"/>
              <w:marBottom w:val="0"/>
              <w:divBdr>
                <w:top w:val="none" w:sz="0" w:space="0" w:color="auto"/>
                <w:left w:val="none" w:sz="0" w:space="0" w:color="auto"/>
                <w:bottom w:val="none" w:sz="0" w:space="0" w:color="auto"/>
                <w:right w:val="none" w:sz="0" w:space="0" w:color="auto"/>
              </w:divBdr>
            </w:div>
            <w:div w:id="585923309">
              <w:marLeft w:val="0"/>
              <w:marRight w:val="0"/>
              <w:marTop w:val="0"/>
              <w:marBottom w:val="0"/>
              <w:divBdr>
                <w:top w:val="none" w:sz="0" w:space="0" w:color="auto"/>
                <w:left w:val="none" w:sz="0" w:space="0" w:color="auto"/>
                <w:bottom w:val="none" w:sz="0" w:space="0" w:color="auto"/>
                <w:right w:val="none" w:sz="0" w:space="0" w:color="auto"/>
              </w:divBdr>
            </w:div>
          </w:divsChild>
        </w:div>
        <w:div w:id="751313454">
          <w:marLeft w:val="0"/>
          <w:marRight w:val="0"/>
          <w:marTop w:val="0"/>
          <w:marBottom w:val="0"/>
          <w:divBdr>
            <w:top w:val="none" w:sz="0" w:space="0" w:color="auto"/>
            <w:left w:val="none" w:sz="0" w:space="0" w:color="auto"/>
            <w:bottom w:val="none" w:sz="0" w:space="0" w:color="auto"/>
            <w:right w:val="none" w:sz="0" w:space="0" w:color="auto"/>
          </w:divBdr>
          <w:divsChild>
            <w:div w:id="1743525949">
              <w:marLeft w:val="0"/>
              <w:marRight w:val="0"/>
              <w:marTop w:val="0"/>
              <w:marBottom w:val="0"/>
              <w:divBdr>
                <w:top w:val="none" w:sz="0" w:space="0" w:color="auto"/>
                <w:left w:val="none" w:sz="0" w:space="0" w:color="auto"/>
                <w:bottom w:val="none" w:sz="0" w:space="0" w:color="auto"/>
                <w:right w:val="none" w:sz="0" w:space="0" w:color="auto"/>
              </w:divBdr>
            </w:div>
            <w:div w:id="1306810240">
              <w:marLeft w:val="0"/>
              <w:marRight w:val="0"/>
              <w:marTop w:val="0"/>
              <w:marBottom w:val="0"/>
              <w:divBdr>
                <w:top w:val="none" w:sz="0" w:space="0" w:color="auto"/>
                <w:left w:val="none" w:sz="0" w:space="0" w:color="auto"/>
                <w:bottom w:val="none" w:sz="0" w:space="0" w:color="auto"/>
                <w:right w:val="none" w:sz="0" w:space="0" w:color="auto"/>
              </w:divBdr>
            </w:div>
            <w:div w:id="1910071134">
              <w:marLeft w:val="0"/>
              <w:marRight w:val="0"/>
              <w:marTop w:val="0"/>
              <w:marBottom w:val="0"/>
              <w:divBdr>
                <w:top w:val="none" w:sz="0" w:space="0" w:color="auto"/>
                <w:left w:val="none" w:sz="0" w:space="0" w:color="auto"/>
                <w:bottom w:val="none" w:sz="0" w:space="0" w:color="auto"/>
                <w:right w:val="none" w:sz="0" w:space="0" w:color="auto"/>
              </w:divBdr>
            </w:div>
            <w:div w:id="829714309">
              <w:marLeft w:val="0"/>
              <w:marRight w:val="0"/>
              <w:marTop w:val="0"/>
              <w:marBottom w:val="0"/>
              <w:divBdr>
                <w:top w:val="none" w:sz="0" w:space="0" w:color="auto"/>
                <w:left w:val="none" w:sz="0" w:space="0" w:color="auto"/>
                <w:bottom w:val="none" w:sz="0" w:space="0" w:color="auto"/>
                <w:right w:val="none" w:sz="0" w:space="0" w:color="auto"/>
              </w:divBdr>
            </w:div>
            <w:div w:id="2069648875">
              <w:marLeft w:val="0"/>
              <w:marRight w:val="0"/>
              <w:marTop w:val="0"/>
              <w:marBottom w:val="0"/>
              <w:divBdr>
                <w:top w:val="none" w:sz="0" w:space="0" w:color="auto"/>
                <w:left w:val="none" w:sz="0" w:space="0" w:color="auto"/>
                <w:bottom w:val="none" w:sz="0" w:space="0" w:color="auto"/>
                <w:right w:val="none" w:sz="0" w:space="0" w:color="auto"/>
              </w:divBdr>
            </w:div>
          </w:divsChild>
        </w:div>
        <w:div w:id="1649935972">
          <w:marLeft w:val="0"/>
          <w:marRight w:val="0"/>
          <w:marTop w:val="0"/>
          <w:marBottom w:val="0"/>
          <w:divBdr>
            <w:top w:val="none" w:sz="0" w:space="0" w:color="auto"/>
            <w:left w:val="none" w:sz="0" w:space="0" w:color="auto"/>
            <w:bottom w:val="none" w:sz="0" w:space="0" w:color="auto"/>
            <w:right w:val="none" w:sz="0" w:space="0" w:color="auto"/>
          </w:divBdr>
        </w:div>
        <w:div w:id="584651114">
          <w:marLeft w:val="0"/>
          <w:marRight w:val="0"/>
          <w:marTop w:val="0"/>
          <w:marBottom w:val="0"/>
          <w:divBdr>
            <w:top w:val="none" w:sz="0" w:space="0" w:color="auto"/>
            <w:left w:val="none" w:sz="0" w:space="0" w:color="auto"/>
            <w:bottom w:val="none" w:sz="0" w:space="0" w:color="auto"/>
            <w:right w:val="none" w:sz="0" w:space="0" w:color="auto"/>
          </w:divBdr>
        </w:div>
        <w:div w:id="780144502">
          <w:marLeft w:val="0"/>
          <w:marRight w:val="0"/>
          <w:marTop w:val="0"/>
          <w:marBottom w:val="0"/>
          <w:divBdr>
            <w:top w:val="none" w:sz="0" w:space="0" w:color="auto"/>
            <w:left w:val="none" w:sz="0" w:space="0" w:color="auto"/>
            <w:bottom w:val="none" w:sz="0" w:space="0" w:color="auto"/>
            <w:right w:val="none" w:sz="0" w:space="0" w:color="auto"/>
          </w:divBdr>
        </w:div>
        <w:div w:id="936909412">
          <w:marLeft w:val="0"/>
          <w:marRight w:val="0"/>
          <w:marTop w:val="0"/>
          <w:marBottom w:val="0"/>
          <w:divBdr>
            <w:top w:val="none" w:sz="0" w:space="0" w:color="auto"/>
            <w:left w:val="none" w:sz="0" w:space="0" w:color="auto"/>
            <w:bottom w:val="none" w:sz="0" w:space="0" w:color="auto"/>
            <w:right w:val="none" w:sz="0" w:space="0" w:color="auto"/>
          </w:divBdr>
        </w:div>
        <w:div w:id="1807312135">
          <w:marLeft w:val="0"/>
          <w:marRight w:val="0"/>
          <w:marTop w:val="0"/>
          <w:marBottom w:val="0"/>
          <w:divBdr>
            <w:top w:val="none" w:sz="0" w:space="0" w:color="auto"/>
            <w:left w:val="none" w:sz="0" w:space="0" w:color="auto"/>
            <w:bottom w:val="none" w:sz="0" w:space="0" w:color="auto"/>
            <w:right w:val="none" w:sz="0" w:space="0" w:color="auto"/>
          </w:divBdr>
        </w:div>
        <w:div w:id="1570071211">
          <w:marLeft w:val="0"/>
          <w:marRight w:val="0"/>
          <w:marTop w:val="0"/>
          <w:marBottom w:val="0"/>
          <w:divBdr>
            <w:top w:val="none" w:sz="0" w:space="0" w:color="auto"/>
            <w:left w:val="none" w:sz="0" w:space="0" w:color="auto"/>
            <w:bottom w:val="none" w:sz="0" w:space="0" w:color="auto"/>
            <w:right w:val="none" w:sz="0" w:space="0" w:color="auto"/>
          </w:divBdr>
        </w:div>
        <w:div w:id="1496646664">
          <w:marLeft w:val="0"/>
          <w:marRight w:val="0"/>
          <w:marTop w:val="0"/>
          <w:marBottom w:val="0"/>
          <w:divBdr>
            <w:top w:val="none" w:sz="0" w:space="0" w:color="auto"/>
            <w:left w:val="none" w:sz="0" w:space="0" w:color="auto"/>
            <w:bottom w:val="none" w:sz="0" w:space="0" w:color="auto"/>
            <w:right w:val="none" w:sz="0" w:space="0" w:color="auto"/>
          </w:divBdr>
        </w:div>
      </w:divsChild>
    </w:div>
    <w:div w:id="704909532">
      <w:bodyDiv w:val="1"/>
      <w:marLeft w:val="0"/>
      <w:marRight w:val="0"/>
      <w:marTop w:val="0"/>
      <w:marBottom w:val="0"/>
      <w:divBdr>
        <w:top w:val="none" w:sz="0" w:space="0" w:color="auto"/>
        <w:left w:val="none" w:sz="0" w:space="0" w:color="auto"/>
        <w:bottom w:val="none" w:sz="0" w:space="0" w:color="auto"/>
        <w:right w:val="none" w:sz="0" w:space="0" w:color="auto"/>
      </w:divBdr>
    </w:div>
    <w:div w:id="712580667">
      <w:bodyDiv w:val="1"/>
      <w:marLeft w:val="0"/>
      <w:marRight w:val="0"/>
      <w:marTop w:val="0"/>
      <w:marBottom w:val="0"/>
      <w:divBdr>
        <w:top w:val="none" w:sz="0" w:space="0" w:color="auto"/>
        <w:left w:val="none" w:sz="0" w:space="0" w:color="auto"/>
        <w:bottom w:val="none" w:sz="0" w:space="0" w:color="auto"/>
        <w:right w:val="none" w:sz="0" w:space="0" w:color="auto"/>
      </w:divBdr>
    </w:div>
    <w:div w:id="769206379">
      <w:bodyDiv w:val="1"/>
      <w:marLeft w:val="0"/>
      <w:marRight w:val="0"/>
      <w:marTop w:val="0"/>
      <w:marBottom w:val="0"/>
      <w:divBdr>
        <w:top w:val="none" w:sz="0" w:space="0" w:color="auto"/>
        <w:left w:val="none" w:sz="0" w:space="0" w:color="auto"/>
        <w:bottom w:val="none" w:sz="0" w:space="0" w:color="auto"/>
        <w:right w:val="none" w:sz="0" w:space="0" w:color="auto"/>
      </w:divBdr>
    </w:div>
    <w:div w:id="805704580">
      <w:bodyDiv w:val="1"/>
      <w:marLeft w:val="0"/>
      <w:marRight w:val="0"/>
      <w:marTop w:val="0"/>
      <w:marBottom w:val="0"/>
      <w:divBdr>
        <w:top w:val="none" w:sz="0" w:space="0" w:color="auto"/>
        <w:left w:val="none" w:sz="0" w:space="0" w:color="auto"/>
        <w:bottom w:val="none" w:sz="0" w:space="0" w:color="auto"/>
        <w:right w:val="none" w:sz="0" w:space="0" w:color="auto"/>
      </w:divBdr>
    </w:div>
    <w:div w:id="880752338">
      <w:bodyDiv w:val="1"/>
      <w:marLeft w:val="0"/>
      <w:marRight w:val="0"/>
      <w:marTop w:val="0"/>
      <w:marBottom w:val="0"/>
      <w:divBdr>
        <w:top w:val="none" w:sz="0" w:space="0" w:color="auto"/>
        <w:left w:val="none" w:sz="0" w:space="0" w:color="auto"/>
        <w:bottom w:val="none" w:sz="0" w:space="0" w:color="auto"/>
        <w:right w:val="none" w:sz="0" w:space="0" w:color="auto"/>
      </w:divBdr>
    </w:div>
    <w:div w:id="918639605">
      <w:bodyDiv w:val="1"/>
      <w:marLeft w:val="0"/>
      <w:marRight w:val="0"/>
      <w:marTop w:val="0"/>
      <w:marBottom w:val="0"/>
      <w:divBdr>
        <w:top w:val="none" w:sz="0" w:space="0" w:color="auto"/>
        <w:left w:val="none" w:sz="0" w:space="0" w:color="auto"/>
        <w:bottom w:val="none" w:sz="0" w:space="0" w:color="auto"/>
        <w:right w:val="none" w:sz="0" w:space="0" w:color="auto"/>
      </w:divBdr>
    </w:div>
    <w:div w:id="960574021">
      <w:bodyDiv w:val="1"/>
      <w:marLeft w:val="0"/>
      <w:marRight w:val="0"/>
      <w:marTop w:val="0"/>
      <w:marBottom w:val="0"/>
      <w:divBdr>
        <w:top w:val="none" w:sz="0" w:space="0" w:color="auto"/>
        <w:left w:val="none" w:sz="0" w:space="0" w:color="auto"/>
        <w:bottom w:val="none" w:sz="0" w:space="0" w:color="auto"/>
        <w:right w:val="none" w:sz="0" w:space="0" w:color="auto"/>
      </w:divBdr>
    </w:div>
    <w:div w:id="1032803570">
      <w:bodyDiv w:val="1"/>
      <w:marLeft w:val="0"/>
      <w:marRight w:val="0"/>
      <w:marTop w:val="0"/>
      <w:marBottom w:val="0"/>
      <w:divBdr>
        <w:top w:val="none" w:sz="0" w:space="0" w:color="auto"/>
        <w:left w:val="none" w:sz="0" w:space="0" w:color="auto"/>
        <w:bottom w:val="none" w:sz="0" w:space="0" w:color="auto"/>
        <w:right w:val="none" w:sz="0" w:space="0" w:color="auto"/>
      </w:divBdr>
    </w:div>
    <w:div w:id="1127312739">
      <w:bodyDiv w:val="1"/>
      <w:marLeft w:val="0"/>
      <w:marRight w:val="0"/>
      <w:marTop w:val="0"/>
      <w:marBottom w:val="0"/>
      <w:divBdr>
        <w:top w:val="none" w:sz="0" w:space="0" w:color="auto"/>
        <w:left w:val="none" w:sz="0" w:space="0" w:color="auto"/>
        <w:bottom w:val="none" w:sz="0" w:space="0" w:color="auto"/>
        <w:right w:val="none" w:sz="0" w:space="0" w:color="auto"/>
      </w:divBdr>
    </w:div>
    <w:div w:id="1141995440">
      <w:bodyDiv w:val="1"/>
      <w:marLeft w:val="0"/>
      <w:marRight w:val="0"/>
      <w:marTop w:val="0"/>
      <w:marBottom w:val="0"/>
      <w:divBdr>
        <w:top w:val="none" w:sz="0" w:space="0" w:color="auto"/>
        <w:left w:val="none" w:sz="0" w:space="0" w:color="auto"/>
        <w:bottom w:val="none" w:sz="0" w:space="0" w:color="auto"/>
        <w:right w:val="none" w:sz="0" w:space="0" w:color="auto"/>
      </w:divBdr>
    </w:div>
    <w:div w:id="1177232220">
      <w:bodyDiv w:val="1"/>
      <w:marLeft w:val="0"/>
      <w:marRight w:val="0"/>
      <w:marTop w:val="0"/>
      <w:marBottom w:val="0"/>
      <w:divBdr>
        <w:top w:val="none" w:sz="0" w:space="0" w:color="auto"/>
        <w:left w:val="none" w:sz="0" w:space="0" w:color="auto"/>
        <w:bottom w:val="none" w:sz="0" w:space="0" w:color="auto"/>
        <w:right w:val="none" w:sz="0" w:space="0" w:color="auto"/>
      </w:divBdr>
      <w:divsChild>
        <w:div w:id="1011446219">
          <w:marLeft w:val="0"/>
          <w:marRight w:val="0"/>
          <w:marTop w:val="0"/>
          <w:marBottom w:val="0"/>
          <w:divBdr>
            <w:top w:val="none" w:sz="0" w:space="0" w:color="auto"/>
            <w:left w:val="none" w:sz="0" w:space="0" w:color="auto"/>
            <w:bottom w:val="none" w:sz="0" w:space="0" w:color="auto"/>
            <w:right w:val="none" w:sz="0" w:space="0" w:color="auto"/>
          </w:divBdr>
        </w:div>
        <w:div w:id="875854781">
          <w:marLeft w:val="0"/>
          <w:marRight w:val="0"/>
          <w:marTop w:val="0"/>
          <w:marBottom w:val="0"/>
          <w:divBdr>
            <w:top w:val="none" w:sz="0" w:space="0" w:color="auto"/>
            <w:left w:val="none" w:sz="0" w:space="0" w:color="auto"/>
            <w:bottom w:val="none" w:sz="0" w:space="0" w:color="auto"/>
            <w:right w:val="none" w:sz="0" w:space="0" w:color="auto"/>
          </w:divBdr>
        </w:div>
        <w:div w:id="1054617481">
          <w:marLeft w:val="0"/>
          <w:marRight w:val="0"/>
          <w:marTop w:val="0"/>
          <w:marBottom w:val="0"/>
          <w:divBdr>
            <w:top w:val="none" w:sz="0" w:space="0" w:color="auto"/>
            <w:left w:val="none" w:sz="0" w:space="0" w:color="auto"/>
            <w:bottom w:val="none" w:sz="0" w:space="0" w:color="auto"/>
            <w:right w:val="none" w:sz="0" w:space="0" w:color="auto"/>
          </w:divBdr>
        </w:div>
        <w:div w:id="949436316">
          <w:marLeft w:val="0"/>
          <w:marRight w:val="0"/>
          <w:marTop w:val="0"/>
          <w:marBottom w:val="0"/>
          <w:divBdr>
            <w:top w:val="none" w:sz="0" w:space="0" w:color="auto"/>
            <w:left w:val="none" w:sz="0" w:space="0" w:color="auto"/>
            <w:bottom w:val="none" w:sz="0" w:space="0" w:color="auto"/>
            <w:right w:val="none" w:sz="0" w:space="0" w:color="auto"/>
          </w:divBdr>
        </w:div>
        <w:div w:id="1293748272">
          <w:marLeft w:val="0"/>
          <w:marRight w:val="0"/>
          <w:marTop w:val="0"/>
          <w:marBottom w:val="0"/>
          <w:divBdr>
            <w:top w:val="none" w:sz="0" w:space="0" w:color="auto"/>
            <w:left w:val="none" w:sz="0" w:space="0" w:color="auto"/>
            <w:bottom w:val="none" w:sz="0" w:space="0" w:color="auto"/>
            <w:right w:val="none" w:sz="0" w:space="0" w:color="auto"/>
          </w:divBdr>
        </w:div>
        <w:div w:id="580025813">
          <w:marLeft w:val="0"/>
          <w:marRight w:val="0"/>
          <w:marTop w:val="0"/>
          <w:marBottom w:val="0"/>
          <w:divBdr>
            <w:top w:val="none" w:sz="0" w:space="0" w:color="auto"/>
            <w:left w:val="none" w:sz="0" w:space="0" w:color="auto"/>
            <w:bottom w:val="none" w:sz="0" w:space="0" w:color="auto"/>
            <w:right w:val="none" w:sz="0" w:space="0" w:color="auto"/>
          </w:divBdr>
        </w:div>
        <w:div w:id="1927571138">
          <w:marLeft w:val="0"/>
          <w:marRight w:val="0"/>
          <w:marTop w:val="0"/>
          <w:marBottom w:val="0"/>
          <w:divBdr>
            <w:top w:val="none" w:sz="0" w:space="0" w:color="auto"/>
            <w:left w:val="none" w:sz="0" w:space="0" w:color="auto"/>
            <w:bottom w:val="none" w:sz="0" w:space="0" w:color="auto"/>
            <w:right w:val="none" w:sz="0" w:space="0" w:color="auto"/>
          </w:divBdr>
        </w:div>
        <w:div w:id="1505120978">
          <w:marLeft w:val="0"/>
          <w:marRight w:val="0"/>
          <w:marTop w:val="0"/>
          <w:marBottom w:val="0"/>
          <w:divBdr>
            <w:top w:val="none" w:sz="0" w:space="0" w:color="auto"/>
            <w:left w:val="none" w:sz="0" w:space="0" w:color="auto"/>
            <w:bottom w:val="none" w:sz="0" w:space="0" w:color="auto"/>
            <w:right w:val="none" w:sz="0" w:space="0" w:color="auto"/>
          </w:divBdr>
        </w:div>
        <w:div w:id="1603224600">
          <w:marLeft w:val="0"/>
          <w:marRight w:val="0"/>
          <w:marTop w:val="0"/>
          <w:marBottom w:val="0"/>
          <w:divBdr>
            <w:top w:val="none" w:sz="0" w:space="0" w:color="auto"/>
            <w:left w:val="none" w:sz="0" w:space="0" w:color="auto"/>
            <w:bottom w:val="none" w:sz="0" w:space="0" w:color="auto"/>
            <w:right w:val="none" w:sz="0" w:space="0" w:color="auto"/>
          </w:divBdr>
        </w:div>
        <w:div w:id="1724060025">
          <w:marLeft w:val="0"/>
          <w:marRight w:val="0"/>
          <w:marTop w:val="0"/>
          <w:marBottom w:val="0"/>
          <w:divBdr>
            <w:top w:val="none" w:sz="0" w:space="0" w:color="auto"/>
            <w:left w:val="none" w:sz="0" w:space="0" w:color="auto"/>
            <w:bottom w:val="none" w:sz="0" w:space="0" w:color="auto"/>
            <w:right w:val="none" w:sz="0" w:space="0" w:color="auto"/>
          </w:divBdr>
        </w:div>
        <w:div w:id="1636179320">
          <w:marLeft w:val="0"/>
          <w:marRight w:val="0"/>
          <w:marTop w:val="0"/>
          <w:marBottom w:val="0"/>
          <w:divBdr>
            <w:top w:val="none" w:sz="0" w:space="0" w:color="auto"/>
            <w:left w:val="none" w:sz="0" w:space="0" w:color="auto"/>
            <w:bottom w:val="none" w:sz="0" w:space="0" w:color="auto"/>
            <w:right w:val="none" w:sz="0" w:space="0" w:color="auto"/>
          </w:divBdr>
        </w:div>
        <w:div w:id="551426596">
          <w:marLeft w:val="0"/>
          <w:marRight w:val="0"/>
          <w:marTop w:val="0"/>
          <w:marBottom w:val="0"/>
          <w:divBdr>
            <w:top w:val="none" w:sz="0" w:space="0" w:color="auto"/>
            <w:left w:val="none" w:sz="0" w:space="0" w:color="auto"/>
            <w:bottom w:val="none" w:sz="0" w:space="0" w:color="auto"/>
            <w:right w:val="none" w:sz="0" w:space="0" w:color="auto"/>
          </w:divBdr>
        </w:div>
        <w:div w:id="1713111605">
          <w:marLeft w:val="0"/>
          <w:marRight w:val="0"/>
          <w:marTop w:val="0"/>
          <w:marBottom w:val="0"/>
          <w:divBdr>
            <w:top w:val="none" w:sz="0" w:space="0" w:color="auto"/>
            <w:left w:val="none" w:sz="0" w:space="0" w:color="auto"/>
            <w:bottom w:val="none" w:sz="0" w:space="0" w:color="auto"/>
            <w:right w:val="none" w:sz="0" w:space="0" w:color="auto"/>
          </w:divBdr>
        </w:div>
      </w:divsChild>
    </w:div>
    <w:div w:id="1233811598">
      <w:bodyDiv w:val="1"/>
      <w:marLeft w:val="0"/>
      <w:marRight w:val="0"/>
      <w:marTop w:val="0"/>
      <w:marBottom w:val="0"/>
      <w:divBdr>
        <w:top w:val="none" w:sz="0" w:space="0" w:color="auto"/>
        <w:left w:val="none" w:sz="0" w:space="0" w:color="auto"/>
        <w:bottom w:val="none" w:sz="0" w:space="0" w:color="auto"/>
        <w:right w:val="none" w:sz="0" w:space="0" w:color="auto"/>
      </w:divBdr>
    </w:div>
    <w:div w:id="1235356251">
      <w:bodyDiv w:val="1"/>
      <w:marLeft w:val="0"/>
      <w:marRight w:val="0"/>
      <w:marTop w:val="0"/>
      <w:marBottom w:val="0"/>
      <w:divBdr>
        <w:top w:val="none" w:sz="0" w:space="0" w:color="auto"/>
        <w:left w:val="none" w:sz="0" w:space="0" w:color="auto"/>
        <w:bottom w:val="none" w:sz="0" w:space="0" w:color="auto"/>
        <w:right w:val="none" w:sz="0" w:space="0" w:color="auto"/>
      </w:divBdr>
      <w:divsChild>
        <w:div w:id="1774201141">
          <w:marLeft w:val="0"/>
          <w:marRight w:val="0"/>
          <w:marTop w:val="0"/>
          <w:marBottom w:val="0"/>
          <w:divBdr>
            <w:top w:val="none" w:sz="0" w:space="0" w:color="auto"/>
            <w:left w:val="none" w:sz="0" w:space="0" w:color="auto"/>
            <w:bottom w:val="none" w:sz="0" w:space="0" w:color="auto"/>
            <w:right w:val="none" w:sz="0" w:space="0" w:color="auto"/>
          </w:divBdr>
        </w:div>
        <w:div w:id="2101103335">
          <w:marLeft w:val="0"/>
          <w:marRight w:val="0"/>
          <w:marTop w:val="0"/>
          <w:marBottom w:val="0"/>
          <w:divBdr>
            <w:top w:val="none" w:sz="0" w:space="0" w:color="auto"/>
            <w:left w:val="none" w:sz="0" w:space="0" w:color="auto"/>
            <w:bottom w:val="none" w:sz="0" w:space="0" w:color="auto"/>
            <w:right w:val="none" w:sz="0" w:space="0" w:color="auto"/>
          </w:divBdr>
        </w:div>
        <w:div w:id="459735283">
          <w:marLeft w:val="0"/>
          <w:marRight w:val="0"/>
          <w:marTop w:val="0"/>
          <w:marBottom w:val="0"/>
          <w:divBdr>
            <w:top w:val="none" w:sz="0" w:space="0" w:color="auto"/>
            <w:left w:val="none" w:sz="0" w:space="0" w:color="auto"/>
            <w:bottom w:val="none" w:sz="0" w:space="0" w:color="auto"/>
            <w:right w:val="none" w:sz="0" w:space="0" w:color="auto"/>
          </w:divBdr>
        </w:div>
        <w:div w:id="2076661540">
          <w:marLeft w:val="0"/>
          <w:marRight w:val="0"/>
          <w:marTop w:val="0"/>
          <w:marBottom w:val="0"/>
          <w:divBdr>
            <w:top w:val="none" w:sz="0" w:space="0" w:color="auto"/>
            <w:left w:val="none" w:sz="0" w:space="0" w:color="auto"/>
            <w:bottom w:val="none" w:sz="0" w:space="0" w:color="auto"/>
            <w:right w:val="none" w:sz="0" w:space="0" w:color="auto"/>
          </w:divBdr>
        </w:div>
        <w:div w:id="632827208">
          <w:marLeft w:val="0"/>
          <w:marRight w:val="0"/>
          <w:marTop w:val="0"/>
          <w:marBottom w:val="0"/>
          <w:divBdr>
            <w:top w:val="none" w:sz="0" w:space="0" w:color="auto"/>
            <w:left w:val="none" w:sz="0" w:space="0" w:color="auto"/>
            <w:bottom w:val="none" w:sz="0" w:space="0" w:color="auto"/>
            <w:right w:val="none" w:sz="0" w:space="0" w:color="auto"/>
          </w:divBdr>
        </w:div>
        <w:div w:id="749083469">
          <w:marLeft w:val="0"/>
          <w:marRight w:val="0"/>
          <w:marTop w:val="0"/>
          <w:marBottom w:val="0"/>
          <w:divBdr>
            <w:top w:val="none" w:sz="0" w:space="0" w:color="auto"/>
            <w:left w:val="none" w:sz="0" w:space="0" w:color="auto"/>
            <w:bottom w:val="none" w:sz="0" w:space="0" w:color="auto"/>
            <w:right w:val="none" w:sz="0" w:space="0" w:color="auto"/>
          </w:divBdr>
        </w:div>
        <w:div w:id="1846478361">
          <w:marLeft w:val="0"/>
          <w:marRight w:val="0"/>
          <w:marTop w:val="0"/>
          <w:marBottom w:val="0"/>
          <w:divBdr>
            <w:top w:val="none" w:sz="0" w:space="0" w:color="auto"/>
            <w:left w:val="none" w:sz="0" w:space="0" w:color="auto"/>
            <w:bottom w:val="none" w:sz="0" w:space="0" w:color="auto"/>
            <w:right w:val="none" w:sz="0" w:space="0" w:color="auto"/>
          </w:divBdr>
        </w:div>
        <w:div w:id="166218675">
          <w:marLeft w:val="0"/>
          <w:marRight w:val="0"/>
          <w:marTop w:val="0"/>
          <w:marBottom w:val="0"/>
          <w:divBdr>
            <w:top w:val="none" w:sz="0" w:space="0" w:color="auto"/>
            <w:left w:val="none" w:sz="0" w:space="0" w:color="auto"/>
            <w:bottom w:val="none" w:sz="0" w:space="0" w:color="auto"/>
            <w:right w:val="none" w:sz="0" w:space="0" w:color="auto"/>
          </w:divBdr>
        </w:div>
        <w:div w:id="910583340">
          <w:marLeft w:val="0"/>
          <w:marRight w:val="0"/>
          <w:marTop w:val="0"/>
          <w:marBottom w:val="0"/>
          <w:divBdr>
            <w:top w:val="none" w:sz="0" w:space="0" w:color="auto"/>
            <w:left w:val="none" w:sz="0" w:space="0" w:color="auto"/>
            <w:bottom w:val="none" w:sz="0" w:space="0" w:color="auto"/>
            <w:right w:val="none" w:sz="0" w:space="0" w:color="auto"/>
          </w:divBdr>
        </w:div>
      </w:divsChild>
    </w:div>
    <w:div w:id="1325206161">
      <w:bodyDiv w:val="1"/>
      <w:marLeft w:val="0"/>
      <w:marRight w:val="0"/>
      <w:marTop w:val="0"/>
      <w:marBottom w:val="0"/>
      <w:divBdr>
        <w:top w:val="none" w:sz="0" w:space="0" w:color="auto"/>
        <w:left w:val="none" w:sz="0" w:space="0" w:color="auto"/>
        <w:bottom w:val="none" w:sz="0" w:space="0" w:color="auto"/>
        <w:right w:val="none" w:sz="0" w:space="0" w:color="auto"/>
      </w:divBdr>
    </w:div>
    <w:div w:id="1376853829">
      <w:bodyDiv w:val="1"/>
      <w:marLeft w:val="0"/>
      <w:marRight w:val="0"/>
      <w:marTop w:val="0"/>
      <w:marBottom w:val="0"/>
      <w:divBdr>
        <w:top w:val="none" w:sz="0" w:space="0" w:color="auto"/>
        <w:left w:val="none" w:sz="0" w:space="0" w:color="auto"/>
        <w:bottom w:val="none" w:sz="0" w:space="0" w:color="auto"/>
        <w:right w:val="none" w:sz="0" w:space="0" w:color="auto"/>
      </w:divBdr>
    </w:div>
    <w:div w:id="1434790164">
      <w:bodyDiv w:val="1"/>
      <w:marLeft w:val="0"/>
      <w:marRight w:val="0"/>
      <w:marTop w:val="0"/>
      <w:marBottom w:val="0"/>
      <w:divBdr>
        <w:top w:val="none" w:sz="0" w:space="0" w:color="auto"/>
        <w:left w:val="none" w:sz="0" w:space="0" w:color="auto"/>
        <w:bottom w:val="none" w:sz="0" w:space="0" w:color="auto"/>
        <w:right w:val="none" w:sz="0" w:space="0" w:color="auto"/>
      </w:divBdr>
      <w:divsChild>
        <w:div w:id="828401747">
          <w:marLeft w:val="0"/>
          <w:marRight w:val="0"/>
          <w:marTop w:val="0"/>
          <w:marBottom w:val="0"/>
          <w:divBdr>
            <w:top w:val="none" w:sz="0" w:space="0" w:color="auto"/>
            <w:left w:val="none" w:sz="0" w:space="0" w:color="auto"/>
            <w:bottom w:val="none" w:sz="0" w:space="0" w:color="auto"/>
            <w:right w:val="none" w:sz="0" w:space="0" w:color="auto"/>
          </w:divBdr>
          <w:divsChild>
            <w:div w:id="956789993">
              <w:marLeft w:val="0"/>
              <w:marRight w:val="0"/>
              <w:marTop w:val="0"/>
              <w:marBottom w:val="0"/>
              <w:divBdr>
                <w:top w:val="none" w:sz="0" w:space="0" w:color="auto"/>
                <w:left w:val="none" w:sz="0" w:space="0" w:color="auto"/>
                <w:bottom w:val="none" w:sz="0" w:space="0" w:color="auto"/>
                <w:right w:val="none" w:sz="0" w:space="0" w:color="auto"/>
              </w:divBdr>
            </w:div>
            <w:div w:id="907347060">
              <w:marLeft w:val="0"/>
              <w:marRight w:val="0"/>
              <w:marTop w:val="0"/>
              <w:marBottom w:val="0"/>
              <w:divBdr>
                <w:top w:val="none" w:sz="0" w:space="0" w:color="auto"/>
                <w:left w:val="none" w:sz="0" w:space="0" w:color="auto"/>
                <w:bottom w:val="none" w:sz="0" w:space="0" w:color="auto"/>
                <w:right w:val="none" w:sz="0" w:space="0" w:color="auto"/>
              </w:divBdr>
            </w:div>
            <w:div w:id="254217415">
              <w:marLeft w:val="0"/>
              <w:marRight w:val="0"/>
              <w:marTop w:val="0"/>
              <w:marBottom w:val="0"/>
              <w:divBdr>
                <w:top w:val="none" w:sz="0" w:space="0" w:color="auto"/>
                <w:left w:val="none" w:sz="0" w:space="0" w:color="auto"/>
                <w:bottom w:val="none" w:sz="0" w:space="0" w:color="auto"/>
                <w:right w:val="none" w:sz="0" w:space="0" w:color="auto"/>
              </w:divBdr>
            </w:div>
          </w:divsChild>
        </w:div>
        <w:div w:id="1848598110">
          <w:marLeft w:val="0"/>
          <w:marRight w:val="0"/>
          <w:marTop w:val="0"/>
          <w:marBottom w:val="0"/>
          <w:divBdr>
            <w:top w:val="none" w:sz="0" w:space="0" w:color="auto"/>
            <w:left w:val="none" w:sz="0" w:space="0" w:color="auto"/>
            <w:bottom w:val="none" w:sz="0" w:space="0" w:color="auto"/>
            <w:right w:val="none" w:sz="0" w:space="0" w:color="auto"/>
          </w:divBdr>
          <w:divsChild>
            <w:div w:id="1716001550">
              <w:marLeft w:val="0"/>
              <w:marRight w:val="0"/>
              <w:marTop w:val="0"/>
              <w:marBottom w:val="0"/>
              <w:divBdr>
                <w:top w:val="none" w:sz="0" w:space="0" w:color="auto"/>
                <w:left w:val="none" w:sz="0" w:space="0" w:color="auto"/>
                <w:bottom w:val="none" w:sz="0" w:space="0" w:color="auto"/>
                <w:right w:val="none" w:sz="0" w:space="0" w:color="auto"/>
              </w:divBdr>
            </w:div>
            <w:div w:id="1270508415">
              <w:marLeft w:val="0"/>
              <w:marRight w:val="0"/>
              <w:marTop w:val="0"/>
              <w:marBottom w:val="0"/>
              <w:divBdr>
                <w:top w:val="none" w:sz="0" w:space="0" w:color="auto"/>
                <w:left w:val="none" w:sz="0" w:space="0" w:color="auto"/>
                <w:bottom w:val="none" w:sz="0" w:space="0" w:color="auto"/>
                <w:right w:val="none" w:sz="0" w:space="0" w:color="auto"/>
              </w:divBdr>
            </w:div>
            <w:div w:id="2124298800">
              <w:marLeft w:val="0"/>
              <w:marRight w:val="0"/>
              <w:marTop w:val="0"/>
              <w:marBottom w:val="0"/>
              <w:divBdr>
                <w:top w:val="none" w:sz="0" w:space="0" w:color="auto"/>
                <w:left w:val="none" w:sz="0" w:space="0" w:color="auto"/>
                <w:bottom w:val="none" w:sz="0" w:space="0" w:color="auto"/>
                <w:right w:val="none" w:sz="0" w:space="0" w:color="auto"/>
              </w:divBdr>
            </w:div>
            <w:div w:id="171712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40503">
      <w:bodyDiv w:val="1"/>
      <w:marLeft w:val="0"/>
      <w:marRight w:val="0"/>
      <w:marTop w:val="0"/>
      <w:marBottom w:val="0"/>
      <w:divBdr>
        <w:top w:val="none" w:sz="0" w:space="0" w:color="auto"/>
        <w:left w:val="none" w:sz="0" w:space="0" w:color="auto"/>
        <w:bottom w:val="none" w:sz="0" w:space="0" w:color="auto"/>
        <w:right w:val="none" w:sz="0" w:space="0" w:color="auto"/>
      </w:divBdr>
      <w:divsChild>
        <w:div w:id="753476401">
          <w:marLeft w:val="0"/>
          <w:marRight w:val="0"/>
          <w:marTop w:val="0"/>
          <w:marBottom w:val="0"/>
          <w:divBdr>
            <w:top w:val="none" w:sz="0" w:space="0" w:color="auto"/>
            <w:left w:val="none" w:sz="0" w:space="0" w:color="auto"/>
            <w:bottom w:val="none" w:sz="0" w:space="0" w:color="auto"/>
            <w:right w:val="none" w:sz="0" w:space="0" w:color="auto"/>
          </w:divBdr>
        </w:div>
        <w:div w:id="332999438">
          <w:marLeft w:val="0"/>
          <w:marRight w:val="0"/>
          <w:marTop w:val="0"/>
          <w:marBottom w:val="0"/>
          <w:divBdr>
            <w:top w:val="none" w:sz="0" w:space="0" w:color="auto"/>
            <w:left w:val="none" w:sz="0" w:space="0" w:color="auto"/>
            <w:bottom w:val="none" w:sz="0" w:space="0" w:color="auto"/>
            <w:right w:val="none" w:sz="0" w:space="0" w:color="auto"/>
          </w:divBdr>
        </w:div>
        <w:div w:id="1325284872">
          <w:marLeft w:val="0"/>
          <w:marRight w:val="0"/>
          <w:marTop w:val="0"/>
          <w:marBottom w:val="0"/>
          <w:divBdr>
            <w:top w:val="none" w:sz="0" w:space="0" w:color="auto"/>
            <w:left w:val="none" w:sz="0" w:space="0" w:color="auto"/>
            <w:bottom w:val="none" w:sz="0" w:space="0" w:color="auto"/>
            <w:right w:val="none" w:sz="0" w:space="0" w:color="auto"/>
          </w:divBdr>
        </w:div>
        <w:div w:id="1593590986">
          <w:marLeft w:val="0"/>
          <w:marRight w:val="0"/>
          <w:marTop w:val="0"/>
          <w:marBottom w:val="0"/>
          <w:divBdr>
            <w:top w:val="none" w:sz="0" w:space="0" w:color="auto"/>
            <w:left w:val="none" w:sz="0" w:space="0" w:color="auto"/>
            <w:bottom w:val="none" w:sz="0" w:space="0" w:color="auto"/>
            <w:right w:val="none" w:sz="0" w:space="0" w:color="auto"/>
          </w:divBdr>
        </w:div>
        <w:div w:id="416832766">
          <w:marLeft w:val="0"/>
          <w:marRight w:val="0"/>
          <w:marTop w:val="0"/>
          <w:marBottom w:val="0"/>
          <w:divBdr>
            <w:top w:val="none" w:sz="0" w:space="0" w:color="auto"/>
            <w:left w:val="none" w:sz="0" w:space="0" w:color="auto"/>
            <w:bottom w:val="none" w:sz="0" w:space="0" w:color="auto"/>
            <w:right w:val="none" w:sz="0" w:space="0" w:color="auto"/>
          </w:divBdr>
        </w:div>
        <w:div w:id="798838455">
          <w:marLeft w:val="0"/>
          <w:marRight w:val="0"/>
          <w:marTop w:val="0"/>
          <w:marBottom w:val="0"/>
          <w:divBdr>
            <w:top w:val="none" w:sz="0" w:space="0" w:color="auto"/>
            <w:left w:val="none" w:sz="0" w:space="0" w:color="auto"/>
            <w:bottom w:val="none" w:sz="0" w:space="0" w:color="auto"/>
            <w:right w:val="none" w:sz="0" w:space="0" w:color="auto"/>
          </w:divBdr>
        </w:div>
        <w:div w:id="1952593108">
          <w:marLeft w:val="0"/>
          <w:marRight w:val="0"/>
          <w:marTop w:val="0"/>
          <w:marBottom w:val="0"/>
          <w:divBdr>
            <w:top w:val="none" w:sz="0" w:space="0" w:color="auto"/>
            <w:left w:val="none" w:sz="0" w:space="0" w:color="auto"/>
            <w:bottom w:val="none" w:sz="0" w:space="0" w:color="auto"/>
            <w:right w:val="none" w:sz="0" w:space="0" w:color="auto"/>
          </w:divBdr>
        </w:div>
        <w:div w:id="825323041">
          <w:marLeft w:val="0"/>
          <w:marRight w:val="0"/>
          <w:marTop w:val="0"/>
          <w:marBottom w:val="0"/>
          <w:divBdr>
            <w:top w:val="none" w:sz="0" w:space="0" w:color="auto"/>
            <w:left w:val="none" w:sz="0" w:space="0" w:color="auto"/>
            <w:bottom w:val="none" w:sz="0" w:space="0" w:color="auto"/>
            <w:right w:val="none" w:sz="0" w:space="0" w:color="auto"/>
          </w:divBdr>
        </w:div>
        <w:div w:id="237714043">
          <w:marLeft w:val="0"/>
          <w:marRight w:val="0"/>
          <w:marTop w:val="0"/>
          <w:marBottom w:val="0"/>
          <w:divBdr>
            <w:top w:val="none" w:sz="0" w:space="0" w:color="auto"/>
            <w:left w:val="none" w:sz="0" w:space="0" w:color="auto"/>
            <w:bottom w:val="none" w:sz="0" w:space="0" w:color="auto"/>
            <w:right w:val="none" w:sz="0" w:space="0" w:color="auto"/>
          </w:divBdr>
        </w:div>
        <w:div w:id="260257826">
          <w:marLeft w:val="0"/>
          <w:marRight w:val="0"/>
          <w:marTop w:val="0"/>
          <w:marBottom w:val="0"/>
          <w:divBdr>
            <w:top w:val="none" w:sz="0" w:space="0" w:color="auto"/>
            <w:left w:val="none" w:sz="0" w:space="0" w:color="auto"/>
            <w:bottom w:val="none" w:sz="0" w:space="0" w:color="auto"/>
            <w:right w:val="none" w:sz="0" w:space="0" w:color="auto"/>
          </w:divBdr>
        </w:div>
        <w:div w:id="2013802400">
          <w:marLeft w:val="0"/>
          <w:marRight w:val="0"/>
          <w:marTop w:val="0"/>
          <w:marBottom w:val="0"/>
          <w:divBdr>
            <w:top w:val="none" w:sz="0" w:space="0" w:color="auto"/>
            <w:left w:val="none" w:sz="0" w:space="0" w:color="auto"/>
            <w:bottom w:val="none" w:sz="0" w:space="0" w:color="auto"/>
            <w:right w:val="none" w:sz="0" w:space="0" w:color="auto"/>
          </w:divBdr>
        </w:div>
        <w:div w:id="599530440">
          <w:marLeft w:val="0"/>
          <w:marRight w:val="0"/>
          <w:marTop w:val="0"/>
          <w:marBottom w:val="0"/>
          <w:divBdr>
            <w:top w:val="none" w:sz="0" w:space="0" w:color="auto"/>
            <w:left w:val="none" w:sz="0" w:space="0" w:color="auto"/>
            <w:bottom w:val="none" w:sz="0" w:space="0" w:color="auto"/>
            <w:right w:val="none" w:sz="0" w:space="0" w:color="auto"/>
          </w:divBdr>
        </w:div>
        <w:div w:id="1492063706">
          <w:marLeft w:val="0"/>
          <w:marRight w:val="0"/>
          <w:marTop w:val="0"/>
          <w:marBottom w:val="0"/>
          <w:divBdr>
            <w:top w:val="none" w:sz="0" w:space="0" w:color="auto"/>
            <w:left w:val="none" w:sz="0" w:space="0" w:color="auto"/>
            <w:bottom w:val="none" w:sz="0" w:space="0" w:color="auto"/>
            <w:right w:val="none" w:sz="0" w:space="0" w:color="auto"/>
          </w:divBdr>
        </w:div>
      </w:divsChild>
    </w:div>
    <w:div w:id="1461222449">
      <w:bodyDiv w:val="1"/>
      <w:marLeft w:val="0"/>
      <w:marRight w:val="0"/>
      <w:marTop w:val="0"/>
      <w:marBottom w:val="0"/>
      <w:divBdr>
        <w:top w:val="none" w:sz="0" w:space="0" w:color="auto"/>
        <w:left w:val="none" w:sz="0" w:space="0" w:color="auto"/>
        <w:bottom w:val="none" w:sz="0" w:space="0" w:color="auto"/>
        <w:right w:val="none" w:sz="0" w:space="0" w:color="auto"/>
      </w:divBdr>
      <w:divsChild>
        <w:div w:id="1605990670">
          <w:marLeft w:val="0"/>
          <w:marRight w:val="0"/>
          <w:marTop w:val="0"/>
          <w:marBottom w:val="0"/>
          <w:divBdr>
            <w:top w:val="none" w:sz="0" w:space="0" w:color="auto"/>
            <w:left w:val="none" w:sz="0" w:space="0" w:color="auto"/>
            <w:bottom w:val="none" w:sz="0" w:space="0" w:color="auto"/>
            <w:right w:val="none" w:sz="0" w:space="0" w:color="auto"/>
          </w:divBdr>
          <w:divsChild>
            <w:div w:id="808858680">
              <w:marLeft w:val="0"/>
              <w:marRight w:val="0"/>
              <w:marTop w:val="0"/>
              <w:marBottom w:val="0"/>
              <w:divBdr>
                <w:top w:val="none" w:sz="0" w:space="0" w:color="auto"/>
                <w:left w:val="none" w:sz="0" w:space="0" w:color="auto"/>
                <w:bottom w:val="none" w:sz="0" w:space="0" w:color="auto"/>
                <w:right w:val="none" w:sz="0" w:space="0" w:color="auto"/>
              </w:divBdr>
            </w:div>
          </w:divsChild>
        </w:div>
        <w:div w:id="1038899276">
          <w:marLeft w:val="0"/>
          <w:marRight w:val="0"/>
          <w:marTop w:val="0"/>
          <w:marBottom w:val="0"/>
          <w:divBdr>
            <w:top w:val="none" w:sz="0" w:space="0" w:color="auto"/>
            <w:left w:val="none" w:sz="0" w:space="0" w:color="auto"/>
            <w:bottom w:val="none" w:sz="0" w:space="0" w:color="auto"/>
            <w:right w:val="none" w:sz="0" w:space="0" w:color="auto"/>
          </w:divBdr>
          <w:divsChild>
            <w:div w:id="788548675">
              <w:marLeft w:val="0"/>
              <w:marRight w:val="0"/>
              <w:marTop w:val="0"/>
              <w:marBottom w:val="0"/>
              <w:divBdr>
                <w:top w:val="none" w:sz="0" w:space="0" w:color="auto"/>
                <w:left w:val="none" w:sz="0" w:space="0" w:color="auto"/>
                <w:bottom w:val="none" w:sz="0" w:space="0" w:color="auto"/>
                <w:right w:val="none" w:sz="0" w:space="0" w:color="auto"/>
              </w:divBdr>
            </w:div>
          </w:divsChild>
        </w:div>
        <w:div w:id="1518689117">
          <w:marLeft w:val="0"/>
          <w:marRight w:val="0"/>
          <w:marTop w:val="0"/>
          <w:marBottom w:val="0"/>
          <w:divBdr>
            <w:top w:val="none" w:sz="0" w:space="0" w:color="auto"/>
            <w:left w:val="none" w:sz="0" w:space="0" w:color="auto"/>
            <w:bottom w:val="none" w:sz="0" w:space="0" w:color="auto"/>
            <w:right w:val="none" w:sz="0" w:space="0" w:color="auto"/>
          </w:divBdr>
          <w:divsChild>
            <w:div w:id="1970896220">
              <w:marLeft w:val="0"/>
              <w:marRight w:val="0"/>
              <w:marTop w:val="0"/>
              <w:marBottom w:val="0"/>
              <w:divBdr>
                <w:top w:val="none" w:sz="0" w:space="0" w:color="auto"/>
                <w:left w:val="none" w:sz="0" w:space="0" w:color="auto"/>
                <w:bottom w:val="none" w:sz="0" w:space="0" w:color="auto"/>
                <w:right w:val="none" w:sz="0" w:space="0" w:color="auto"/>
              </w:divBdr>
            </w:div>
          </w:divsChild>
        </w:div>
        <w:div w:id="2112823155">
          <w:marLeft w:val="0"/>
          <w:marRight w:val="0"/>
          <w:marTop w:val="0"/>
          <w:marBottom w:val="0"/>
          <w:divBdr>
            <w:top w:val="none" w:sz="0" w:space="0" w:color="auto"/>
            <w:left w:val="none" w:sz="0" w:space="0" w:color="auto"/>
            <w:bottom w:val="none" w:sz="0" w:space="0" w:color="auto"/>
            <w:right w:val="none" w:sz="0" w:space="0" w:color="auto"/>
          </w:divBdr>
          <w:divsChild>
            <w:div w:id="336462221">
              <w:marLeft w:val="0"/>
              <w:marRight w:val="0"/>
              <w:marTop w:val="0"/>
              <w:marBottom w:val="0"/>
              <w:divBdr>
                <w:top w:val="none" w:sz="0" w:space="0" w:color="auto"/>
                <w:left w:val="none" w:sz="0" w:space="0" w:color="auto"/>
                <w:bottom w:val="none" w:sz="0" w:space="0" w:color="auto"/>
                <w:right w:val="none" w:sz="0" w:space="0" w:color="auto"/>
              </w:divBdr>
            </w:div>
          </w:divsChild>
        </w:div>
        <w:div w:id="1590116553">
          <w:marLeft w:val="0"/>
          <w:marRight w:val="0"/>
          <w:marTop w:val="0"/>
          <w:marBottom w:val="0"/>
          <w:divBdr>
            <w:top w:val="none" w:sz="0" w:space="0" w:color="auto"/>
            <w:left w:val="none" w:sz="0" w:space="0" w:color="auto"/>
            <w:bottom w:val="none" w:sz="0" w:space="0" w:color="auto"/>
            <w:right w:val="none" w:sz="0" w:space="0" w:color="auto"/>
          </w:divBdr>
          <w:divsChild>
            <w:div w:id="1765102790">
              <w:marLeft w:val="0"/>
              <w:marRight w:val="0"/>
              <w:marTop w:val="0"/>
              <w:marBottom w:val="0"/>
              <w:divBdr>
                <w:top w:val="none" w:sz="0" w:space="0" w:color="auto"/>
                <w:left w:val="none" w:sz="0" w:space="0" w:color="auto"/>
                <w:bottom w:val="none" w:sz="0" w:space="0" w:color="auto"/>
                <w:right w:val="none" w:sz="0" w:space="0" w:color="auto"/>
              </w:divBdr>
            </w:div>
          </w:divsChild>
        </w:div>
        <w:div w:id="609750335">
          <w:marLeft w:val="0"/>
          <w:marRight w:val="0"/>
          <w:marTop w:val="0"/>
          <w:marBottom w:val="0"/>
          <w:divBdr>
            <w:top w:val="none" w:sz="0" w:space="0" w:color="auto"/>
            <w:left w:val="none" w:sz="0" w:space="0" w:color="auto"/>
            <w:bottom w:val="none" w:sz="0" w:space="0" w:color="auto"/>
            <w:right w:val="none" w:sz="0" w:space="0" w:color="auto"/>
          </w:divBdr>
          <w:divsChild>
            <w:div w:id="125202931">
              <w:marLeft w:val="0"/>
              <w:marRight w:val="0"/>
              <w:marTop w:val="0"/>
              <w:marBottom w:val="0"/>
              <w:divBdr>
                <w:top w:val="none" w:sz="0" w:space="0" w:color="auto"/>
                <w:left w:val="none" w:sz="0" w:space="0" w:color="auto"/>
                <w:bottom w:val="none" w:sz="0" w:space="0" w:color="auto"/>
                <w:right w:val="none" w:sz="0" w:space="0" w:color="auto"/>
              </w:divBdr>
            </w:div>
          </w:divsChild>
        </w:div>
        <w:div w:id="2053846947">
          <w:marLeft w:val="0"/>
          <w:marRight w:val="0"/>
          <w:marTop w:val="0"/>
          <w:marBottom w:val="0"/>
          <w:divBdr>
            <w:top w:val="none" w:sz="0" w:space="0" w:color="auto"/>
            <w:left w:val="none" w:sz="0" w:space="0" w:color="auto"/>
            <w:bottom w:val="none" w:sz="0" w:space="0" w:color="auto"/>
            <w:right w:val="none" w:sz="0" w:space="0" w:color="auto"/>
          </w:divBdr>
          <w:divsChild>
            <w:div w:id="1071808287">
              <w:marLeft w:val="0"/>
              <w:marRight w:val="0"/>
              <w:marTop w:val="0"/>
              <w:marBottom w:val="0"/>
              <w:divBdr>
                <w:top w:val="none" w:sz="0" w:space="0" w:color="auto"/>
                <w:left w:val="none" w:sz="0" w:space="0" w:color="auto"/>
                <w:bottom w:val="none" w:sz="0" w:space="0" w:color="auto"/>
                <w:right w:val="none" w:sz="0" w:space="0" w:color="auto"/>
              </w:divBdr>
            </w:div>
          </w:divsChild>
        </w:div>
        <w:div w:id="2050256224">
          <w:marLeft w:val="0"/>
          <w:marRight w:val="0"/>
          <w:marTop w:val="0"/>
          <w:marBottom w:val="0"/>
          <w:divBdr>
            <w:top w:val="none" w:sz="0" w:space="0" w:color="auto"/>
            <w:left w:val="none" w:sz="0" w:space="0" w:color="auto"/>
            <w:bottom w:val="none" w:sz="0" w:space="0" w:color="auto"/>
            <w:right w:val="none" w:sz="0" w:space="0" w:color="auto"/>
          </w:divBdr>
          <w:divsChild>
            <w:div w:id="227886124">
              <w:marLeft w:val="0"/>
              <w:marRight w:val="0"/>
              <w:marTop w:val="0"/>
              <w:marBottom w:val="0"/>
              <w:divBdr>
                <w:top w:val="none" w:sz="0" w:space="0" w:color="auto"/>
                <w:left w:val="none" w:sz="0" w:space="0" w:color="auto"/>
                <w:bottom w:val="none" w:sz="0" w:space="0" w:color="auto"/>
                <w:right w:val="none" w:sz="0" w:space="0" w:color="auto"/>
              </w:divBdr>
            </w:div>
          </w:divsChild>
        </w:div>
        <w:div w:id="1870213940">
          <w:marLeft w:val="0"/>
          <w:marRight w:val="0"/>
          <w:marTop w:val="0"/>
          <w:marBottom w:val="0"/>
          <w:divBdr>
            <w:top w:val="none" w:sz="0" w:space="0" w:color="auto"/>
            <w:left w:val="none" w:sz="0" w:space="0" w:color="auto"/>
            <w:bottom w:val="none" w:sz="0" w:space="0" w:color="auto"/>
            <w:right w:val="none" w:sz="0" w:space="0" w:color="auto"/>
          </w:divBdr>
          <w:divsChild>
            <w:div w:id="1612593689">
              <w:marLeft w:val="0"/>
              <w:marRight w:val="0"/>
              <w:marTop w:val="0"/>
              <w:marBottom w:val="0"/>
              <w:divBdr>
                <w:top w:val="none" w:sz="0" w:space="0" w:color="auto"/>
                <w:left w:val="none" w:sz="0" w:space="0" w:color="auto"/>
                <w:bottom w:val="none" w:sz="0" w:space="0" w:color="auto"/>
                <w:right w:val="none" w:sz="0" w:space="0" w:color="auto"/>
              </w:divBdr>
            </w:div>
          </w:divsChild>
        </w:div>
        <w:div w:id="555236217">
          <w:marLeft w:val="0"/>
          <w:marRight w:val="0"/>
          <w:marTop w:val="0"/>
          <w:marBottom w:val="0"/>
          <w:divBdr>
            <w:top w:val="none" w:sz="0" w:space="0" w:color="auto"/>
            <w:left w:val="none" w:sz="0" w:space="0" w:color="auto"/>
            <w:bottom w:val="none" w:sz="0" w:space="0" w:color="auto"/>
            <w:right w:val="none" w:sz="0" w:space="0" w:color="auto"/>
          </w:divBdr>
          <w:divsChild>
            <w:div w:id="1620723362">
              <w:marLeft w:val="0"/>
              <w:marRight w:val="0"/>
              <w:marTop w:val="0"/>
              <w:marBottom w:val="0"/>
              <w:divBdr>
                <w:top w:val="none" w:sz="0" w:space="0" w:color="auto"/>
                <w:left w:val="none" w:sz="0" w:space="0" w:color="auto"/>
                <w:bottom w:val="none" w:sz="0" w:space="0" w:color="auto"/>
                <w:right w:val="none" w:sz="0" w:space="0" w:color="auto"/>
              </w:divBdr>
            </w:div>
            <w:div w:id="1680885209">
              <w:marLeft w:val="0"/>
              <w:marRight w:val="0"/>
              <w:marTop w:val="0"/>
              <w:marBottom w:val="0"/>
              <w:divBdr>
                <w:top w:val="none" w:sz="0" w:space="0" w:color="auto"/>
                <w:left w:val="none" w:sz="0" w:space="0" w:color="auto"/>
                <w:bottom w:val="none" w:sz="0" w:space="0" w:color="auto"/>
                <w:right w:val="none" w:sz="0" w:space="0" w:color="auto"/>
              </w:divBdr>
            </w:div>
          </w:divsChild>
        </w:div>
        <w:div w:id="1351637566">
          <w:marLeft w:val="0"/>
          <w:marRight w:val="0"/>
          <w:marTop w:val="0"/>
          <w:marBottom w:val="0"/>
          <w:divBdr>
            <w:top w:val="none" w:sz="0" w:space="0" w:color="auto"/>
            <w:left w:val="none" w:sz="0" w:space="0" w:color="auto"/>
            <w:bottom w:val="none" w:sz="0" w:space="0" w:color="auto"/>
            <w:right w:val="none" w:sz="0" w:space="0" w:color="auto"/>
          </w:divBdr>
          <w:divsChild>
            <w:div w:id="805440211">
              <w:marLeft w:val="0"/>
              <w:marRight w:val="0"/>
              <w:marTop w:val="0"/>
              <w:marBottom w:val="0"/>
              <w:divBdr>
                <w:top w:val="none" w:sz="0" w:space="0" w:color="auto"/>
                <w:left w:val="none" w:sz="0" w:space="0" w:color="auto"/>
                <w:bottom w:val="none" w:sz="0" w:space="0" w:color="auto"/>
                <w:right w:val="none" w:sz="0" w:space="0" w:color="auto"/>
              </w:divBdr>
            </w:div>
            <w:div w:id="989596071">
              <w:marLeft w:val="0"/>
              <w:marRight w:val="0"/>
              <w:marTop w:val="0"/>
              <w:marBottom w:val="0"/>
              <w:divBdr>
                <w:top w:val="none" w:sz="0" w:space="0" w:color="auto"/>
                <w:left w:val="none" w:sz="0" w:space="0" w:color="auto"/>
                <w:bottom w:val="none" w:sz="0" w:space="0" w:color="auto"/>
                <w:right w:val="none" w:sz="0" w:space="0" w:color="auto"/>
              </w:divBdr>
            </w:div>
          </w:divsChild>
        </w:div>
        <w:div w:id="499974779">
          <w:marLeft w:val="0"/>
          <w:marRight w:val="0"/>
          <w:marTop w:val="0"/>
          <w:marBottom w:val="0"/>
          <w:divBdr>
            <w:top w:val="none" w:sz="0" w:space="0" w:color="auto"/>
            <w:left w:val="none" w:sz="0" w:space="0" w:color="auto"/>
            <w:bottom w:val="none" w:sz="0" w:space="0" w:color="auto"/>
            <w:right w:val="none" w:sz="0" w:space="0" w:color="auto"/>
          </w:divBdr>
          <w:divsChild>
            <w:div w:id="394857926">
              <w:marLeft w:val="0"/>
              <w:marRight w:val="0"/>
              <w:marTop w:val="0"/>
              <w:marBottom w:val="0"/>
              <w:divBdr>
                <w:top w:val="none" w:sz="0" w:space="0" w:color="auto"/>
                <w:left w:val="none" w:sz="0" w:space="0" w:color="auto"/>
                <w:bottom w:val="none" w:sz="0" w:space="0" w:color="auto"/>
                <w:right w:val="none" w:sz="0" w:space="0" w:color="auto"/>
              </w:divBdr>
            </w:div>
            <w:div w:id="1925142765">
              <w:marLeft w:val="0"/>
              <w:marRight w:val="0"/>
              <w:marTop w:val="0"/>
              <w:marBottom w:val="0"/>
              <w:divBdr>
                <w:top w:val="none" w:sz="0" w:space="0" w:color="auto"/>
                <w:left w:val="none" w:sz="0" w:space="0" w:color="auto"/>
                <w:bottom w:val="none" w:sz="0" w:space="0" w:color="auto"/>
                <w:right w:val="none" w:sz="0" w:space="0" w:color="auto"/>
              </w:divBdr>
            </w:div>
          </w:divsChild>
        </w:div>
        <w:div w:id="1485315741">
          <w:marLeft w:val="0"/>
          <w:marRight w:val="0"/>
          <w:marTop w:val="0"/>
          <w:marBottom w:val="0"/>
          <w:divBdr>
            <w:top w:val="none" w:sz="0" w:space="0" w:color="auto"/>
            <w:left w:val="none" w:sz="0" w:space="0" w:color="auto"/>
            <w:bottom w:val="none" w:sz="0" w:space="0" w:color="auto"/>
            <w:right w:val="none" w:sz="0" w:space="0" w:color="auto"/>
          </w:divBdr>
          <w:divsChild>
            <w:div w:id="514003237">
              <w:marLeft w:val="0"/>
              <w:marRight w:val="0"/>
              <w:marTop w:val="0"/>
              <w:marBottom w:val="0"/>
              <w:divBdr>
                <w:top w:val="none" w:sz="0" w:space="0" w:color="auto"/>
                <w:left w:val="none" w:sz="0" w:space="0" w:color="auto"/>
                <w:bottom w:val="none" w:sz="0" w:space="0" w:color="auto"/>
                <w:right w:val="none" w:sz="0" w:space="0" w:color="auto"/>
              </w:divBdr>
            </w:div>
          </w:divsChild>
        </w:div>
        <w:div w:id="955407425">
          <w:marLeft w:val="0"/>
          <w:marRight w:val="0"/>
          <w:marTop w:val="0"/>
          <w:marBottom w:val="0"/>
          <w:divBdr>
            <w:top w:val="none" w:sz="0" w:space="0" w:color="auto"/>
            <w:left w:val="none" w:sz="0" w:space="0" w:color="auto"/>
            <w:bottom w:val="none" w:sz="0" w:space="0" w:color="auto"/>
            <w:right w:val="none" w:sz="0" w:space="0" w:color="auto"/>
          </w:divBdr>
          <w:divsChild>
            <w:div w:id="1917743087">
              <w:marLeft w:val="0"/>
              <w:marRight w:val="0"/>
              <w:marTop w:val="0"/>
              <w:marBottom w:val="0"/>
              <w:divBdr>
                <w:top w:val="none" w:sz="0" w:space="0" w:color="auto"/>
                <w:left w:val="none" w:sz="0" w:space="0" w:color="auto"/>
                <w:bottom w:val="none" w:sz="0" w:space="0" w:color="auto"/>
                <w:right w:val="none" w:sz="0" w:space="0" w:color="auto"/>
              </w:divBdr>
            </w:div>
            <w:div w:id="1137645027">
              <w:marLeft w:val="0"/>
              <w:marRight w:val="0"/>
              <w:marTop w:val="0"/>
              <w:marBottom w:val="0"/>
              <w:divBdr>
                <w:top w:val="none" w:sz="0" w:space="0" w:color="auto"/>
                <w:left w:val="none" w:sz="0" w:space="0" w:color="auto"/>
                <w:bottom w:val="none" w:sz="0" w:space="0" w:color="auto"/>
                <w:right w:val="none" w:sz="0" w:space="0" w:color="auto"/>
              </w:divBdr>
            </w:div>
          </w:divsChild>
        </w:div>
        <w:div w:id="622076140">
          <w:marLeft w:val="0"/>
          <w:marRight w:val="0"/>
          <w:marTop w:val="0"/>
          <w:marBottom w:val="0"/>
          <w:divBdr>
            <w:top w:val="none" w:sz="0" w:space="0" w:color="auto"/>
            <w:left w:val="none" w:sz="0" w:space="0" w:color="auto"/>
            <w:bottom w:val="none" w:sz="0" w:space="0" w:color="auto"/>
            <w:right w:val="none" w:sz="0" w:space="0" w:color="auto"/>
          </w:divBdr>
          <w:divsChild>
            <w:div w:id="1498882851">
              <w:marLeft w:val="0"/>
              <w:marRight w:val="0"/>
              <w:marTop w:val="0"/>
              <w:marBottom w:val="0"/>
              <w:divBdr>
                <w:top w:val="none" w:sz="0" w:space="0" w:color="auto"/>
                <w:left w:val="none" w:sz="0" w:space="0" w:color="auto"/>
                <w:bottom w:val="none" w:sz="0" w:space="0" w:color="auto"/>
                <w:right w:val="none" w:sz="0" w:space="0" w:color="auto"/>
              </w:divBdr>
            </w:div>
            <w:div w:id="2060861982">
              <w:marLeft w:val="0"/>
              <w:marRight w:val="0"/>
              <w:marTop w:val="0"/>
              <w:marBottom w:val="0"/>
              <w:divBdr>
                <w:top w:val="none" w:sz="0" w:space="0" w:color="auto"/>
                <w:left w:val="none" w:sz="0" w:space="0" w:color="auto"/>
                <w:bottom w:val="none" w:sz="0" w:space="0" w:color="auto"/>
                <w:right w:val="none" w:sz="0" w:space="0" w:color="auto"/>
              </w:divBdr>
            </w:div>
          </w:divsChild>
        </w:div>
        <w:div w:id="927813097">
          <w:marLeft w:val="0"/>
          <w:marRight w:val="0"/>
          <w:marTop w:val="0"/>
          <w:marBottom w:val="0"/>
          <w:divBdr>
            <w:top w:val="none" w:sz="0" w:space="0" w:color="auto"/>
            <w:left w:val="none" w:sz="0" w:space="0" w:color="auto"/>
            <w:bottom w:val="none" w:sz="0" w:space="0" w:color="auto"/>
            <w:right w:val="none" w:sz="0" w:space="0" w:color="auto"/>
          </w:divBdr>
          <w:divsChild>
            <w:div w:id="352343567">
              <w:marLeft w:val="0"/>
              <w:marRight w:val="0"/>
              <w:marTop w:val="0"/>
              <w:marBottom w:val="0"/>
              <w:divBdr>
                <w:top w:val="none" w:sz="0" w:space="0" w:color="auto"/>
                <w:left w:val="none" w:sz="0" w:space="0" w:color="auto"/>
                <w:bottom w:val="none" w:sz="0" w:space="0" w:color="auto"/>
                <w:right w:val="none" w:sz="0" w:space="0" w:color="auto"/>
              </w:divBdr>
            </w:div>
            <w:div w:id="689113961">
              <w:marLeft w:val="0"/>
              <w:marRight w:val="0"/>
              <w:marTop w:val="0"/>
              <w:marBottom w:val="0"/>
              <w:divBdr>
                <w:top w:val="none" w:sz="0" w:space="0" w:color="auto"/>
                <w:left w:val="none" w:sz="0" w:space="0" w:color="auto"/>
                <w:bottom w:val="none" w:sz="0" w:space="0" w:color="auto"/>
                <w:right w:val="none" w:sz="0" w:space="0" w:color="auto"/>
              </w:divBdr>
            </w:div>
          </w:divsChild>
        </w:div>
        <w:div w:id="1240752773">
          <w:marLeft w:val="0"/>
          <w:marRight w:val="0"/>
          <w:marTop w:val="0"/>
          <w:marBottom w:val="0"/>
          <w:divBdr>
            <w:top w:val="none" w:sz="0" w:space="0" w:color="auto"/>
            <w:left w:val="none" w:sz="0" w:space="0" w:color="auto"/>
            <w:bottom w:val="none" w:sz="0" w:space="0" w:color="auto"/>
            <w:right w:val="none" w:sz="0" w:space="0" w:color="auto"/>
          </w:divBdr>
          <w:divsChild>
            <w:div w:id="692995382">
              <w:marLeft w:val="0"/>
              <w:marRight w:val="0"/>
              <w:marTop w:val="0"/>
              <w:marBottom w:val="0"/>
              <w:divBdr>
                <w:top w:val="none" w:sz="0" w:space="0" w:color="auto"/>
                <w:left w:val="none" w:sz="0" w:space="0" w:color="auto"/>
                <w:bottom w:val="none" w:sz="0" w:space="0" w:color="auto"/>
                <w:right w:val="none" w:sz="0" w:space="0" w:color="auto"/>
              </w:divBdr>
            </w:div>
          </w:divsChild>
        </w:div>
        <w:div w:id="1357081036">
          <w:marLeft w:val="0"/>
          <w:marRight w:val="0"/>
          <w:marTop w:val="0"/>
          <w:marBottom w:val="0"/>
          <w:divBdr>
            <w:top w:val="none" w:sz="0" w:space="0" w:color="auto"/>
            <w:left w:val="none" w:sz="0" w:space="0" w:color="auto"/>
            <w:bottom w:val="none" w:sz="0" w:space="0" w:color="auto"/>
            <w:right w:val="none" w:sz="0" w:space="0" w:color="auto"/>
          </w:divBdr>
          <w:divsChild>
            <w:div w:id="670330394">
              <w:marLeft w:val="0"/>
              <w:marRight w:val="0"/>
              <w:marTop w:val="0"/>
              <w:marBottom w:val="0"/>
              <w:divBdr>
                <w:top w:val="none" w:sz="0" w:space="0" w:color="auto"/>
                <w:left w:val="none" w:sz="0" w:space="0" w:color="auto"/>
                <w:bottom w:val="none" w:sz="0" w:space="0" w:color="auto"/>
                <w:right w:val="none" w:sz="0" w:space="0" w:color="auto"/>
              </w:divBdr>
            </w:div>
            <w:div w:id="1901792379">
              <w:marLeft w:val="0"/>
              <w:marRight w:val="0"/>
              <w:marTop w:val="0"/>
              <w:marBottom w:val="0"/>
              <w:divBdr>
                <w:top w:val="none" w:sz="0" w:space="0" w:color="auto"/>
                <w:left w:val="none" w:sz="0" w:space="0" w:color="auto"/>
                <w:bottom w:val="none" w:sz="0" w:space="0" w:color="auto"/>
                <w:right w:val="none" w:sz="0" w:space="0" w:color="auto"/>
              </w:divBdr>
            </w:div>
          </w:divsChild>
        </w:div>
        <w:div w:id="950281019">
          <w:marLeft w:val="0"/>
          <w:marRight w:val="0"/>
          <w:marTop w:val="0"/>
          <w:marBottom w:val="0"/>
          <w:divBdr>
            <w:top w:val="none" w:sz="0" w:space="0" w:color="auto"/>
            <w:left w:val="none" w:sz="0" w:space="0" w:color="auto"/>
            <w:bottom w:val="none" w:sz="0" w:space="0" w:color="auto"/>
            <w:right w:val="none" w:sz="0" w:space="0" w:color="auto"/>
          </w:divBdr>
          <w:divsChild>
            <w:div w:id="1782336740">
              <w:marLeft w:val="0"/>
              <w:marRight w:val="0"/>
              <w:marTop w:val="0"/>
              <w:marBottom w:val="0"/>
              <w:divBdr>
                <w:top w:val="none" w:sz="0" w:space="0" w:color="auto"/>
                <w:left w:val="none" w:sz="0" w:space="0" w:color="auto"/>
                <w:bottom w:val="none" w:sz="0" w:space="0" w:color="auto"/>
                <w:right w:val="none" w:sz="0" w:space="0" w:color="auto"/>
              </w:divBdr>
            </w:div>
            <w:div w:id="1514807663">
              <w:marLeft w:val="0"/>
              <w:marRight w:val="0"/>
              <w:marTop w:val="0"/>
              <w:marBottom w:val="0"/>
              <w:divBdr>
                <w:top w:val="none" w:sz="0" w:space="0" w:color="auto"/>
                <w:left w:val="none" w:sz="0" w:space="0" w:color="auto"/>
                <w:bottom w:val="none" w:sz="0" w:space="0" w:color="auto"/>
                <w:right w:val="none" w:sz="0" w:space="0" w:color="auto"/>
              </w:divBdr>
            </w:div>
          </w:divsChild>
        </w:div>
        <w:div w:id="159278667">
          <w:marLeft w:val="0"/>
          <w:marRight w:val="0"/>
          <w:marTop w:val="0"/>
          <w:marBottom w:val="0"/>
          <w:divBdr>
            <w:top w:val="none" w:sz="0" w:space="0" w:color="auto"/>
            <w:left w:val="none" w:sz="0" w:space="0" w:color="auto"/>
            <w:bottom w:val="none" w:sz="0" w:space="0" w:color="auto"/>
            <w:right w:val="none" w:sz="0" w:space="0" w:color="auto"/>
          </w:divBdr>
          <w:divsChild>
            <w:div w:id="643198592">
              <w:marLeft w:val="0"/>
              <w:marRight w:val="0"/>
              <w:marTop w:val="0"/>
              <w:marBottom w:val="0"/>
              <w:divBdr>
                <w:top w:val="none" w:sz="0" w:space="0" w:color="auto"/>
                <w:left w:val="none" w:sz="0" w:space="0" w:color="auto"/>
                <w:bottom w:val="none" w:sz="0" w:space="0" w:color="auto"/>
                <w:right w:val="none" w:sz="0" w:space="0" w:color="auto"/>
              </w:divBdr>
            </w:div>
            <w:div w:id="1211652486">
              <w:marLeft w:val="0"/>
              <w:marRight w:val="0"/>
              <w:marTop w:val="0"/>
              <w:marBottom w:val="0"/>
              <w:divBdr>
                <w:top w:val="none" w:sz="0" w:space="0" w:color="auto"/>
                <w:left w:val="none" w:sz="0" w:space="0" w:color="auto"/>
                <w:bottom w:val="none" w:sz="0" w:space="0" w:color="auto"/>
                <w:right w:val="none" w:sz="0" w:space="0" w:color="auto"/>
              </w:divBdr>
            </w:div>
          </w:divsChild>
        </w:div>
        <w:div w:id="2103867526">
          <w:marLeft w:val="0"/>
          <w:marRight w:val="0"/>
          <w:marTop w:val="0"/>
          <w:marBottom w:val="0"/>
          <w:divBdr>
            <w:top w:val="none" w:sz="0" w:space="0" w:color="auto"/>
            <w:left w:val="none" w:sz="0" w:space="0" w:color="auto"/>
            <w:bottom w:val="none" w:sz="0" w:space="0" w:color="auto"/>
            <w:right w:val="none" w:sz="0" w:space="0" w:color="auto"/>
          </w:divBdr>
          <w:divsChild>
            <w:div w:id="1830634280">
              <w:marLeft w:val="0"/>
              <w:marRight w:val="0"/>
              <w:marTop w:val="0"/>
              <w:marBottom w:val="0"/>
              <w:divBdr>
                <w:top w:val="none" w:sz="0" w:space="0" w:color="auto"/>
                <w:left w:val="none" w:sz="0" w:space="0" w:color="auto"/>
                <w:bottom w:val="none" w:sz="0" w:space="0" w:color="auto"/>
                <w:right w:val="none" w:sz="0" w:space="0" w:color="auto"/>
              </w:divBdr>
            </w:div>
          </w:divsChild>
        </w:div>
        <w:div w:id="917057244">
          <w:marLeft w:val="0"/>
          <w:marRight w:val="0"/>
          <w:marTop w:val="0"/>
          <w:marBottom w:val="0"/>
          <w:divBdr>
            <w:top w:val="none" w:sz="0" w:space="0" w:color="auto"/>
            <w:left w:val="none" w:sz="0" w:space="0" w:color="auto"/>
            <w:bottom w:val="none" w:sz="0" w:space="0" w:color="auto"/>
            <w:right w:val="none" w:sz="0" w:space="0" w:color="auto"/>
          </w:divBdr>
          <w:divsChild>
            <w:div w:id="1472938375">
              <w:marLeft w:val="0"/>
              <w:marRight w:val="0"/>
              <w:marTop w:val="0"/>
              <w:marBottom w:val="0"/>
              <w:divBdr>
                <w:top w:val="none" w:sz="0" w:space="0" w:color="auto"/>
                <w:left w:val="none" w:sz="0" w:space="0" w:color="auto"/>
                <w:bottom w:val="none" w:sz="0" w:space="0" w:color="auto"/>
                <w:right w:val="none" w:sz="0" w:space="0" w:color="auto"/>
              </w:divBdr>
            </w:div>
            <w:div w:id="36246487">
              <w:marLeft w:val="0"/>
              <w:marRight w:val="0"/>
              <w:marTop w:val="0"/>
              <w:marBottom w:val="0"/>
              <w:divBdr>
                <w:top w:val="none" w:sz="0" w:space="0" w:color="auto"/>
                <w:left w:val="none" w:sz="0" w:space="0" w:color="auto"/>
                <w:bottom w:val="none" w:sz="0" w:space="0" w:color="auto"/>
                <w:right w:val="none" w:sz="0" w:space="0" w:color="auto"/>
              </w:divBdr>
            </w:div>
          </w:divsChild>
        </w:div>
        <w:div w:id="1910725094">
          <w:marLeft w:val="0"/>
          <w:marRight w:val="0"/>
          <w:marTop w:val="0"/>
          <w:marBottom w:val="0"/>
          <w:divBdr>
            <w:top w:val="none" w:sz="0" w:space="0" w:color="auto"/>
            <w:left w:val="none" w:sz="0" w:space="0" w:color="auto"/>
            <w:bottom w:val="none" w:sz="0" w:space="0" w:color="auto"/>
            <w:right w:val="none" w:sz="0" w:space="0" w:color="auto"/>
          </w:divBdr>
          <w:divsChild>
            <w:div w:id="1414204084">
              <w:marLeft w:val="0"/>
              <w:marRight w:val="0"/>
              <w:marTop w:val="0"/>
              <w:marBottom w:val="0"/>
              <w:divBdr>
                <w:top w:val="none" w:sz="0" w:space="0" w:color="auto"/>
                <w:left w:val="none" w:sz="0" w:space="0" w:color="auto"/>
                <w:bottom w:val="none" w:sz="0" w:space="0" w:color="auto"/>
                <w:right w:val="none" w:sz="0" w:space="0" w:color="auto"/>
              </w:divBdr>
            </w:div>
            <w:div w:id="810753846">
              <w:marLeft w:val="0"/>
              <w:marRight w:val="0"/>
              <w:marTop w:val="0"/>
              <w:marBottom w:val="0"/>
              <w:divBdr>
                <w:top w:val="none" w:sz="0" w:space="0" w:color="auto"/>
                <w:left w:val="none" w:sz="0" w:space="0" w:color="auto"/>
                <w:bottom w:val="none" w:sz="0" w:space="0" w:color="auto"/>
                <w:right w:val="none" w:sz="0" w:space="0" w:color="auto"/>
              </w:divBdr>
            </w:div>
          </w:divsChild>
        </w:div>
        <w:div w:id="1362130969">
          <w:marLeft w:val="0"/>
          <w:marRight w:val="0"/>
          <w:marTop w:val="0"/>
          <w:marBottom w:val="0"/>
          <w:divBdr>
            <w:top w:val="none" w:sz="0" w:space="0" w:color="auto"/>
            <w:left w:val="none" w:sz="0" w:space="0" w:color="auto"/>
            <w:bottom w:val="none" w:sz="0" w:space="0" w:color="auto"/>
            <w:right w:val="none" w:sz="0" w:space="0" w:color="auto"/>
          </w:divBdr>
          <w:divsChild>
            <w:div w:id="1792551589">
              <w:marLeft w:val="0"/>
              <w:marRight w:val="0"/>
              <w:marTop w:val="0"/>
              <w:marBottom w:val="0"/>
              <w:divBdr>
                <w:top w:val="none" w:sz="0" w:space="0" w:color="auto"/>
                <w:left w:val="none" w:sz="0" w:space="0" w:color="auto"/>
                <w:bottom w:val="none" w:sz="0" w:space="0" w:color="auto"/>
                <w:right w:val="none" w:sz="0" w:space="0" w:color="auto"/>
              </w:divBdr>
            </w:div>
            <w:div w:id="477460781">
              <w:marLeft w:val="0"/>
              <w:marRight w:val="0"/>
              <w:marTop w:val="0"/>
              <w:marBottom w:val="0"/>
              <w:divBdr>
                <w:top w:val="none" w:sz="0" w:space="0" w:color="auto"/>
                <w:left w:val="none" w:sz="0" w:space="0" w:color="auto"/>
                <w:bottom w:val="none" w:sz="0" w:space="0" w:color="auto"/>
                <w:right w:val="none" w:sz="0" w:space="0" w:color="auto"/>
              </w:divBdr>
            </w:div>
          </w:divsChild>
        </w:div>
        <w:div w:id="1635015139">
          <w:marLeft w:val="0"/>
          <w:marRight w:val="0"/>
          <w:marTop w:val="0"/>
          <w:marBottom w:val="0"/>
          <w:divBdr>
            <w:top w:val="none" w:sz="0" w:space="0" w:color="auto"/>
            <w:left w:val="none" w:sz="0" w:space="0" w:color="auto"/>
            <w:bottom w:val="none" w:sz="0" w:space="0" w:color="auto"/>
            <w:right w:val="none" w:sz="0" w:space="0" w:color="auto"/>
          </w:divBdr>
          <w:divsChild>
            <w:div w:id="45105216">
              <w:marLeft w:val="0"/>
              <w:marRight w:val="0"/>
              <w:marTop w:val="0"/>
              <w:marBottom w:val="0"/>
              <w:divBdr>
                <w:top w:val="none" w:sz="0" w:space="0" w:color="auto"/>
                <w:left w:val="none" w:sz="0" w:space="0" w:color="auto"/>
                <w:bottom w:val="none" w:sz="0" w:space="0" w:color="auto"/>
                <w:right w:val="none" w:sz="0" w:space="0" w:color="auto"/>
              </w:divBdr>
            </w:div>
          </w:divsChild>
        </w:div>
        <w:div w:id="1813979504">
          <w:marLeft w:val="0"/>
          <w:marRight w:val="0"/>
          <w:marTop w:val="0"/>
          <w:marBottom w:val="0"/>
          <w:divBdr>
            <w:top w:val="none" w:sz="0" w:space="0" w:color="auto"/>
            <w:left w:val="none" w:sz="0" w:space="0" w:color="auto"/>
            <w:bottom w:val="none" w:sz="0" w:space="0" w:color="auto"/>
            <w:right w:val="none" w:sz="0" w:space="0" w:color="auto"/>
          </w:divBdr>
          <w:divsChild>
            <w:div w:id="205993323">
              <w:marLeft w:val="0"/>
              <w:marRight w:val="0"/>
              <w:marTop w:val="0"/>
              <w:marBottom w:val="0"/>
              <w:divBdr>
                <w:top w:val="none" w:sz="0" w:space="0" w:color="auto"/>
                <w:left w:val="none" w:sz="0" w:space="0" w:color="auto"/>
                <w:bottom w:val="none" w:sz="0" w:space="0" w:color="auto"/>
                <w:right w:val="none" w:sz="0" w:space="0" w:color="auto"/>
              </w:divBdr>
            </w:div>
          </w:divsChild>
        </w:div>
        <w:div w:id="1398743846">
          <w:marLeft w:val="0"/>
          <w:marRight w:val="0"/>
          <w:marTop w:val="0"/>
          <w:marBottom w:val="0"/>
          <w:divBdr>
            <w:top w:val="none" w:sz="0" w:space="0" w:color="auto"/>
            <w:left w:val="none" w:sz="0" w:space="0" w:color="auto"/>
            <w:bottom w:val="none" w:sz="0" w:space="0" w:color="auto"/>
            <w:right w:val="none" w:sz="0" w:space="0" w:color="auto"/>
          </w:divBdr>
          <w:divsChild>
            <w:div w:id="1419129713">
              <w:marLeft w:val="0"/>
              <w:marRight w:val="0"/>
              <w:marTop w:val="0"/>
              <w:marBottom w:val="0"/>
              <w:divBdr>
                <w:top w:val="none" w:sz="0" w:space="0" w:color="auto"/>
                <w:left w:val="none" w:sz="0" w:space="0" w:color="auto"/>
                <w:bottom w:val="none" w:sz="0" w:space="0" w:color="auto"/>
                <w:right w:val="none" w:sz="0" w:space="0" w:color="auto"/>
              </w:divBdr>
            </w:div>
            <w:div w:id="2124879482">
              <w:marLeft w:val="0"/>
              <w:marRight w:val="0"/>
              <w:marTop w:val="0"/>
              <w:marBottom w:val="0"/>
              <w:divBdr>
                <w:top w:val="none" w:sz="0" w:space="0" w:color="auto"/>
                <w:left w:val="none" w:sz="0" w:space="0" w:color="auto"/>
                <w:bottom w:val="none" w:sz="0" w:space="0" w:color="auto"/>
                <w:right w:val="none" w:sz="0" w:space="0" w:color="auto"/>
              </w:divBdr>
            </w:div>
          </w:divsChild>
        </w:div>
        <w:div w:id="1148789721">
          <w:marLeft w:val="0"/>
          <w:marRight w:val="0"/>
          <w:marTop w:val="0"/>
          <w:marBottom w:val="0"/>
          <w:divBdr>
            <w:top w:val="none" w:sz="0" w:space="0" w:color="auto"/>
            <w:left w:val="none" w:sz="0" w:space="0" w:color="auto"/>
            <w:bottom w:val="none" w:sz="0" w:space="0" w:color="auto"/>
            <w:right w:val="none" w:sz="0" w:space="0" w:color="auto"/>
          </w:divBdr>
          <w:divsChild>
            <w:div w:id="2221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40881">
      <w:bodyDiv w:val="1"/>
      <w:marLeft w:val="0"/>
      <w:marRight w:val="0"/>
      <w:marTop w:val="0"/>
      <w:marBottom w:val="0"/>
      <w:divBdr>
        <w:top w:val="none" w:sz="0" w:space="0" w:color="auto"/>
        <w:left w:val="none" w:sz="0" w:space="0" w:color="auto"/>
        <w:bottom w:val="none" w:sz="0" w:space="0" w:color="auto"/>
        <w:right w:val="none" w:sz="0" w:space="0" w:color="auto"/>
      </w:divBdr>
    </w:div>
    <w:div w:id="1670253839">
      <w:bodyDiv w:val="1"/>
      <w:marLeft w:val="0"/>
      <w:marRight w:val="0"/>
      <w:marTop w:val="0"/>
      <w:marBottom w:val="0"/>
      <w:divBdr>
        <w:top w:val="none" w:sz="0" w:space="0" w:color="auto"/>
        <w:left w:val="none" w:sz="0" w:space="0" w:color="auto"/>
        <w:bottom w:val="none" w:sz="0" w:space="0" w:color="auto"/>
        <w:right w:val="none" w:sz="0" w:space="0" w:color="auto"/>
      </w:divBdr>
    </w:div>
    <w:div w:id="1849711002">
      <w:bodyDiv w:val="1"/>
      <w:marLeft w:val="0"/>
      <w:marRight w:val="0"/>
      <w:marTop w:val="0"/>
      <w:marBottom w:val="0"/>
      <w:divBdr>
        <w:top w:val="none" w:sz="0" w:space="0" w:color="auto"/>
        <w:left w:val="none" w:sz="0" w:space="0" w:color="auto"/>
        <w:bottom w:val="none" w:sz="0" w:space="0" w:color="auto"/>
        <w:right w:val="none" w:sz="0" w:space="0" w:color="auto"/>
      </w:divBdr>
    </w:div>
    <w:div w:id="1960214325">
      <w:bodyDiv w:val="1"/>
      <w:marLeft w:val="0"/>
      <w:marRight w:val="0"/>
      <w:marTop w:val="0"/>
      <w:marBottom w:val="0"/>
      <w:divBdr>
        <w:top w:val="none" w:sz="0" w:space="0" w:color="auto"/>
        <w:left w:val="none" w:sz="0" w:space="0" w:color="auto"/>
        <w:bottom w:val="none" w:sz="0" w:space="0" w:color="auto"/>
        <w:right w:val="none" w:sz="0" w:space="0" w:color="auto"/>
      </w:divBdr>
      <w:divsChild>
        <w:div w:id="1593971004">
          <w:marLeft w:val="0"/>
          <w:marRight w:val="0"/>
          <w:marTop w:val="0"/>
          <w:marBottom w:val="0"/>
          <w:divBdr>
            <w:top w:val="none" w:sz="0" w:space="0" w:color="auto"/>
            <w:left w:val="none" w:sz="0" w:space="0" w:color="auto"/>
            <w:bottom w:val="none" w:sz="0" w:space="0" w:color="auto"/>
            <w:right w:val="none" w:sz="0" w:space="0" w:color="auto"/>
          </w:divBdr>
        </w:div>
        <w:div w:id="781149401">
          <w:marLeft w:val="0"/>
          <w:marRight w:val="0"/>
          <w:marTop w:val="0"/>
          <w:marBottom w:val="0"/>
          <w:divBdr>
            <w:top w:val="none" w:sz="0" w:space="0" w:color="auto"/>
            <w:left w:val="none" w:sz="0" w:space="0" w:color="auto"/>
            <w:bottom w:val="none" w:sz="0" w:space="0" w:color="auto"/>
            <w:right w:val="none" w:sz="0" w:space="0" w:color="auto"/>
          </w:divBdr>
        </w:div>
        <w:div w:id="227306802">
          <w:marLeft w:val="0"/>
          <w:marRight w:val="0"/>
          <w:marTop w:val="0"/>
          <w:marBottom w:val="0"/>
          <w:divBdr>
            <w:top w:val="none" w:sz="0" w:space="0" w:color="auto"/>
            <w:left w:val="none" w:sz="0" w:space="0" w:color="auto"/>
            <w:bottom w:val="none" w:sz="0" w:space="0" w:color="auto"/>
            <w:right w:val="none" w:sz="0" w:space="0" w:color="auto"/>
          </w:divBdr>
        </w:div>
        <w:div w:id="1219590083">
          <w:marLeft w:val="0"/>
          <w:marRight w:val="0"/>
          <w:marTop w:val="0"/>
          <w:marBottom w:val="0"/>
          <w:divBdr>
            <w:top w:val="none" w:sz="0" w:space="0" w:color="auto"/>
            <w:left w:val="none" w:sz="0" w:space="0" w:color="auto"/>
            <w:bottom w:val="none" w:sz="0" w:space="0" w:color="auto"/>
            <w:right w:val="none" w:sz="0" w:space="0" w:color="auto"/>
          </w:divBdr>
        </w:div>
        <w:div w:id="264465956">
          <w:marLeft w:val="0"/>
          <w:marRight w:val="0"/>
          <w:marTop w:val="0"/>
          <w:marBottom w:val="0"/>
          <w:divBdr>
            <w:top w:val="none" w:sz="0" w:space="0" w:color="auto"/>
            <w:left w:val="none" w:sz="0" w:space="0" w:color="auto"/>
            <w:bottom w:val="none" w:sz="0" w:space="0" w:color="auto"/>
            <w:right w:val="none" w:sz="0" w:space="0" w:color="auto"/>
          </w:divBdr>
        </w:div>
        <w:div w:id="204829830">
          <w:marLeft w:val="0"/>
          <w:marRight w:val="0"/>
          <w:marTop w:val="0"/>
          <w:marBottom w:val="0"/>
          <w:divBdr>
            <w:top w:val="none" w:sz="0" w:space="0" w:color="auto"/>
            <w:left w:val="none" w:sz="0" w:space="0" w:color="auto"/>
            <w:bottom w:val="none" w:sz="0" w:space="0" w:color="auto"/>
            <w:right w:val="none" w:sz="0" w:space="0" w:color="auto"/>
          </w:divBdr>
        </w:div>
      </w:divsChild>
    </w:div>
    <w:div w:id="1989431189">
      <w:bodyDiv w:val="1"/>
      <w:marLeft w:val="0"/>
      <w:marRight w:val="0"/>
      <w:marTop w:val="0"/>
      <w:marBottom w:val="0"/>
      <w:divBdr>
        <w:top w:val="none" w:sz="0" w:space="0" w:color="auto"/>
        <w:left w:val="none" w:sz="0" w:space="0" w:color="auto"/>
        <w:bottom w:val="none" w:sz="0" w:space="0" w:color="auto"/>
        <w:right w:val="none" w:sz="0" w:space="0" w:color="auto"/>
      </w:divBdr>
    </w:div>
    <w:div w:id="2055037854">
      <w:bodyDiv w:val="1"/>
      <w:marLeft w:val="0"/>
      <w:marRight w:val="0"/>
      <w:marTop w:val="0"/>
      <w:marBottom w:val="0"/>
      <w:divBdr>
        <w:top w:val="none" w:sz="0" w:space="0" w:color="auto"/>
        <w:left w:val="none" w:sz="0" w:space="0" w:color="auto"/>
        <w:bottom w:val="none" w:sz="0" w:space="0" w:color="auto"/>
        <w:right w:val="none" w:sz="0" w:space="0" w:color="auto"/>
      </w:divBdr>
    </w:div>
    <w:div w:id="2058119470">
      <w:bodyDiv w:val="1"/>
      <w:marLeft w:val="0"/>
      <w:marRight w:val="0"/>
      <w:marTop w:val="0"/>
      <w:marBottom w:val="0"/>
      <w:divBdr>
        <w:top w:val="none" w:sz="0" w:space="0" w:color="auto"/>
        <w:left w:val="none" w:sz="0" w:space="0" w:color="auto"/>
        <w:bottom w:val="none" w:sz="0" w:space="0" w:color="auto"/>
        <w:right w:val="none" w:sz="0" w:space="0" w:color="auto"/>
      </w:divBdr>
      <w:divsChild>
        <w:div w:id="351997376">
          <w:marLeft w:val="0"/>
          <w:marRight w:val="0"/>
          <w:marTop w:val="0"/>
          <w:marBottom w:val="0"/>
          <w:divBdr>
            <w:top w:val="none" w:sz="0" w:space="0" w:color="auto"/>
            <w:left w:val="none" w:sz="0" w:space="0" w:color="auto"/>
            <w:bottom w:val="none" w:sz="0" w:space="0" w:color="auto"/>
            <w:right w:val="none" w:sz="0" w:space="0" w:color="auto"/>
          </w:divBdr>
        </w:div>
        <w:div w:id="3335301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footer" Target="footer5.xml"/><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jpe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5.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footer" Target="footer6.xm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7.xml"/><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header" Target="header6.xml"/><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header" Target="header10.xml"/><Relationship Id="rId20" Type="http://schemas.openxmlformats.org/officeDocument/2006/relationships/image" Target="media/image5.png"/><Relationship Id="rId4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ait\Downloads\DOPATH_SeniorDoc_SP2022-4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Jak19</b:Tag>
    <b:SourceType>Book</b:SourceType>
    <b:Guid>{E1B0CE1F-A832-4DA4-9150-01CBE9AB7E2E}</b:Guid>
    <b:Author>
      <b:Author>
        <b:NameList>
          <b:Person>
            <b:Last>Mespan</b:Last>
            <b:First>Jakkapong</b:First>
          </b:Person>
        </b:NameList>
      </b:Author>
    </b:Author>
    <b:Title>Money 101: เริ่มต้นนับหนึ่งสู่ชีวิตการเงินอุดมสุข</b:Title>
    <b:Year>2019</b:Year>
    <b:City>Bangkok</b:City>
    <b:Publisher>2019</b:Publisher>
    <b:RefOrder>1</b:RefOrder>
  </b:Source>
  <b:Source>
    <b:Tag>Tan18</b:Tag>
    <b:SourceType>InternetSite</b:SourceType>
    <b:Guid>{E7654287-4162-4B48-8C98-18D2917CE3AA}</b:Guid>
    <b:Title>มารู้จักกับ LIFF — สิ่งที่จะมาเติมเต็มในการทำ Chat Bot กัน!</b:Title>
    <b:ProductionCompany>LINE Developers Thailand</b:ProductionCompany>
    <b:Year>2018</b:Year>
    <b:Month>June</b:Month>
    <b:Day>6</b:Day>
    <b:YearAccessed>2022</b:YearAccessed>
    <b:MonthAccessed>November</b:MonthAccessed>
    <b:DayAccessed>28</b:DayAccessed>
    <b:URL>https://medium.com/linedevth/introduction-to-liff-7d708e2f42ec</b:URL>
    <b:Author>
      <b:Author>
        <b:NameList>
          <b:Person>
            <b:Last>Warit</b:Last>
            <b:First>Tan</b:First>
          </b:Person>
        </b:NameList>
      </b:Author>
    </b:Author>
    <b:RefOrder>2</b:RefOrder>
  </b:Source>
  <b:Source>
    <b:Tag>Ban63</b:Tag>
    <b:SourceType>Report</b:SourceType>
    <b:Guid>{C08AA175-85CE-4CF8-86E6-14371A43F7E4}</b:Guid>
    <b:Title>รายงานผลการสำรวจทักษะทางการเงินของไทย</b:Title>
    <b:ProductionCompany>ธนาคารแห้งประเทศไทย</b:ProductionCompany>
    <b:Year>2563</b:Year>
    <b:Author>
      <b:Author>
        <b:NameList>
          <b:Person>
            <b:Last>Thailand</b:Last>
            <b:First>Bank</b:First>
            <b:Middle>of</b:Middle>
          </b:Person>
        </b:NameList>
      </b:Author>
    </b:Author>
    <b:Publisher>Bank of Thailand</b:Publisher>
    <b:City>Bangkok</b:City>
    <b:RefOrder>3</b:RefOrder>
  </b:Source>
  <b:Source>
    <b:Tag>Jak63</b:Tag>
    <b:SourceType>InternetSite</b:SourceType>
    <b:Guid>{481D4E1E-2F34-4EF9-9ACA-B704CC9DB7BD}</b:Guid>
    <b:Title>ตรวจสุขภาพทางการเงินด้วย 4 ดัชนีชี้วัดที่ช่วยให้การวางแผนทางการเงินเป็นเรื่องง่าย</b:Title>
    <b:Year>2563</b:Year>
    <b:Author>
      <b:Author>
        <b:NameList>
          <b:Person>
            <b:Last>Mespan</b:Last>
            <b:First>Jakkapong</b:First>
          </b:Person>
        </b:NameList>
      </b:Author>
    </b:Author>
    <b:ProductionCompany>GQ Thailand</b:ProductionCompany>
    <b:Month>October</b:Month>
    <b:Day>8</b:Day>
    <b:YearAccessed>2022</b:YearAccessed>
    <b:MonthAccessed>November</b:MonthAccessed>
    <b:DayAccessed>28</b:DayAccessed>
    <b:URL>https://www.gqthailand.com/lifestyle/article/financial-health-check</b:URL>
    <b:RefOrder>4</b:RefOrder>
  </b:Source>
  <b:Source>
    <b:Tag>Pla21</b:Tag>
    <b:SourceType>InternetSite</b:SourceType>
    <b:Guid>{7BCE773E-0D49-4E02-8AEF-8A68D0134D08}</b:Guid>
    <b:Author>
      <b:Author>
        <b:NameList>
          <b:Person>
            <b:Last>Planme</b:Last>
          </b:Person>
        </b:NameList>
      </b:Author>
    </b:Author>
    <b:Title>แนะนำโปรแกรม Planme </b:Title>
    <b:ProductionCompany>Moneyseries</b:ProductionCompany>
    <b:Year>2021</b:Year>
    <b:Month>June</b:Month>
    <b:Day>12</b:Day>
    <b:YearAccessed>2022</b:YearAccessed>
    <b:MonthAccessed>November</b:MonthAccessed>
    <b:DayAccessed>28</b:DayAccessed>
    <b:URL>https://planme.moneyseries.net/</b:URL>
    <b:RefOrder>5</b:RefOrder>
  </b:Source>
  <b:Source>
    <b:Tag>efi22</b:Tag>
    <b:SourceType>InternetSite</b:SourceType>
    <b:Guid>{7B69A973-19C2-4C51-A3FC-345885B770BB}</b:Guid>
    <b:Author>
      <b:Author>
        <b:NameList>
          <b:Person>
            <b:Last>investmnet</b:Last>
            <b:First>efin</b:First>
          </b:Person>
        </b:NameList>
      </b:Author>
    </b:Author>
    <b:Title>Lumpsum</b:Title>
    <b:ProductionCompany>efin investment fit you</b:ProductionCompany>
    <b:Year>2022</b:Year>
    <b:Month>October</b:Month>
    <b:Day>31</b:Day>
    <b:YearAccessed>2022</b:YearAccessed>
    <b:MonthAccessed>November</b:MonthAccessed>
    <b:DayAccessed>28</b:DayAccessed>
    <b:URL>https://www.lumpsum.in.th/MyApp</b:URL>
    <b:RefOrder>6</b:RefOrder>
  </b:Source>
  <b:Source>
    <b:Tag>RAR17</b:Tag>
    <b:SourceType>InternetSite</b:SourceType>
    <b:Guid>{530CE561-6F28-4EB5-8FAA-72DB41A19832}</b:Guid>
    <b:Author>
      <b:Author>
        <b:NameList>
          <b:Person>
            <b:Last>OOO</b:Last>
            <b:First>RARUS-SOFT</b:First>
          </b:Person>
        </b:NameList>
      </b:Author>
    </b:Author>
    <b:Title>บริหารการเงินส่วนบุคคล</b:Title>
    <b:ProductionCompany>RARUS-SOFT, OOO</b:ProductionCompany>
    <b:Year>2017</b:Year>
    <b:YearAccessed>2022</b:YearAccessed>
    <b:MonthAccessed>November</b:MonthAccessed>
    <b:DayAccessed>28</b:DayAccessed>
    <b:RefOrder>7</b:RefOrder>
  </b:Source>
</b:Sources>
</file>

<file path=customXml/itemProps1.xml><?xml version="1.0" encoding="utf-8"?>
<ds:datastoreItem xmlns:ds="http://schemas.openxmlformats.org/officeDocument/2006/customXml" ds:itemID="{6A5287B2-8DF6-42CB-9516-6F4ECC76F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DOPATH_SeniorDoc_SP2022-40</Template>
  <TotalTime>1530</TotalTime>
  <Pages>42</Pages>
  <Words>4964</Words>
  <Characters>28298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ENGLISH TITLE</vt:lpstr>
    </vt:vector>
  </TitlesOfParts>
  <Company>MUICT</Company>
  <LinksUpToDate>false</LinksUpToDate>
  <CharactersWithSpaces>33196</CharactersWithSpaces>
  <SharedDoc>false</SharedDoc>
  <HLinks>
    <vt:vector size="444" baseType="variant">
      <vt:variant>
        <vt:i4>1572914</vt:i4>
      </vt:variant>
      <vt:variant>
        <vt:i4>586</vt:i4>
      </vt:variant>
      <vt:variant>
        <vt:i4>0</vt:i4>
      </vt:variant>
      <vt:variant>
        <vt:i4>5</vt:i4>
      </vt:variant>
      <vt:variant>
        <vt:lpwstr/>
      </vt:variant>
      <vt:variant>
        <vt:lpwstr>_Toc244916543</vt:lpwstr>
      </vt:variant>
      <vt:variant>
        <vt:i4>1572914</vt:i4>
      </vt:variant>
      <vt:variant>
        <vt:i4>578</vt:i4>
      </vt:variant>
      <vt:variant>
        <vt:i4>0</vt:i4>
      </vt:variant>
      <vt:variant>
        <vt:i4>5</vt:i4>
      </vt:variant>
      <vt:variant>
        <vt:lpwstr/>
      </vt:variant>
      <vt:variant>
        <vt:lpwstr>_Toc244916542</vt:lpwstr>
      </vt:variant>
      <vt:variant>
        <vt:i4>1572914</vt:i4>
      </vt:variant>
      <vt:variant>
        <vt:i4>570</vt:i4>
      </vt:variant>
      <vt:variant>
        <vt:i4>0</vt:i4>
      </vt:variant>
      <vt:variant>
        <vt:i4>5</vt:i4>
      </vt:variant>
      <vt:variant>
        <vt:lpwstr/>
      </vt:variant>
      <vt:variant>
        <vt:lpwstr>_Toc244916541</vt:lpwstr>
      </vt:variant>
      <vt:variant>
        <vt:i4>1572914</vt:i4>
      </vt:variant>
      <vt:variant>
        <vt:i4>562</vt:i4>
      </vt:variant>
      <vt:variant>
        <vt:i4>0</vt:i4>
      </vt:variant>
      <vt:variant>
        <vt:i4>5</vt:i4>
      </vt:variant>
      <vt:variant>
        <vt:lpwstr/>
      </vt:variant>
      <vt:variant>
        <vt:lpwstr>_Toc244916540</vt:lpwstr>
      </vt:variant>
      <vt:variant>
        <vt:i4>2031666</vt:i4>
      </vt:variant>
      <vt:variant>
        <vt:i4>554</vt:i4>
      </vt:variant>
      <vt:variant>
        <vt:i4>0</vt:i4>
      </vt:variant>
      <vt:variant>
        <vt:i4>5</vt:i4>
      </vt:variant>
      <vt:variant>
        <vt:lpwstr/>
      </vt:variant>
      <vt:variant>
        <vt:lpwstr>_Toc244916539</vt:lpwstr>
      </vt:variant>
      <vt:variant>
        <vt:i4>2031666</vt:i4>
      </vt:variant>
      <vt:variant>
        <vt:i4>546</vt:i4>
      </vt:variant>
      <vt:variant>
        <vt:i4>0</vt:i4>
      </vt:variant>
      <vt:variant>
        <vt:i4>5</vt:i4>
      </vt:variant>
      <vt:variant>
        <vt:lpwstr/>
      </vt:variant>
      <vt:variant>
        <vt:lpwstr>_Toc244916538</vt:lpwstr>
      </vt:variant>
      <vt:variant>
        <vt:i4>2031666</vt:i4>
      </vt:variant>
      <vt:variant>
        <vt:i4>538</vt:i4>
      </vt:variant>
      <vt:variant>
        <vt:i4>0</vt:i4>
      </vt:variant>
      <vt:variant>
        <vt:i4>5</vt:i4>
      </vt:variant>
      <vt:variant>
        <vt:lpwstr/>
      </vt:variant>
      <vt:variant>
        <vt:lpwstr>_Toc244916537</vt:lpwstr>
      </vt:variant>
      <vt:variant>
        <vt:i4>2031666</vt:i4>
      </vt:variant>
      <vt:variant>
        <vt:i4>530</vt:i4>
      </vt:variant>
      <vt:variant>
        <vt:i4>0</vt:i4>
      </vt:variant>
      <vt:variant>
        <vt:i4>5</vt:i4>
      </vt:variant>
      <vt:variant>
        <vt:lpwstr/>
      </vt:variant>
      <vt:variant>
        <vt:lpwstr>_Toc244916536</vt:lpwstr>
      </vt:variant>
      <vt:variant>
        <vt:i4>2031666</vt:i4>
      </vt:variant>
      <vt:variant>
        <vt:i4>521</vt:i4>
      </vt:variant>
      <vt:variant>
        <vt:i4>0</vt:i4>
      </vt:variant>
      <vt:variant>
        <vt:i4>5</vt:i4>
      </vt:variant>
      <vt:variant>
        <vt:lpwstr/>
      </vt:variant>
      <vt:variant>
        <vt:lpwstr>_Toc244916535</vt:lpwstr>
      </vt:variant>
      <vt:variant>
        <vt:i4>2031666</vt:i4>
      </vt:variant>
      <vt:variant>
        <vt:i4>515</vt:i4>
      </vt:variant>
      <vt:variant>
        <vt:i4>0</vt:i4>
      </vt:variant>
      <vt:variant>
        <vt:i4>5</vt:i4>
      </vt:variant>
      <vt:variant>
        <vt:lpwstr/>
      </vt:variant>
      <vt:variant>
        <vt:lpwstr>_Toc244916534</vt:lpwstr>
      </vt:variant>
      <vt:variant>
        <vt:i4>2031666</vt:i4>
      </vt:variant>
      <vt:variant>
        <vt:i4>509</vt:i4>
      </vt:variant>
      <vt:variant>
        <vt:i4>0</vt:i4>
      </vt:variant>
      <vt:variant>
        <vt:i4>5</vt:i4>
      </vt:variant>
      <vt:variant>
        <vt:lpwstr/>
      </vt:variant>
      <vt:variant>
        <vt:lpwstr>_Toc244916533</vt:lpwstr>
      </vt:variant>
      <vt:variant>
        <vt:i4>2031666</vt:i4>
      </vt:variant>
      <vt:variant>
        <vt:i4>503</vt:i4>
      </vt:variant>
      <vt:variant>
        <vt:i4>0</vt:i4>
      </vt:variant>
      <vt:variant>
        <vt:i4>5</vt:i4>
      </vt:variant>
      <vt:variant>
        <vt:lpwstr/>
      </vt:variant>
      <vt:variant>
        <vt:lpwstr>_Toc244916532</vt:lpwstr>
      </vt:variant>
      <vt:variant>
        <vt:i4>2031666</vt:i4>
      </vt:variant>
      <vt:variant>
        <vt:i4>497</vt:i4>
      </vt:variant>
      <vt:variant>
        <vt:i4>0</vt:i4>
      </vt:variant>
      <vt:variant>
        <vt:i4>5</vt:i4>
      </vt:variant>
      <vt:variant>
        <vt:lpwstr/>
      </vt:variant>
      <vt:variant>
        <vt:lpwstr>_Toc244916531</vt:lpwstr>
      </vt:variant>
      <vt:variant>
        <vt:i4>2031666</vt:i4>
      </vt:variant>
      <vt:variant>
        <vt:i4>491</vt:i4>
      </vt:variant>
      <vt:variant>
        <vt:i4>0</vt:i4>
      </vt:variant>
      <vt:variant>
        <vt:i4>5</vt:i4>
      </vt:variant>
      <vt:variant>
        <vt:lpwstr/>
      </vt:variant>
      <vt:variant>
        <vt:lpwstr>_Toc244916530</vt:lpwstr>
      </vt:variant>
      <vt:variant>
        <vt:i4>1966130</vt:i4>
      </vt:variant>
      <vt:variant>
        <vt:i4>485</vt:i4>
      </vt:variant>
      <vt:variant>
        <vt:i4>0</vt:i4>
      </vt:variant>
      <vt:variant>
        <vt:i4>5</vt:i4>
      </vt:variant>
      <vt:variant>
        <vt:lpwstr/>
      </vt:variant>
      <vt:variant>
        <vt:lpwstr>_Toc244916529</vt:lpwstr>
      </vt:variant>
      <vt:variant>
        <vt:i4>1966130</vt:i4>
      </vt:variant>
      <vt:variant>
        <vt:i4>479</vt:i4>
      </vt:variant>
      <vt:variant>
        <vt:i4>0</vt:i4>
      </vt:variant>
      <vt:variant>
        <vt:i4>5</vt:i4>
      </vt:variant>
      <vt:variant>
        <vt:lpwstr/>
      </vt:variant>
      <vt:variant>
        <vt:lpwstr>_Toc244916528</vt:lpwstr>
      </vt:variant>
      <vt:variant>
        <vt:i4>1966130</vt:i4>
      </vt:variant>
      <vt:variant>
        <vt:i4>473</vt:i4>
      </vt:variant>
      <vt:variant>
        <vt:i4>0</vt:i4>
      </vt:variant>
      <vt:variant>
        <vt:i4>5</vt:i4>
      </vt:variant>
      <vt:variant>
        <vt:lpwstr/>
      </vt:variant>
      <vt:variant>
        <vt:lpwstr>_Toc244916527</vt:lpwstr>
      </vt:variant>
      <vt:variant>
        <vt:i4>1966130</vt:i4>
      </vt:variant>
      <vt:variant>
        <vt:i4>467</vt:i4>
      </vt:variant>
      <vt:variant>
        <vt:i4>0</vt:i4>
      </vt:variant>
      <vt:variant>
        <vt:i4>5</vt:i4>
      </vt:variant>
      <vt:variant>
        <vt:lpwstr/>
      </vt:variant>
      <vt:variant>
        <vt:lpwstr>_Toc244916526</vt:lpwstr>
      </vt:variant>
      <vt:variant>
        <vt:i4>1966130</vt:i4>
      </vt:variant>
      <vt:variant>
        <vt:i4>461</vt:i4>
      </vt:variant>
      <vt:variant>
        <vt:i4>0</vt:i4>
      </vt:variant>
      <vt:variant>
        <vt:i4>5</vt:i4>
      </vt:variant>
      <vt:variant>
        <vt:lpwstr/>
      </vt:variant>
      <vt:variant>
        <vt:lpwstr>_Toc244916525</vt:lpwstr>
      </vt:variant>
      <vt:variant>
        <vt:i4>1966130</vt:i4>
      </vt:variant>
      <vt:variant>
        <vt:i4>455</vt:i4>
      </vt:variant>
      <vt:variant>
        <vt:i4>0</vt:i4>
      </vt:variant>
      <vt:variant>
        <vt:i4>5</vt:i4>
      </vt:variant>
      <vt:variant>
        <vt:lpwstr/>
      </vt:variant>
      <vt:variant>
        <vt:lpwstr>_Toc244916524</vt:lpwstr>
      </vt:variant>
      <vt:variant>
        <vt:i4>1966130</vt:i4>
      </vt:variant>
      <vt:variant>
        <vt:i4>449</vt:i4>
      </vt:variant>
      <vt:variant>
        <vt:i4>0</vt:i4>
      </vt:variant>
      <vt:variant>
        <vt:i4>5</vt:i4>
      </vt:variant>
      <vt:variant>
        <vt:lpwstr/>
      </vt:variant>
      <vt:variant>
        <vt:lpwstr>_Toc244916523</vt:lpwstr>
      </vt:variant>
      <vt:variant>
        <vt:i4>1966130</vt:i4>
      </vt:variant>
      <vt:variant>
        <vt:i4>443</vt:i4>
      </vt:variant>
      <vt:variant>
        <vt:i4>0</vt:i4>
      </vt:variant>
      <vt:variant>
        <vt:i4>5</vt:i4>
      </vt:variant>
      <vt:variant>
        <vt:lpwstr/>
      </vt:variant>
      <vt:variant>
        <vt:lpwstr>_Toc244916522</vt:lpwstr>
      </vt:variant>
      <vt:variant>
        <vt:i4>1966130</vt:i4>
      </vt:variant>
      <vt:variant>
        <vt:i4>437</vt:i4>
      </vt:variant>
      <vt:variant>
        <vt:i4>0</vt:i4>
      </vt:variant>
      <vt:variant>
        <vt:i4>5</vt:i4>
      </vt:variant>
      <vt:variant>
        <vt:lpwstr/>
      </vt:variant>
      <vt:variant>
        <vt:lpwstr>_Toc244916521</vt:lpwstr>
      </vt:variant>
      <vt:variant>
        <vt:i4>1966130</vt:i4>
      </vt:variant>
      <vt:variant>
        <vt:i4>431</vt:i4>
      </vt:variant>
      <vt:variant>
        <vt:i4>0</vt:i4>
      </vt:variant>
      <vt:variant>
        <vt:i4>5</vt:i4>
      </vt:variant>
      <vt:variant>
        <vt:lpwstr/>
      </vt:variant>
      <vt:variant>
        <vt:lpwstr>_Toc244916520</vt:lpwstr>
      </vt:variant>
      <vt:variant>
        <vt:i4>1900594</vt:i4>
      </vt:variant>
      <vt:variant>
        <vt:i4>425</vt:i4>
      </vt:variant>
      <vt:variant>
        <vt:i4>0</vt:i4>
      </vt:variant>
      <vt:variant>
        <vt:i4>5</vt:i4>
      </vt:variant>
      <vt:variant>
        <vt:lpwstr/>
      </vt:variant>
      <vt:variant>
        <vt:lpwstr>_Toc244916519</vt:lpwstr>
      </vt:variant>
      <vt:variant>
        <vt:i4>1900594</vt:i4>
      </vt:variant>
      <vt:variant>
        <vt:i4>419</vt:i4>
      </vt:variant>
      <vt:variant>
        <vt:i4>0</vt:i4>
      </vt:variant>
      <vt:variant>
        <vt:i4>5</vt:i4>
      </vt:variant>
      <vt:variant>
        <vt:lpwstr/>
      </vt:variant>
      <vt:variant>
        <vt:lpwstr>_Toc244916518</vt:lpwstr>
      </vt:variant>
      <vt:variant>
        <vt:i4>1900594</vt:i4>
      </vt:variant>
      <vt:variant>
        <vt:i4>413</vt:i4>
      </vt:variant>
      <vt:variant>
        <vt:i4>0</vt:i4>
      </vt:variant>
      <vt:variant>
        <vt:i4>5</vt:i4>
      </vt:variant>
      <vt:variant>
        <vt:lpwstr/>
      </vt:variant>
      <vt:variant>
        <vt:lpwstr>_Toc244916517</vt:lpwstr>
      </vt:variant>
      <vt:variant>
        <vt:i4>1900594</vt:i4>
      </vt:variant>
      <vt:variant>
        <vt:i4>407</vt:i4>
      </vt:variant>
      <vt:variant>
        <vt:i4>0</vt:i4>
      </vt:variant>
      <vt:variant>
        <vt:i4>5</vt:i4>
      </vt:variant>
      <vt:variant>
        <vt:lpwstr/>
      </vt:variant>
      <vt:variant>
        <vt:lpwstr>_Toc244916516</vt:lpwstr>
      </vt:variant>
      <vt:variant>
        <vt:i4>1900594</vt:i4>
      </vt:variant>
      <vt:variant>
        <vt:i4>395</vt:i4>
      </vt:variant>
      <vt:variant>
        <vt:i4>0</vt:i4>
      </vt:variant>
      <vt:variant>
        <vt:i4>5</vt:i4>
      </vt:variant>
      <vt:variant>
        <vt:lpwstr/>
      </vt:variant>
      <vt:variant>
        <vt:lpwstr>_Toc244916515</vt:lpwstr>
      </vt:variant>
      <vt:variant>
        <vt:i4>1900594</vt:i4>
      </vt:variant>
      <vt:variant>
        <vt:i4>389</vt:i4>
      </vt:variant>
      <vt:variant>
        <vt:i4>0</vt:i4>
      </vt:variant>
      <vt:variant>
        <vt:i4>5</vt:i4>
      </vt:variant>
      <vt:variant>
        <vt:lpwstr/>
      </vt:variant>
      <vt:variant>
        <vt:lpwstr>_Toc244916514</vt:lpwstr>
      </vt:variant>
      <vt:variant>
        <vt:i4>1900594</vt:i4>
      </vt:variant>
      <vt:variant>
        <vt:i4>383</vt:i4>
      </vt:variant>
      <vt:variant>
        <vt:i4>0</vt:i4>
      </vt:variant>
      <vt:variant>
        <vt:i4>5</vt:i4>
      </vt:variant>
      <vt:variant>
        <vt:lpwstr/>
      </vt:variant>
      <vt:variant>
        <vt:lpwstr>_Toc244916513</vt:lpwstr>
      </vt:variant>
      <vt:variant>
        <vt:i4>1900594</vt:i4>
      </vt:variant>
      <vt:variant>
        <vt:i4>377</vt:i4>
      </vt:variant>
      <vt:variant>
        <vt:i4>0</vt:i4>
      </vt:variant>
      <vt:variant>
        <vt:i4>5</vt:i4>
      </vt:variant>
      <vt:variant>
        <vt:lpwstr/>
      </vt:variant>
      <vt:variant>
        <vt:lpwstr>_Toc244916512</vt:lpwstr>
      </vt:variant>
      <vt:variant>
        <vt:i4>1900594</vt:i4>
      </vt:variant>
      <vt:variant>
        <vt:i4>371</vt:i4>
      </vt:variant>
      <vt:variant>
        <vt:i4>0</vt:i4>
      </vt:variant>
      <vt:variant>
        <vt:i4>5</vt:i4>
      </vt:variant>
      <vt:variant>
        <vt:lpwstr/>
      </vt:variant>
      <vt:variant>
        <vt:lpwstr>_Toc244916511</vt:lpwstr>
      </vt:variant>
      <vt:variant>
        <vt:i4>1900594</vt:i4>
      </vt:variant>
      <vt:variant>
        <vt:i4>365</vt:i4>
      </vt:variant>
      <vt:variant>
        <vt:i4>0</vt:i4>
      </vt:variant>
      <vt:variant>
        <vt:i4>5</vt:i4>
      </vt:variant>
      <vt:variant>
        <vt:lpwstr/>
      </vt:variant>
      <vt:variant>
        <vt:lpwstr>_Toc244916510</vt:lpwstr>
      </vt:variant>
      <vt:variant>
        <vt:i4>1835058</vt:i4>
      </vt:variant>
      <vt:variant>
        <vt:i4>359</vt:i4>
      </vt:variant>
      <vt:variant>
        <vt:i4>0</vt:i4>
      </vt:variant>
      <vt:variant>
        <vt:i4>5</vt:i4>
      </vt:variant>
      <vt:variant>
        <vt:lpwstr/>
      </vt:variant>
      <vt:variant>
        <vt:lpwstr>_Toc244916509</vt:lpwstr>
      </vt:variant>
      <vt:variant>
        <vt:i4>1835058</vt:i4>
      </vt:variant>
      <vt:variant>
        <vt:i4>353</vt:i4>
      </vt:variant>
      <vt:variant>
        <vt:i4>0</vt:i4>
      </vt:variant>
      <vt:variant>
        <vt:i4>5</vt:i4>
      </vt:variant>
      <vt:variant>
        <vt:lpwstr/>
      </vt:variant>
      <vt:variant>
        <vt:lpwstr>_Toc244916508</vt:lpwstr>
      </vt:variant>
      <vt:variant>
        <vt:i4>1835058</vt:i4>
      </vt:variant>
      <vt:variant>
        <vt:i4>347</vt:i4>
      </vt:variant>
      <vt:variant>
        <vt:i4>0</vt:i4>
      </vt:variant>
      <vt:variant>
        <vt:i4>5</vt:i4>
      </vt:variant>
      <vt:variant>
        <vt:lpwstr/>
      </vt:variant>
      <vt:variant>
        <vt:lpwstr>_Toc244916507</vt:lpwstr>
      </vt:variant>
      <vt:variant>
        <vt:i4>1835058</vt:i4>
      </vt:variant>
      <vt:variant>
        <vt:i4>341</vt:i4>
      </vt:variant>
      <vt:variant>
        <vt:i4>0</vt:i4>
      </vt:variant>
      <vt:variant>
        <vt:i4>5</vt:i4>
      </vt:variant>
      <vt:variant>
        <vt:lpwstr/>
      </vt:variant>
      <vt:variant>
        <vt:lpwstr>_Toc244916506</vt:lpwstr>
      </vt:variant>
      <vt:variant>
        <vt:i4>1835058</vt:i4>
      </vt:variant>
      <vt:variant>
        <vt:i4>331</vt:i4>
      </vt:variant>
      <vt:variant>
        <vt:i4>0</vt:i4>
      </vt:variant>
      <vt:variant>
        <vt:i4>5</vt:i4>
      </vt:variant>
      <vt:variant>
        <vt:lpwstr/>
      </vt:variant>
      <vt:variant>
        <vt:lpwstr>_Toc244916505</vt:lpwstr>
      </vt:variant>
      <vt:variant>
        <vt:i4>1835058</vt:i4>
      </vt:variant>
      <vt:variant>
        <vt:i4>321</vt:i4>
      </vt:variant>
      <vt:variant>
        <vt:i4>0</vt:i4>
      </vt:variant>
      <vt:variant>
        <vt:i4>5</vt:i4>
      </vt:variant>
      <vt:variant>
        <vt:lpwstr/>
      </vt:variant>
      <vt:variant>
        <vt:lpwstr>_Toc244916504</vt:lpwstr>
      </vt:variant>
      <vt:variant>
        <vt:i4>1835058</vt:i4>
      </vt:variant>
      <vt:variant>
        <vt:i4>311</vt:i4>
      </vt:variant>
      <vt:variant>
        <vt:i4>0</vt:i4>
      </vt:variant>
      <vt:variant>
        <vt:i4>5</vt:i4>
      </vt:variant>
      <vt:variant>
        <vt:lpwstr/>
      </vt:variant>
      <vt:variant>
        <vt:lpwstr>_Toc244916503</vt:lpwstr>
      </vt:variant>
      <vt:variant>
        <vt:i4>1835058</vt:i4>
      </vt:variant>
      <vt:variant>
        <vt:i4>305</vt:i4>
      </vt:variant>
      <vt:variant>
        <vt:i4>0</vt:i4>
      </vt:variant>
      <vt:variant>
        <vt:i4>5</vt:i4>
      </vt:variant>
      <vt:variant>
        <vt:lpwstr/>
      </vt:variant>
      <vt:variant>
        <vt:lpwstr>_Toc244916502</vt:lpwstr>
      </vt:variant>
      <vt:variant>
        <vt:i4>1835058</vt:i4>
      </vt:variant>
      <vt:variant>
        <vt:i4>299</vt:i4>
      </vt:variant>
      <vt:variant>
        <vt:i4>0</vt:i4>
      </vt:variant>
      <vt:variant>
        <vt:i4>5</vt:i4>
      </vt:variant>
      <vt:variant>
        <vt:lpwstr/>
      </vt:variant>
      <vt:variant>
        <vt:lpwstr>_Toc244916501</vt:lpwstr>
      </vt:variant>
      <vt:variant>
        <vt:i4>1835058</vt:i4>
      </vt:variant>
      <vt:variant>
        <vt:i4>291</vt:i4>
      </vt:variant>
      <vt:variant>
        <vt:i4>0</vt:i4>
      </vt:variant>
      <vt:variant>
        <vt:i4>5</vt:i4>
      </vt:variant>
      <vt:variant>
        <vt:lpwstr/>
      </vt:variant>
      <vt:variant>
        <vt:lpwstr>_Toc244916500</vt:lpwstr>
      </vt:variant>
      <vt:variant>
        <vt:i4>1376307</vt:i4>
      </vt:variant>
      <vt:variant>
        <vt:i4>283</vt:i4>
      </vt:variant>
      <vt:variant>
        <vt:i4>0</vt:i4>
      </vt:variant>
      <vt:variant>
        <vt:i4>5</vt:i4>
      </vt:variant>
      <vt:variant>
        <vt:lpwstr/>
      </vt:variant>
      <vt:variant>
        <vt:lpwstr>_Toc244916499</vt:lpwstr>
      </vt:variant>
      <vt:variant>
        <vt:i4>1376307</vt:i4>
      </vt:variant>
      <vt:variant>
        <vt:i4>277</vt:i4>
      </vt:variant>
      <vt:variant>
        <vt:i4>0</vt:i4>
      </vt:variant>
      <vt:variant>
        <vt:i4>5</vt:i4>
      </vt:variant>
      <vt:variant>
        <vt:lpwstr/>
      </vt:variant>
      <vt:variant>
        <vt:lpwstr>_Toc244916498</vt:lpwstr>
      </vt:variant>
      <vt:variant>
        <vt:i4>1376307</vt:i4>
      </vt:variant>
      <vt:variant>
        <vt:i4>271</vt:i4>
      </vt:variant>
      <vt:variant>
        <vt:i4>0</vt:i4>
      </vt:variant>
      <vt:variant>
        <vt:i4>5</vt:i4>
      </vt:variant>
      <vt:variant>
        <vt:lpwstr/>
      </vt:variant>
      <vt:variant>
        <vt:lpwstr>_Toc244916497</vt:lpwstr>
      </vt:variant>
      <vt:variant>
        <vt:i4>1376307</vt:i4>
      </vt:variant>
      <vt:variant>
        <vt:i4>265</vt:i4>
      </vt:variant>
      <vt:variant>
        <vt:i4>0</vt:i4>
      </vt:variant>
      <vt:variant>
        <vt:i4>5</vt:i4>
      </vt:variant>
      <vt:variant>
        <vt:lpwstr/>
      </vt:variant>
      <vt:variant>
        <vt:lpwstr>_Toc244916496</vt:lpwstr>
      </vt:variant>
      <vt:variant>
        <vt:i4>1376307</vt:i4>
      </vt:variant>
      <vt:variant>
        <vt:i4>259</vt:i4>
      </vt:variant>
      <vt:variant>
        <vt:i4>0</vt:i4>
      </vt:variant>
      <vt:variant>
        <vt:i4>5</vt:i4>
      </vt:variant>
      <vt:variant>
        <vt:lpwstr/>
      </vt:variant>
      <vt:variant>
        <vt:lpwstr>_Toc244916495</vt:lpwstr>
      </vt:variant>
      <vt:variant>
        <vt:i4>1376307</vt:i4>
      </vt:variant>
      <vt:variant>
        <vt:i4>253</vt:i4>
      </vt:variant>
      <vt:variant>
        <vt:i4>0</vt:i4>
      </vt:variant>
      <vt:variant>
        <vt:i4>5</vt:i4>
      </vt:variant>
      <vt:variant>
        <vt:lpwstr/>
      </vt:variant>
      <vt:variant>
        <vt:lpwstr>_Toc244916494</vt:lpwstr>
      </vt:variant>
      <vt:variant>
        <vt:i4>1376307</vt:i4>
      </vt:variant>
      <vt:variant>
        <vt:i4>247</vt:i4>
      </vt:variant>
      <vt:variant>
        <vt:i4>0</vt:i4>
      </vt:variant>
      <vt:variant>
        <vt:i4>5</vt:i4>
      </vt:variant>
      <vt:variant>
        <vt:lpwstr/>
      </vt:variant>
      <vt:variant>
        <vt:lpwstr>_Toc244916493</vt:lpwstr>
      </vt:variant>
      <vt:variant>
        <vt:i4>1376307</vt:i4>
      </vt:variant>
      <vt:variant>
        <vt:i4>241</vt:i4>
      </vt:variant>
      <vt:variant>
        <vt:i4>0</vt:i4>
      </vt:variant>
      <vt:variant>
        <vt:i4>5</vt:i4>
      </vt:variant>
      <vt:variant>
        <vt:lpwstr/>
      </vt:variant>
      <vt:variant>
        <vt:lpwstr>_Toc244916492</vt:lpwstr>
      </vt:variant>
      <vt:variant>
        <vt:i4>1376307</vt:i4>
      </vt:variant>
      <vt:variant>
        <vt:i4>235</vt:i4>
      </vt:variant>
      <vt:variant>
        <vt:i4>0</vt:i4>
      </vt:variant>
      <vt:variant>
        <vt:i4>5</vt:i4>
      </vt:variant>
      <vt:variant>
        <vt:lpwstr/>
      </vt:variant>
      <vt:variant>
        <vt:lpwstr>_Toc244916491</vt:lpwstr>
      </vt:variant>
      <vt:variant>
        <vt:i4>1376307</vt:i4>
      </vt:variant>
      <vt:variant>
        <vt:i4>229</vt:i4>
      </vt:variant>
      <vt:variant>
        <vt:i4>0</vt:i4>
      </vt:variant>
      <vt:variant>
        <vt:i4>5</vt:i4>
      </vt:variant>
      <vt:variant>
        <vt:lpwstr/>
      </vt:variant>
      <vt:variant>
        <vt:lpwstr>_Toc244916490</vt:lpwstr>
      </vt:variant>
      <vt:variant>
        <vt:i4>1310771</vt:i4>
      </vt:variant>
      <vt:variant>
        <vt:i4>223</vt:i4>
      </vt:variant>
      <vt:variant>
        <vt:i4>0</vt:i4>
      </vt:variant>
      <vt:variant>
        <vt:i4>5</vt:i4>
      </vt:variant>
      <vt:variant>
        <vt:lpwstr/>
      </vt:variant>
      <vt:variant>
        <vt:lpwstr>_Toc244916489</vt:lpwstr>
      </vt:variant>
      <vt:variant>
        <vt:i4>1310771</vt:i4>
      </vt:variant>
      <vt:variant>
        <vt:i4>217</vt:i4>
      </vt:variant>
      <vt:variant>
        <vt:i4>0</vt:i4>
      </vt:variant>
      <vt:variant>
        <vt:i4>5</vt:i4>
      </vt:variant>
      <vt:variant>
        <vt:lpwstr/>
      </vt:variant>
      <vt:variant>
        <vt:lpwstr>_Toc244916488</vt:lpwstr>
      </vt:variant>
      <vt:variant>
        <vt:i4>1310771</vt:i4>
      </vt:variant>
      <vt:variant>
        <vt:i4>211</vt:i4>
      </vt:variant>
      <vt:variant>
        <vt:i4>0</vt:i4>
      </vt:variant>
      <vt:variant>
        <vt:i4>5</vt:i4>
      </vt:variant>
      <vt:variant>
        <vt:lpwstr/>
      </vt:variant>
      <vt:variant>
        <vt:lpwstr>_Toc244916487</vt:lpwstr>
      </vt:variant>
      <vt:variant>
        <vt:i4>1310771</vt:i4>
      </vt:variant>
      <vt:variant>
        <vt:i4>205</vt:i4>
      </vt:variant>
      <vt:variant>
        <vt:i4>0</vt:i4>
      </vt:variant>
      <vt:variant>
        <vt:i4>5</vt:i4>
      </vt:variant>
      <vt:variant>
        <vt:lpwstr/>
      </vt:variant>
      <vt:variant>
        <vt:lpwstr>_Toc244916486</vt:lpwstr>
      </vt:variant>
      <vt:variant>
        <vt:i4>1310771</vt:i4>
      </vt:variant>
      <vt:variant>
        <vt:i4>199</vt:i4>
      </vt:variant>
      <vt:variant>
        <vt:i4>0</vt:i4>
      </vt:variant>
      <vt:variant>
        <vt:i4>5</vt:i4>
      </vt:variant>
      <vt:variant>
        <vt:lpwstr/>
      </vt:variant>
      <vt:variant>
        <vt:lpwstr>_Toc244916485</vt:lpwstr>
      </vt:variant>
      <vt:variant>
        <vt:i4>1310771</vt:i4>
      </vt:variant>
      <vt:variant>
        <vt:i4>193</vt:i4>
      </vt:variant>
      <vt:variant>
        <vt:i4>0</vt:i4>
      </vt:variant>
      <vt:variant>
        <vt:i4>5</vt:i4>
      </vt:variant>
      <vt:variant>
        <vt:lpwstr/>
      </vt:variant>
      <vt:variant>
        <vt:lpwstr>_Toc244916484</vt:lpwstr>
      </vt:variant>
      <vt:variant>
        <vt:i4>1310771</vt:i4>
      </vt:variant>
      <vt:variant>
        <vt:i4>187</vt:i4>
      </vt:variant>
      <vt:variant>
        <vt:i4>0</vt:i4>
      </vt:variant>
      <vt:variant>
        <vt:i4>5</vt:i4>
      </vt:variant>
      <vt:variant>
        <vt:lpwstr/>
      </vt:variant>
      <vt:variant>
        <vt:lpwstr>_Toc244916483</vt:lpwstr>
      </vt:variant>
      <vt:variant>
        <vt:i4>1310771</vt:i4>
      </vt:variant>
      <vt:variant>
        <vt:i4>181</vt:i4>
      </vt:variant>
      <vt:variant>
        <vt:i4>0</vt:i4>
      </vt:variant>
      <vt:variant>
        <vt:i4>5</vt:i4>
      </vt:variant>
      <vt:variant>
        <vt:lpwstr/>
      </vt:variant>
      <vt:variant>
        <vt:lpwstr>_Toc244916482</vt:lpwstr>
      </vt:variant>
      <vt:variant>
        <vt:i4>1310771</vt:i4>
      </vt:variant>
      <vt:variant>
        <vt:i4>175</vt:i4>
      </vt:variant>
      <vt:variant>
        <vt:i4>0</vt:i4>
      </vt:variant>
      <vt:variant>
        <vt:i4>5</vt:i4>
      </vt:variant>
      <vt:variant>
        <vt:lpwstr/>
      </vt:variant>
      <vt:variant>
        <vt:lpwstr>_Toc244916481</vt:lpwstr>
      </vt:variant>
      <vt:variant>
        <vt:i4>1310771</vt:i4>
      </vt:variant>
      <vt:variant>
        <vt:i4>169</vt:i4>
      </vt:variant>
      <vt:variant>
        <vt:i4>0</vt:i4>
      </vt:variant>
      <vt:variant>
        <vt:i4>5</vt:i4>
      </vt:variant>
      <vt:variant>
        <vt:lpwstr/>
      </vt:variant>
      <vt:variant>
        <vt:lpwstr>_Toc244916480</vt:lpwstr>
      </vt:variant>
      <vt:variant>
        <vt:i4>1769523</vt:i4>
      </vt:variant>
      <vt:variant>
        <vt:i4>163</vt:i4>
      </vt:variant>
      <vt:variant>
        <vt:i4>0</vt:i4>
      </vt:variant>
      <vt:variant>
        <vt:i4>5</vt:i4>
      </vt:variant>
      <vt:variant>
        <vt:lpwstr/>
      </vt:variant>
      <vt:variant>
        <vt:lpwstr>_Toc244916479</vt:lpwstr>
      </vt:variant>
      <vt:variant>
        <vt:i4>1769523</vt:i4>
      </vt:variant>
      <vt:variant>
        <vt:i4>157</vt:i4>
      </vt:variant>
      <vt:variant>
        <vt:i4>0</vt:i4>
      </vt:variant>
      <vt:variant>
        <vt:i4>5</vt:i4>
      </vt:variant>
      <vt:variant>
        <vt:lpwstr/>
      </vt:variant>
      <vt:variant>
        <vt:lpwstr>_Toc244916478</vt:lpwstr>
      </vt:variant>
      <vt:variant>
        <vt:i4>1769523</vt:i4>
      </vt:variant>
      <vt:variant>
        <vt:i4>151</vt:i4>
      </vt:variant>
      <vt:variant>
        <vt:i4>0</vt:i4>
      </vt:variant>
      <vt:variant>
        <vt:i4>5</vt:i4>
      </vt:variant>
      <vt:variant>
        <vt:lpwstr/>
      </vt:variant>
      <vt:variant>
        <vt:lpwstr>_Toc244916477</vt:lpwstr>
      </vt:variant>
      <vt:variant>
        <vt:i4>1769523</vt:i4>
      </vt:variant>
      <vt:variant>
        <vt:i4>145</vt:i4>
      </vt:variant>
      <vt:variant>
        <vt:i4>0</vt:i4>
      </vt:variant>
      <vt:variant>
        <vt:i4>5</vt:i4>
      </vt:variant>
      <vt:variant>
        <vt:lpwstr/>
      </vt:variant>
      <vt:variant>
        <vt:lpwstr>_Toc244916476</vt:lpwstr>
      </vt:variant>
      <vt:variant>
        <vt:i4>1769523</vt:i4>
      </vt:variant>
      <vt:variant>
        <vt:i4>139</vt:i4>
      </vt:variant>
      <vt:variant>
        <vt:i4>0</vt:i4>
      </vt:variant>
      <vt:variant>
        <vt:i4>5</vt:i4>
      </vt:variant>
      <vt:variant>
        <vt:lpwstr/>
      </vt:variant>
      <vt:variant>
        <vt:lpwstr>_Toc244916475</vt:lpwstr>
      </vt:variant>
      <vt:variant>
        <vt:i4>1769523</vt:i4>
      </vt:variant>
      <vt:variant>
        <vt:i4>133</vt:i4>
      </vt:variant>
      <vt:variant>
        <vt:i4>0</vt:i4>
      </vt:variant>
      <vt:variant>
        <vt:i4>5</vt:i4>
      </vt:variant>
      <vt:variant>
        <vt:lpwstr/>
      </vt:variant>
      <vt:variant>
        <vt:lpwstr>_Toc244916474</vt:lpwstr>
      </vt:variant>
      <vt:variant>
        <vt:i4>1769526</vt:i4>
      </vt:variant>
      <vt:variant>
        <vt:i4>124</vt:i4>
      </vt:variant>
      <vt:variant>
        <vt:i4>0</vt:i4>
      </vt:variant>
      <vt:variant>
        <vt:i4>5</vt:i4>
      </vt:variant>
      <vt:variant>
        <vt:lpwstr/>
      </vt:variant>
      <vt:variant>
        <vt:lpwstr>_Toc183533726</vt:lpwstr>
      </vt:variant>
      <vt:variant>
        <vt:i4>1769526</vt:i4>
      </vt:variant>
      <vt:variant>
        <vt:i4>118</vt:i4>
      </vt:variant>
      <vt:variant>
        <vt:i4>0</vt:i4>
      </vt:variant>
      <vt:variant>
        <vt:i4>5</vt:i4>
      </vt:variant>
      <vt:variant>
        <vt:lpwstr/>
      </vt:variant>
      <vt:variant>
        <vt:lpwstr>_Toc183533725</vt:lpwstr>
      </vt:variant>
      <vt:variant>
        <vt:i4>1769526</vt:i4>
      </vt:variant>
      <vt:variant>
        <vt:i4>112</vt:i4>
      </vt:variant>
      <vt:variant>
        <vt:i4>0</vt:i4>
      </vt:variant>
      <vt:variant>
        <vt:i4>5</vt:i4>
      </vt:variant>
      <vt:variant>
        <vt:lpwstr/>
      </vt:variant>
      <vt:variant>
        <vt:lpwstr>_Toc183533722</vt:lpwstr>
      </vt:variant>
      <vt:variant>
        <vt:i4>1769526</vt:i4>
      </vt:variant>
      <vt:variant>
        <vt:i4>106</vt:i4>
      </vt:variant>
      <vt:variant>
        <vt:i4>0</vt:i4>
      </vt:variant>
      <vt:variant>
        <vt:i4>5</vt:i4>
      </vt:variant>
      <vt:variant>
        <vt:lpwstr/>
      </vt:variant>
      <vt:variant>
        <vt:lpwstr>_Toc183533721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TITLE</dc:title>
  <dc:creator>khait</dc:creator>
  <cp:lastModifiedBy>CHATCHAI KRAISORNSIN</cp:lastModifiedBy>
  <cp:revision>1</cp:revision>
  <cp:lastPrinted>2023-04-12T16:57:00Z</cp:lastPrinted>
  <dcterms:created xsi:type="dcterms:W3CDTF">2023-04-12T12:04:00Z</dcterms:created>
  <dcterms:modified xsi:type="dcterms:W3CDTF">2023-04-13T13:34:00Z</dcterms:modified>
</cp:coreProperties>
</file>